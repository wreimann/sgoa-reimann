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3F34C9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3408486" w:history="1">
        <w:r w:rsidR="003F34C9" w:rsidRPr="00133D9F">
          <w:rPr>
            <w:rStyle w:val="Hyperlink"/>
            <w:noProof/>
          </w:rPr>
          <w:t>1.</w:t>
        </w:r>
        <w:r w:rsidR="003F34C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Introdução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_Toc373408486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8487" w:history="1">
        <w:r w:rsidR="003F34C9" w:rsidRPr="00133D9F">
          <w:rPr>
            <w:rStyle w:val="Hyperlink"/>
            <w:noProof/>
          </w:rPr>
          <w:t>2.</w:t>
        </w:r>
        <w:r w:rsidR="003F34C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Diagramas de Sequência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_Toc373408487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88" w:history="1">
        <w:r w:rsidR="003F34C9" w:rsidRPr="00133D9F">
          <w:rPr>
            <w:rStyle w:val="Hyperlink"/>
            <w:noProof/>
          </w:rPr>
          <w:t>2.1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UC01 - Manter Setor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_Toc373408488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89" w:history="1">
        <w:r w:rsidR="003F34C9" w:rsidRPr="00133D9F">
          <w:rPr>
            <w:rStyle w:val="Hyperlink"/>
            <w:noProof/>
          </w:rPr>
          <w:t>2.1.1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_Toc373408489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0" w:history="1">
        <w:r w:rsidR="003F34C9" w:rsidRPr="00133D9F">
          <w:rPr>
            <w:rStyle w:val="Hyperlink"/>
            <w:noProof/>
          </w:rPr>
          <w:t>2.1.2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6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1" w:history="1">
        <w:r w:rsidR="003F34C9" w:rsidRPr="00133D9F">
          <w:rPr>
            <w:rStyle w:val="Hyperlink"/>
            <w:noProof/>
          </w:rPr>
          <w:t>2.1.3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6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2" w:history="1">
        <w:r w:rsidR="003F34C9" w:rsidRPr="00133D9F">
          <w:rPr>
            <w:rStyle w:val="Hyperlink"/>
            <w:noProof/>
          </w:rPr>
          <w:t>2.1.4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93" w:history="1">
        <w:r w:rsidR="003F34C9" w:rsidRPr="00133D9F">
          <w:rPr>
            <w:rStyle w:val="Hyperlink"/>
            <w:noProof/>
          </w:rPr>
          <w:t>2.2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UC02 - Manter Cliente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4" w:history="1">
        <w:r w:rsidR="003F34C9" w:rsidRPr="00133D9F">
          <w:rPr>
            <w:rStyle w:val="Hyperlink"/>
            <w:noProof/>
          </w:rPr>
          <w:t>2.2.1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5" w:history="1">
        <w:r w:rsidR="003F34C9" w:rsidRPr="00133D9F">
          <w:rPr>
            <w:rStyle w:val="Hyperlink"/>
            <w:noProof/>
          </w:rPr>
          <w:t>2.2.2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6" w:history="1">
        <w:r w:rsidR="003F34C9" w:rsidRPr="00133D9F">
          <w:rPr>
            <w:rStyle w:val="Hyperlink"/>
            <w:noProof/>
          </w:rPr>
          <w:t>2.2.3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7" w:history="1">
        <w:r w:rsidR="003F34C9" w:rsidRPr="00133D9F">
          <w:rPr>
            <w:rStyle w:val="Hyperlink"/>
            <w:noProof/>
          </w:rPr>
          <w:t>2.2.4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98" w:history="1">
        <w:r w:rsidR="003F34C9" w:rsidRPr="00133D9F">
          <w:rPr>
            <w:rStyle w:val="Hyperlink"/>
            <w:noProof/>
          </w:rPr>
          <w:t>2.3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UC03 - Manter Funcionário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9" w:history="1">
        <w:r w:rsidR="003F34C9" w:rsidRPr="00133D9F">
          <w:rPr>
            <w:rStyle w:val="Hyperlink"/>
            <w:noProof/>
          </w:rPr>
          <w:t>2.3.1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_Toc373408499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0" w:history="1">
        <w:r w:rsidR="003F34C9" w:rsidRPr="00133D9F">
          <w:rPr>
            <w:rStyle w:val="Hyperlink"/>
            <w:noProof/>
          </w:rPr>
          <w:t>2.3.2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1" w:history="1">
        <w:r w:rsidR="003F34C9" w:rsidRPr="00133D9F">
          <w:rPr>
            <w:rStyle w:val="Hyperlink"/>
            <w:noProof/>
          </w:rPr>
          <w:t>2.3.3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11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2" w:history="1">
        <w:r w:rsidR="003F34C9" w:rsidRPr="00133D9F">
          <w:rPr>
            <w:rStyle w:val="Hyperlink"/>
            <w:noProof/>
          </w:rPr>
          <w:t>2.3.4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11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03" w:history="1">
        <w:r w:rsidR="003F34C9" w:rsidRPr="00133D9F">
          <w:rPr>
            <w:rStyle w:val="Hyperlink"/>
            <w:noProof/>
          </w:rPr>
          <w:t>2.4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UC04 - Manter Orçamento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4" w:history="1">
        <w:r w:rsidR="003F34C9" w:rsidRPr="00133D9F">
          <w:rPr>
            <w:rStyle w:val="Hyperlink"/>
            <w:noProof/>
          </w:rPr>
          <w:t>2.4.1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5" w:history="1">
        <w:r w:rsidR="003F34C9" w:rsidRPr="00133D9F">
          <w:rPr>
            <w:rStyle w:val="Hyperlink"/>
            <w:noProof/>
          </w:rPr>
          <w:t>2.4.2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6" w:history="1">
        <w:r w:rsidR="003F34C9" w:rsidRPr="00133D9F">
          <w:rPr>
            <w:rStyle w:val="Hyperlink"/>
            <w:noProof/>
          </w:rPr>
          <w:t>2.4.3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7" w:history="1">
        <w:r w:rsidR="003F34C9" w:rsidRPr="00133D9F">
          <w:rPr>
            <w:rStyle w:val="Hyperlink"/>
            <w:noProof/>
          </w:rPr>
          <w:t>2.4.4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13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08" w:history="1">
        <w:r w:rsidR="003F34C9" w:rsidRPr="00133D9F">
          <w:rPr>
            <w:rStyle w:val="Hyperlink"/>
            <w:noProof/>
          </w:rPr>
          <w:t>2.5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UC05 – Gerar Ordem de Serviço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9" w:history="1">
        <w:r w:rsidR="003F34C9" w:rsidRPr="00133D9F">
          <w:rPr>
            <w:rStyle w:val="Hyperlink"/>
            <w:noProof/>
          </w:rPr>
          <w:t>2.5.1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_Toc373408509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10" w:history="1">
        <w:r w:rsidR="003F34C9" w:rsidRPr="00133D9F">
          <w:rPr>
            <w:rStyle w:val="Hyperlink"/>
            <w:noProof/>
          </w:rPr>
          <w:t>2.6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UC06 – Manter Atividade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1" w:history="1">
        <w:r w:rsidR="003F34C9" w:rsidRPr="00133D9F">
          <w:rPr>
            <w:rStyle w:val="Hyperlink"/>
            <w:noProof/>
          </w:rPr>
          <w:t>2.6.1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2" w:history="1">
        <w:r w:rsidR="003F34C9" w:rsidRPr="00133D9F">
          <w:rPr>
            <w:rStyle w:val="Hyperlink"/>
            <w:noProof/>
          </w:rPr>
          <w:t>2.6.2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3" w:history="1">
        <w:r w:rsidR="003F34C9" w:rsidRPr="00133D9F">
          <w:rPr>
            <w:rStyle w:val="Hyperlink"/>
            <w:noProof/>
          </w:rPr>
          <w:t>2.6.3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4" w:history="1">
        <w:r w:rsidR="003F34C9" w:rsidRPr="00133D9F">
          <w:rPr>
            <w:rStyle w:val="Hyperlink"/>
            <w:noProof/>
          </w:rPr>
          <w:t>2.6.4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16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15" w:history="1">
        <w:r w:rsidR="003F34C9" w:rsidRPr="00133D9F">
          <w:rPr>
            <w:rStyle w:val="Hyperlink"/>
            <w:noProof/>
          </w:rPr>
          <w:t>2.7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UC07 – Manter Seguradora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6" w:history="1">
        <w:r w:rsidR="003F34C9" w:rsidRPr="00133D9F">
          <w:rPr>
            <w:rStyle w:val="Hyperlink"/>
            <w:noProof/>
          </w:rPr>
          <w:t>2.7.1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7" w:history="1">
        <w:r w:rsidR="003F34C9" w:rsidRPr="00133D9F">
          <w:rPr>
            <w:rStyle w:val="Hyperlink"/>
            <w:noProof/>
          </w:rPr>
          <w:t>2.7.2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8" w:history="1">
        <w:r w:rsidR="003F34C9" w:rsidRPr="00133D9F">
          <w:rPr>
            <w:rStyle w:val="Hyperlink"/>
            <w:noProof/>
          </w:rPr>
          <w:t>2.7.3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9" w:history="1">
        <w:r w:rsidR="003F34C9" w:rsidRPr="00133D9F">
          <w:rPr>
            <w:rStyle w:val="Hyperlink"/>
            <w:noProof/>
          </w:rPr>
          <w:t>2.7.4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_Toc373408519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0" w:history="1">
        <w:r w:rsidR="003F34C9" w:rsidRPr="00133D9F">
          <w:rPr>
            <w:rStyle w:val="Hyperlink"/>
            <w:noProof/>
          </w:rPr>
          <w:t>2.8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UC08 – Efetuar Login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1" w:history="1">
        <w:r w:rsidR="003F34C9" w:rsidRPr="00133D9F">
          <w:rPr>
            <w:rStyle w:val="Hyperlink"/>
            <w:noProof/>
          </w:rPr>
          <w:t>2.8.1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2" w:history="1">
        <w:r w:rsidR="003F34C9" w:rsidRPr="00133D9F">
          <w:rPr>
            <w:rStyle w:val="Hyperlink"/>
            <w:noProof/>
          </w:rPr>
          <w:t>2.8.2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A1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19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3" w:history="1">
        <w:r w:rsidR="003F34C9" w:rsidRPr="00133D9F">
          <w:rPr>
            <w:rStyle w:val="Hyperlink"/>
            <w:noProof/>
          </w:rPr>
          <w:t>2.9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UC09 – Controlar Serviço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4" w:history="1">
        <w:r w:rsidR="003F34C9" w:rsidRPr="00133D9F">
          <w:rPr>
            <w:rStyle w:val="Hyperlink"/>
            <w:noProof/>
          </w:rPr>
          <w:t>2.9.1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5" w:history="1">
        <w:r w:rsidR="003F34C9" w:rsidRPr="00133D9F">
          <w:rPr>
            <w:rStyle w:val="Hyperlink"/>
            <w:noProof/>
          </w:rPr>
          <w:t>2.10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UC10 – Monitorar Trânsito da Oficina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6" w:history="1">
        <w:r w:rsidR="003F34C9" w:rsidRPr="00133D9F">
          <w:rPr>
            <w:rStyle w:val="Hyperlink"/>
            <w:noProof/>
          </w:rPr>
          <w:t>2.10.1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7" w:history="1">
        <w:r w:rsidR="003F34C9" w:rsidRPr="00133D9F">
          <w:rPr>
            <w:rStyle w:val="Hyperlink"/>
            <w:noProof/>
          </w:rPr>
          <w:t>2.11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UC11 - Manter Tipo Serviço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21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8" w:history="1">
        <w:r w:rsidR="003F34C9" w:rsidRPr="00133D9F">
          <w:rPr>
            <w:rStyle w:val="Hyperlink"/>
            <w:noProof/>
          </w:rPr>
          <w:t>2.11.1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21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9" w:history="1">
        <w:r w:rsidR="003F34C9" w:rsidRPr="00133D9F">
          <w:rPr>
            <w:rStyle w:val="Hyperlink"/>
            <w:noProof/>
          </w:rPr>
          <w:t>2.11.2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_Toc373408529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21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0" w:history="1">
        <w:r w:rsidR="003F34C9" w:rsidRPr="00133D9F">
          <w:rPr>
            <w:rStyle w:val="Hyperlink"/>
            <w:noProof/>
          </w:rPr>
          <w:t>2.11.3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1" w:history="1">
        <w:r w:rsidR="003F34C9" w:rsidRPr="00133D9F">
          <w:rPr>
            <w:rStyle w:val="Hyperlink"/>
            <w:noProof/>
          </w:rPr>
          <w:t>2.11.4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22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32" w:history="1">
        <w:r w:rsidR="003F34C9" w:rsidRPr="00133D9F">
          <w:rPr>
            <w:rStyle w:val="Hyperlink"/>
            <w:noProof/>
          </w:rPr>
          <w:t>2.12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UC12 - Manter Profissão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23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3" w:history="1">
        <w:r w:rsidR="003F34C9" w:rsidRPr="00133D9F">
          <w:rPr>
            <w:rStyle w:val="Hyperlink"/>
            <w:noProof/>
          </w:rPr>
          <w:t>2.12.1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23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4" w:history="1">
        <w:r w:rsidR="003F34C9" w:rsidRPr="00133D9F">
          <w:rPr>
            <w:rStyle w:val="Hyperlink"/>
            <w:noProof/>
          </w:rPr>
          <w:t>2.12.2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23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5" w:history="1">
        <w:r w:rsidR="003F34C9" w:rsidRPr="00133D9F">
          <w:rPr>
            <w:rStyle w:val="Hyperlink"/>
            <w:noProof/>
          </w:rPr>
          <w:t>2.12.3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6" w:history="1">
        <w:r w:rsidR="003F34C9" w:rsidRPr="00133D9F">
          <w:rPr>
            <w:rStyle w:val="Hyperlink"/>
            <w:noProof/>
          </w:rPr>
          <w:t>2.12.4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24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37" w:history="1">
        <w:r w:rsidR="003F34C9" w:rsidRPr="00133D9F">
          <w:rPr>
            <w:rStyle w:val="Hyperlink"/>
            <w:noProof/>
          </w:rPr>
          <w:t>2.13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UC13 - Manter Cor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8" w:history="1">
        <w:r w:rsidR="003F34C9" w:rsidRPr="00133D9F">
          <w:rPr>
            <w:rStyle w:val="Hyperlink"/>
            <w:noProof/>
          </w:rPr>
          <w:t>2.13.1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9" w:history="1">
        <w:r w:rsidR="003F34C9" w:rsidRPr="00133D9F">
          <w:rPr>
            <w:rStyle w:val="Hyperlink"/>
            <w:noProof/>
          </w:rPr>
          <w:t>2.13.2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_Toc373408539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0" w:history="1">
        <w:r w:rsidR="003F34C9" w:rsidRPr="00133D9F">
          <w:rPr>
            <w:rStyle w:val="Hyperlink"/>
            <w:noProof/>
          </w:rPr>
          <w:t>2.13.3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26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1" w:history="1">
        <w:r w:rsidR="003F34C9" w:rsidRPr="00133D9F">
          <w:rPr>
            <w:rStyle w:val="Hyperlink"/>
            <w:noProof/>
          </w:rPr>
          <w:t>2.13.4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26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42" w:history="1">
        <w:r w:rsidR="003F34C9" w:rsidRPr="00133D9F">
          <w:rPr>
            <w:rStyle w:val="Hyperlink"/>
            <w:noProof/>
          </w:rPr>
          <w:t>2.14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UC14 - Manter Marca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_Toc373408542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3" w:history="1">
        <w:r w:rsidR="003F34C9" w:rsidRPr="00133D9F">
          <w:rPr>
            <w:rStyle w:val="Hyperlink"/>
            <w:noProof/>
          </w:rPr>
          <w:t>2.14.1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_Toc373408543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4" w:history="1">
        <w:r w:rsidR="003F34C9" w:rsidRPr="00133D9F">
          <w:rPr>
            <w:rStyle w:val="Hyperlink"/>
            <w:noProof/>
          </w:rPr>
          <w:t>2.14.2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_Toc373408544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27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5" w:history="1">
        <w:r w:rsidR="003F34C9" w:rsidRPr="00133D9F">
          <w:rPr>
            <w:rStyle w:val="Hyperlink"/>
            <w:noProof/>
          </w:rPr>
          <w:t>2.14.3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_Toc373408545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6" w:history="1">
        <w:r w:rsidR="003F34C9" w:rsidRPr="00133D9F">
          <w:rPr>
            <w:rStyle w:val="Hyperlink"/>
            <w:noProof/>
          </w:rPr>
          <w:t>2.14.4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28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47" w:history="1">
        <w:r w:rsidR="003F34C9" w:rsidRPr="00133D9F">
          <w:rPr>
            <w:rStyle w:val="Hyperlink"/>
            <w:noProof/>
          </w:rPr>
          <w:t>2.15</w:t>
        </w:r>
        <w:r w:rsidR="003F34C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Caso de Uso: UC15 - Manter Modelo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_Toc373408547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8" w:history="1">
        <w:r w:rsidR="003F34C9" w:rsidRPr="00133D9F">
          <w:rPr>
            <w:rStyle w:val="Hyperlink"/>
            <w:noProof/>
          </w:rPr>
          <w:t>2.15.1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Principal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_Toc373408548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9" w:history="1">
        <w:r w:rsidR="003F34C9" w:rsidRPr="00133D9F">
          <w:rPr>
            <w:rStyle w:val="Hyperlink"/>
            <w:noProof/>
          </w:rPr>
          <w:t>2.15.2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A2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_Toc373408549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29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50" w:history="1">
        <w:r w:rsidR="003F34C9" w:rsidRPr="00133D9F">
          <w:rPr>
            <w:rStyle w:val="Hyperlink"/>
            <w:noProof/>
          </w:rPr>
          <w:t>2.15.3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A3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_Toc373408550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30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EC7B3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51" w:history="1">
        <w:r w:rsidR="003F34C9" w:rsidRPr="00133D9F">
          <w:rPr>
            <w:rStyle w:val="Hyperlink"/>
            <w:noProof/>
          </w:rPr>
          <w:t>2.15.4</w:t>
        </w:r>
        <w:r w:rsidR="003F34C9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Fluxo Alternativo A5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_Toc373408551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30</w:t>
        </w:r>
        <w:r w:rsidR="003F34C9"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3408486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3408487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3408488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3408489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3408490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3408491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3408492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4"/>
            <wp:effectExtent l="0" t="0" r="190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3408493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3408494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3408495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3408496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3408497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3408498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3408499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3408500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3408501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3408502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3408503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3408504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3408505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3408506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3408507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3408508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3F34C9">
        <w:t>Manter</w:t>
      </w:r>
      <w:r w:rsidR="00D96D5E">
        <w:t xml:space="preserve"> Ordem de Serviço</w:t>
      </w:r>
      <w:bookmarkEnd w:id="31"/>
    </w:p>
    <w:p w:rsidR="00690B67" w:rsidRDefault="00690B67" w:rsidP="00690B67">
      <w:pPr>
        <w:pStyle w:val="Ttulo3"/>
      </w:pPr>
      <w:bookmarkStart w:id="32" w:name="_Toc373408509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3408510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Manter </w:t>
      </w:r>
      <w:r w:rsidR="00EF0A4D">
        <w:t>Atividade</w:t>
      </w:r>
      <w:bookmarkEnd w:id="33"/>
    </w:p>
    <w:p w:rsidR="00690B67" w:rsidRDefault="00690B67" w:rsidP="00690B67">
      <w:pPr>
        <w:pStyle w:val="Ttulo3"/>
      </w:pPr>
      <w:bookmarkStart w:id="34" w:name="_Toc373408511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288026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3408512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414848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3408513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765618" cy="3520440"/>
            <wp:effectExtent l="0" t="0" r="698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1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3408514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332370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A6" w:rsidRDefault="00290BA6">
      <w:pPr>
        <w:widowControl/>
        <w:autoSpaceDE/>
        <w:autoSpaceDN/>
        <w:spacing w:line="240" w:lineRule="auto"/>
        <w:rPr>
          <w:rFonts w:ascii="Arial" w:hAnsi="Arial"/>
          <w:b/>
          <w:bCs/>
        </w:rPr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8" w:name="_Toc373408515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r w:rsidR="00007A83">
        <w:t>Manter Seguradora</w:t>
      </w:r>
      <w:bookmarkEnd w:id="38"/>
    </w:p>
    <w:p w:rsidR="00690B67" w:rsidRDefault="00690B67" w:rsidP="00690B67">
      <w:pPr>
        <w:pStyle w:val="Ttulo3"/>
      </w:pPr>
      <w:bookmarkStart w:id="39" w:name="_Toc373408516"/>
      <w:r>
        <w:t>Fluxo Principal</w:t>
      </w:r>
      <w:bookmarkEnd w:id="3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266475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0" w:name="_Toc373408517"/>
      <w:r>
        <w:t>Fluxo Alternativo A</w:t>
      </w:r>
      <w:r w:rsidR="00D23A4E">
        <w:t>2</w:t>
      </w:r>
      <w:bookmarkEnd w:id="40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3600" cy="3633313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73408518"/>
      <w:r>
        <w:lastRenderedPageBreak/>
        <w:t>Fluxo Alternativo A</w:t>
      </w:r>
      <w:r w:rsidR="00FA3922">
        <w:t>3</w:t>
      </w:r>
      <w:bookmarkEnd w:id="41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002288" cy="323850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2" w:name="_Toc373408519"/>
      <w:r>
        <w:t>Fluxo Alternativo A</w:t>
      </w:r>
      <w:r w:rsidR="00FA3922">
        <w:t>5</w:t>
      </w:r>
      <w:bookmarkEnd w:id="42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306693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3" w:name="_Toc373408520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Efetuar </w:t>
      </w:r>
      <w:proofErr w:type="spellStart"/>
      <w:r w:rsidR="007E5843">
        <w:t>Login</w:t>
      </w:r>
      <w:bookmarkEnd w:id="43"/>
      <w:proofErr w:type="spellEnd"/>
    </w:p>
    <w:p w:rsidR="00690B67" w:rsidRDefault="00690B67" w:rsidP="00690B67">
      <w:pPr>
        <w:pStyle w:val="Ttulo3"/>
      </w:pPr>
      <w:bookmarkStart w:id="44" w:name="_Toc373408521"/>
      <w:r>
        <w:t>Fluxo Principal</w:t>
      </w:r>
      <w:bookmarkEnd w:id="44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3463CFA2" wp14:editId="74214D8B">
            <wp:extent cx="5943400" cy="320548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3" w:rsidRDefault="007E5843" w:rsidP="007E5843">
      <w:pPr>
        <w:pStyle w:val="Ttulo3"/>
      </w:pPr>
      <w:bookmarkStart w:id="45" w:name="_Toc373408522"/>
      <w:r>
        <w:t>Fluxo Alternativo A1</w:t>
      </w:r>
      <w:bookmarkEnd w:id="45"/>
    </w:p>
    <w:p w:rsidR="007E5843" w:rsidRDefault="007E5843" w:rsidP="00D96D5E">
      <w:r>
        <w:rPr>
          <w:noProof/>
          <w:snapToGrid/>
          <w:lang w:eastAsia="pt-BR"/>
        </w:rPr>
        <w:drawing>
          <wp:inline distT="0" distB="0" distL="0" distR="0">
            <wp:extent cx="5760720" cy="26498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1" w:rsidRDefault="00106CD1" w:rsidP="00106CD1">
      <w:pPr>
        <w:pStyle w:val="Ttulo3"/>
      </w:pPr>
      <w:r>
        <w:lastRenderedPageBreak/>
        <w:t>Fluxo Alternativo A2</w:t>
      </w:r>
    </w:p>
    <w:p w:rsidR="00E43B53" w:rsidRDefault="00106CD1" w:rsidP="00106CD1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C75B488" wp14:editId="0A9BA0AC">
            <wp:extent cx="4607239" cy="2649855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39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 w:rsidP="00E43B53"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73408523"/>
      <w:r>
        <w:lastRenderedPageBreak/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6"/>
    </w:p>
    <w:p w:rsidR="00690B67" w:rsidRDefault="00690B67" w:rsidP="00690B67">
      <w:pPr>
        <w:pStyle w:val="Ttulo3"/>
      </w:pPr>
      <w:bookmarkStart w:id="47" w:name="_Toc373408524"/>
      <w:r>
        <w:t>Fluxo Principal</w:t>
      </w:r>
      <w:bookmarkEnd w:id="47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73408525"/>
      <w:bookmarkStart w:id="49" w:name="_GoBack"/>
      <w:bookmarkEnd w:id="49"/>
      <w:r>
        <w:lastRenderedPageBreak/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Monitorar </w:t>
      </w:r>
      <w:r w:rsidR="00C938AD">
        <w:t>Pátio</w:t>
      </w:r>
      <w:bookmarkEnd w:id="48"/>
    </w:p>
    <w:p w:rsidR="00690B67" w:rsidRDefault="00690B67" w:rsidP="00690B67">
      <w:pPr>
        <w:pStyle w:val="Ttulo3"/>
      </w:pPr>
      <w:bookmarkStart w:id="50" w:name="_Toc373408526"/>
      <w:r>
        <w:t>Fluxo Principal</w:t>
      </w:r>
      <w:bookmarkEnd w:id="50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69ED821C" wp14:editId="57A54CAE">
            <wp:extent cx="5943600" cy="2068175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47" w:rsidRDefault="00AA5DDA" w:rsidP="00AD2F47">
      <w:pPr>
        <w:pStyle w:val="Ttulo3"/>
      </w:pPr>
      <w:r>
        <w:t>Fluxo Alternativo A1</w:t>
      </w:r>
    </w:p>
    <w:p w:rsidR="00AD2F47" w:rsidRPr="00AD2F47" w:rsidRDefault="00AD2F47" w:rsidP="00AD2F47">
      <w:r>
        <w:rPr>
          <w:noProof/>
          <w:snapToGrid/>
          <w:lang w:eastAsia="pt-BR"/>
        </w:rPr>
        <w:drawing>
          <wp:inline distT="0" distB="0" distL="0" distR="0">
            <wp:extent cx="5760720" cy="23437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A" w:rsidRDefault="00AA5DDA" w:rsidP="00AA5DDA">
      <w:pPr>
        <w:pStyle w:val="Ttulo3"/>
      </w:pPr>
      <w:r>
        <w:t>Fluxo Alternativo A2</w:t>
      </w:r>
    </w:p>
    <w:p w:rsidR="00AD2F47" w:rsidRPr="00AD2F47" w:rsidRDefault="00AD2F47" w:rsidP="00AD2F47">
      <w:r>
        <w:rPr>
          <w:noProof/>
          <w:snapToGrid/>
          <w:lang w:eastAsia="pt-BR"/>
        </w:rPr>
        <w:drawing>
          <wp:inline distT="0" distB="0" distL="0" distR="0">
            <wp:extent cx="5760720" cy="23425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A" w:rsidRDefault="00AA5DDA">
      <w:pPr>
        <w:widowControl/>
        <w:autoSpaceDE/>
        <w:autoSpaceDN/>
        <w:spacing w:line="240" w:lineRule="auto"/>
      </w:pP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1" w:name="_Toc373408527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1"/>
    </w:p>
    <w:p w:rsidR="00690B67" w:rsidRDefault="00690B67" w:rsidP="00690B67">
      <w:pPr>
        <w:pStyle w:val="Ttulo3"/>
      </w:pPr>
      <w:bookmarkStart w:id="52" w:name="_Toc373408528"/>
      <w:r>
        <w:t>Fluxo Principal</w:t>
      </w:r>
      <w:bookmarkEnd w:id="52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2828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3" w:name="_Toc373408529"/>
      <w:r>
        <w:t>Fluxo Alternativo A2</w:t>
      </w:r>
      <w:bookmarkEnd w:id="53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43600" cy="34354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73408530"/>
      <w:r>
        <w:lastRenderedPageBreak/>
        <w:t>Fluxo Alternativo A3</w:t>
      </w:r>
      <w:bookmarkEnd w:id="54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250500" cy="3315677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5" w:name="_Toc373408531"/>
      <w:r>
        <w:t>Fluxo Alternativo A5</w:t>
      </w:r>
      <w:bookmarkEnd w:id="55"/>
    </w:p>
    <w:p w:rsidR="0078135A" w:rsidRDefault="00906E62" w:rsidP="00600B4B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754068" cy="33813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6" w:name="_Toc373408532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6"/>
    </w:p>
    <w:p w:rsidR="00690B67" w:rsidRDefault="00690B67" w:rsidP="00690B67">
      <w:pPr>
        <w:pStyle w:val="Ttulo3"/>
      </w:pPr>
      <w:bookmarkStart w:id="57" w:name="_Toc373408533"/>
      <w:r>
        <w:t>Fluxo Principal</w:t>
      </w:r>
      <w:bookmarkEnd w:id="57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42765" cy="2774484"/>
            <wp:effectExtent l="0" t="0" r="127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5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8" w:name="_Toc373408534"/>
      <w:r>
        <w:t>Fluxo Alternativo A2</w:t>
      </w:r>
      <w:bookmarkEnd w:id="58"/>
    </w:p>
    <w:p w:rsid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256260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59" w:name="_Toc373408535"/>
      <w:r>
        <w:lastRenderedPageBreak/>
        <w:t>Fluxo Alternativo A3</w:t>
      </w:r>
      <w:bookmarkEnd w:id="59"/>
    </w:p>
    <w:p w:rsidR="00690B67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43600" cy="3733737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0" w:name="_Toc373408536"/>
      <w:r>
        <w:t>Fluxo Alternativo A5</w:t>
      </w:r>
      <w:bookmarkEnd w:id="60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3600" cy="3243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1" w:name="_Toc340930735"/>
      <w:bookmarkStart w:id="62" w:name="_Toc373408537"/>
      <w:r>
        <w:lastRenderedPageBreak/>
        <w:t xml:space="preserve">Caso de </w:t>
      </w:r>
      <w:r w:rsidR="002D38CA">
        <w:t>U</w:t>
      </w:r>
      <w:r>
        <w:t>so: UC13 - Manter Cor</w:t>
      </w:r>
      <w:bookmarkEnd w:id="61"/>
      <w:bookmarkEnd w:id="62"/>
    </w:p>
    <w:p w:rsidR="00D01AA7" w:rsidRDefault="00D01AA7" w:rsidP="00D01AA7">
      <w:pPr>
        <w:pStyle w:val="Ttulo3"/>
      </w:pPr>
      <w:bookmarkStart w:id="63" w:name="_Toc373408538"/>
      <w:r>
        <w:t>Fluxo Principal</w:t>
      </w:r>
      <w:bookmarkEnd w:id="63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16384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4" w:name="_Toc373408539"/>
      <w:r>
        <w:t>Fluxo Alternativo A2</w:t>
      </w:r>
      <w:bookmarkEnd w:id="64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029384" cy="3190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73408540"/>
      <w:r>
        <w:lastRenderedPageBreak/>
        <w:t>Fluxo Alternativo A3</w:t>
      </w:r>
      <w:bookmarkEnd w:id="65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4951591" cy="3211057"/>
            <wp:effectExtent l="0" t="0" r="190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6" w:name="_Toc373408541"/>
      <w:r>
        <w:t>Fluxo Alternativo A5</w:t>
      </w:r>
      <w:bookmarkEnd w:id="66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3531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35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7" w:name="_Toc373408542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7"/>
    </w:p>
    <w:p w:rsidR="00690B67" w:rsidRDefault="00690B67" w:rsidP="00690B67">
      <w:pPr>
        <w:pStyle w:val="Ttulo3"/>
      </w:pPr>
      <w:bookmarkStart w:id="68" w:name="_Toc373408543"/>
      <w:r>
        <w:t>Fluxo Principal</w:t>
      </w:r>
      <w:bookmarkEnd w:id="68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026854" cy="31813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9" w:name="_Toc373408544"/>
      <w:r>
        <w:t>Fluxo Alternativo A2</w:t>
      </w:r>
      <w:bookmarkEnd w:id="69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656034" cy="3934429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34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73408545"/>
      <w:r>
        <w:lastRenderedPageBreak/>
        <w:t>Fluxo Alternativo A3</w:t>
      </w:r>
      <w:bookmarkEnd w:id="70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444812" cy="3725887"/>
            <wp:effectExtent l="0" t="0" r="381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2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1" w:name="_Toc373408546"/>
      <w:r>
        <w:t>Fluxo Alternativo A5</w:t>
      </w:r>
      <w:bookmarkEnd w:id="71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43600" cy="36266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2" w:name="_Toc373408547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2"/>
    </w:p>
    <w:p w:rsidR="00690B67" w:rsidRDefault="00690B67" w:rsidP="00690B67">
      <w:pPr>
        <w:pStyle w:val="Ttulo3"/>
      </w:pPr>
      <w:bookmarkStart w:id="73" w:name="_Toc373408548"/>
      <w:r>
        <w:t>Fluxo Principal</w:t>
      </w:r>
      <w:bookmarkEnd w:id="73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411012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2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4" w:name="_Toc373408549"/>
      <w:r>
        <w:t>Fluxo Alternativo A2</w:t>
      </w:r>
      <w:bookmarkEnd w:id="74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256090" cy="359029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73408550"/>
      <w:r>
        <w:lastRenderedPageBreak/>
        <w:t>Fluxo Alternativo A3</w:t>
      </w:r>
      <w:bookmarkEnd w:id="75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3600" cy="373363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6" w:name="_Toc373408551"/>
      <w:r>
        <w:t>Fluxo Alternativo A5</w:t>
      </w:r>
      <w:bookmarkEnd w:id="76"/>
    </w:p>
    <w:p w:rsidR="003635CA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354052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Default="00C938AD" w:rsidP="00600B4B">
      <w:pPr>
        <w:jc w:val="center"/>
      </w:pPr>
    </w:p>
    <w:p w:rsidR="00C938AD" w:rsidRDefault="00C938AD" w:rsidP="00C938AD">
      <w:pPr>
        <w:pStyle w:val="Ttulo2"/>
        <w:spacing w:before="240" w:after="240" w:line="360" w:lineRule="auto"/>
        <w:ind w:left="567" w:hanging="567"/>
      </w:pPr>
      <w:r>
        <w:lastRenderedPageBreak/>
        <w:t xml:space="preserve">Caso de Uso: UC16 – </w:t>
      </w:r>
      <w:r w:rsidR="008020BD">
        <w:t>Visualizar Andamento do Serviço</w:t>
      </w:r>
    </w:p>
    <w:p w:rsidR="00C938AD" w:rsidRDefault="00C938AD" w:rsidP="00C938AD">
      <w:pPr>
        <w:pStyle w:val="Ttulo3"/>
      </w:pPr>
      <w:r>
        <w:t>Fluxo Principal</w:t>
      </w:r>
    </w:p>
    <w:p w:rsidR="00C938AD" w:rsidRDefault="00C938AD" w:rsidP="00C938AD"/>
    <w:p w:rsidR="00C938AD" w:rsidRDefault="00C938AD" w:rsidP="00C938AD">
      <w:pPr>
        <w:pStyle w:val="Ttulo2"/>
        <w:spacing w:before="240" w:after="240" w:line="360" w:lineRule="auto"/>
        <w:ind w:left="567" w:hanging="567"/>
      </w:pPr>
      <w:r>
        <w:t>Caso de Uso: UC1</w:t>
      </w:r>
      <w:r w:rsidR="00751EB4">
        <w:t>7</w:t>
      </w:r>
      <w:r>
        <w:t xml:space="preserve"> – Manter Configurações</w:t>
      </w:r>
    </w:p>
    <w:p w:rsidR="00C938AD" w:rsidRDefault="00C938AD" w:rsidP="00C938AD">
      <w:pPr>
        <w:pStyle w:val="Ttulo3"/>
      </w:pPr>
      <w:r>
        <w:t>Fluxo Principal</w:t>
      </w:r>
    </w:p>
    <w:p w:rsidR="00C938AD" w:rsidRPr="00C938AD" w:rsidRDefault="008020BD" w:rsidP="00C938AD">
      <w:r>
        <w:rPr>
          <w:noProof/>
          <w:snapToGrid/>
          <w:lang w:eastAsia="pt-BR"/>
        </w:rPr>
        <w:drawing>
          <wp:inline distT="0" distB="0" distL="0" distR="0">
            <wp:extent cx="5615345" cy="2984500"/>
            <wp:effectExtent l="0" t="0" r="4445" b="63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Pr="003635CA" w:rsidRDefault="00C938AD" w:rsidP="00600B4B">
      <w:pPr>
        <w:jc w:val="center"/>
      </w:pPr>
    </w:p>
    <w:sectPr w:rsidR="00C938AD" w:rsidRPr="003635CA" w:rsidSect="00025C00">
      <w:headerReference w:type="default" r:id="rId63"/>
      <w:footerReference w:type="default" r:id="rId64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BDD" w:rsidRDefault="00DA0BDD">
      <w:pPr>
        <w:spacing w:line="240" w:lineRule="auto"/>
      </w:pPr>
      <w:r>
        <w:separator/>
      </w:r>
    </w:p>
  </w:endnote>
  <w:endnote w:type="continuationSeparator" w:id="0">
    <w:p w:rsidR="00DA0BDD" w:rsidRDefault="00DA0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 w:rsidR="00DE70A5"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C7B3D">
            <w:rPr>
              <w:rStyle w:val="Nmerodepgina"/>
              <w:noProof/>
            </w:rPr>
            <w:t>4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BDD" w:rsidRDefault="00DA0BDD">
      <w:pPr>
        <w:spacing w:line="240" w:lineRule="auto"/>
      </w:pPr>
      <w:r>
        <w:separator/>
      </w:r>
    </w:p>
  </w:footnote>
  <w:footnote w:type="continuationSeparator" w:id="0">
    <w:p w:rsidR="00DA0BDD" w:rsidRDefault="00DA0B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DE70A5" w:rsidRDefault="00223D66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="00DE70A5" w:rsidRPr="00DE70A5">
      <w:rPr>
        <w:rFonts w:ascii="Arial" w:hAnsi="Arial"/>
        <w:b/>
        <w:bCs/>
        <w:sz w:val="36"/>
        <w:szCs w:val="36"/>
      </w:rPr>
      <w:t xml:space="preserve"> </w:t>
    </w:r>
    <w:r w:rsidR="00DE70A5">
      <w:rPr>
        <w:rFonts w:ascii="Arial" w:hAnsi="Arial"/>
        <w:b/>
        <w:bCs/>
        <w:sz w:val="36"/>
        <w:szCs w:val="36"/>
      </w:rPr>
      <w:t>Sistema Gerenciador de Oficina Automotiva</w:t>
    </w:r>
  </w:p>
  <w:p w:rsidR="00223D66" w:rsidRDefault="00223D66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EC7B3D">
            <w:rPr>
              <w:b/>
              <w:bCs/>
              <w:noProof/>
            </w:rPr>
            <w:t>28/11/2013 14:14:00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06CD1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90BA6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34C9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43723"/>
    <w:rsid w:val="005464C9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00B4B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1EB4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7E5843"/>
    <w:rsid w:val="008020BD"/>
    <w:rsid w:val="0080732C"/>
    <w:rsid w:val="00822D0B"/>
    <w:rsid w:val="00847564"/>
    <w:rsid w:val="008739A2"/>
    <w:rsid w:val="00885FE3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43F89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A5DDA"/>
    <w:rsid w:val="00AB3CED"/>
    <w:rsid w:val="00AB439F"/>
    <w:rsid w:val="00AC6878"/>
    <w:rsid w:val="00AD0ABF"/>
    <w:rsid w:val="00AD2F47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65721"/>
    <w:rsid w:val="00C92C2E"/>
    <w:rsid w:val="00C938AD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23A4E"/>
    <w:rsid w:val="00D47329"/>
    <w:rsid w:val="00D56AAA"/>
    <w:rsid w:val="00D613B8"/>
    <w:rsid w:val="00D82311"/>
    <w:rsid w:val="00D8286C"/>
    <w:rsid w:val="00D859CA"/>
    <w:rsid w:val="00D96D5E"/>
    <w:rsid w:val="00DA0BDD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3B53"/>
    <w:rsid w:val="00E4500A"/>
    <w:rsid w:val="00E65F09"/>
    <w:rsid w:val="00E74AD1"/>
    <w:rsid w:val="00E85ADF"/>
    <w:rsid w:val="00E92806"/>
    <w:rsid w:val="00E94CD4"/>
    <w:rsid w:val="00EB0511"/>
    <w:rsid w:val="00EB5490"/>
    <w:rsid w:val="00EC6760"/>
    <w:rsid w:val="00EC7B3D"/>
    <w:rsid w:val="00ED5217"/>
    <w:rsid w:val="00ED662D"/>
    <w:rsid w:val="00ED739A"/>
    <w:rsid w:val="00EF0A4D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A1A45"/>
    <w:rsid w:val="00FA392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image" Target="media/image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637B61-E482-4D79-84BD-C65AD8718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121</TotalTime>
  <Pages>33</Pages>
  <Words>780</Words>
  <Characters>7903</Characters>
  <Application>Microsoft Office Word</Application>
  <DocSecurity>0</DocSecurity>
  <Lines>65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47</cp:revision>
  <dcterms:created xsi:type="dcterms:W3CDTF">2012-11-17T19:31:00Z</dcterms:created>
  <dcterms:modified xsi:type="dcterms:W3CDTF">2013-12-04T16:40:00Z</dcterms:modified>
</cp:coreProperties>
</file>