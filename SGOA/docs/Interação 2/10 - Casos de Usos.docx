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FC" w:rsidRPr="001D6822" w:rsidRDefault="006249C1" w:rsidP="00DC17FC">
      <w:pPr>
        <w:pStyle w:val="Ttulo"/>
        <w:jc w:val="right"/>
      </w:pPr>
      <w:r>
        <w:fldChar w:fldCharType="begin"/>
      </w:r>
      <w:r w:rsidR="000450CE">
        <w:instrText xml:space="preserve"> SUBJECT  \* MERGEFORMAT </w:instrText>
      </w:r>
      <w:r>
        <w:fldChar w:fldCharType="separate"/>
      </w:r>
      <w:r w:rsidR="00DC17FC" w:rsidRPr="00DC17FC">
        <w:t xml:space="preserve"> </w:t>
      </w:r>
      <w:proofErr w:type="spellStart"/>
      <w:r w:rsidR="00DC17FC">
        <w:t>SGOA</w:t>
      </w:r>
      <w:proofErr w:type="spellEnd"/>
    </w:p>
    <w:p w:rsidR="00C27758" w:rsidRDefault="006249C1">
      <w:pPr>
        <w:pStyle w:val="Ttulo"/>
        <w:jc w:val="right"/>
      </w:pPr>
      <w:r>
        <w:fldChar w:fldCharType="end"/>
      </w:r>
      <w:r w:rsidR="00D47329">
        <w:t xml:space="preserve">Casos de Uso </w:t>
      </w:r>
    </w:p>
    <w:p w:rsidR="008858EF" w:rsidRPr="008858EF" w:rsidRDefault="008858EF" w:rsidP="008858EF"/>
    <w:p w:rsidR="00C27758" w:rsidRDefault="00C27758">
      <w:pPr>
        <w:pStyle w:val="Ttulo"/>
        <w:rPr>
          <w:sz w:val="28"/>
          <w:szCs w:val="28"/>
        </w:rPr>
      </w:pPr>
    </w:p>
    <w:p w:rsidR="00C27758" w:rsidRDefault="00C27758">
      <w:pPr>
        <w:pStyle w:val="InfoBlue"/>
      </w:pPr>
    </w:p>
    <w:p w:rsidR="00C27758" w:rsidRDefault="00C27758">
      <w:pPr>
        <w:sectPr w:rsidR="00C27758" w:rsidSect="00F20106">
          <w:headerReference w:type="default" r:id="rId9"/>
          <w:pgSz w:w="11907" w:h="16840" w:code="9"/>
          <w:pgMar w:top="1701" w:right="1134" w:bottom="1134" w:left="1701" w:header="720" w:footer="720" w:gutter="0"/>
          <w:cols w:space="720"/>
          <w:vAlign w:val="center"/>
        </w:sectPr>
      </w:pPr>
    </w:p>
    <w:p w:rsidR="00C27758" w:rsidRDefault="000450CE">
      <w:pPr>
        <w:pStyle w:val="Ttulo"/>
      </w:pPr>
      <w:r>
        <w:lastRenderedPageBreak/>
        <w:t>Histórico da Revisão</w:t>
      </w:r>
    </w:p>
    <w:p w:rsidR="00593351" w:rsidRPr="00593351" w:rsidRDefault="00593351" w:rsidP="00593351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8858EF" w:rsidP="008858EF">
            <w:pPr>
              <w:pStyle w:val="Tabletext"/>
            </w:pPr>
            <w:r>
              <w:t>17</w:t>
            </w:r>
            <w:r w:rsidR="000450CE">
              <w:t>/</w:t>
            </w:r>
            <w:r>
              <w:t>11</w:t>
            </w:r>
            <w:r w:rsidR="000450CE">
              <w:t>/</w:t>
            </w:r>
            <w:r w:rsidR="00DC17FC">
              <w:t>2012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</w:pPr>
            <w:r>
              <w:t>Versão inicial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>
            <w:pPr>
              <w:pStyle w:val="Tabletext"/>
            </w:pPr>
            <w:r>
              <w:t>Wellingthon Reimann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18/11/2013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 xml:space="preserve">       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Atualização da documentação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Wellingthon Reimann</w:t>
            </w:r>
          </w:p>
        </w:tc>
      </w:tr>
    </w:tbl>
    <w:p w:rsidR="00C27758" w:rsidRDefault="00C27758"/>
    <w:p w:rsidR="00C27758" w:rsidRDefault="000450CE">
      <w:pPr>
        <w:pStyle w:val="Ttulo"/>
      </w:pPr>
      <w:r>
        <w:br w:type="page"/>
      </w:r>
      <w:r>
        <w:lastRenderedPageBreak/>
        <w:t>Índice Analítico</w:t>
      </w:r>
    </w:p>
    <w:p w:rsidR="00805099" w:rsidRDefault="00B97600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rPr>
          <w:rFonts w:ascii="Times New Roman" w:hAnsi="Times New Roman"/>
          <w:caps w:val="0"/>
        </w:rPr>
        <w:fldChar w:fldCharType="begin"/>
      </w:r>
      <w:r>
        <w:rPr>
          <w:rFonts w:ascii="Times New Roman" w:hAnsi="Times New Roman"/>
          <w:caps w:val="0"/>
        </w:rPr>
        <w:instrText xml:space="preserve"> TOC \o "1-2" \h \z \u </w:instrText>
      </w:r>
      <w:r>
        <w:rPr>
          <w:rFonts w:ascii="Times New Roman" w:hAnsi="Times New Roman"/>
          <w:caps w:val="0"/>
        </w:rPr>
        <w:fldChar w:fldCharType="separate"/>
      </w:r>
      <w:hyperlink w:anchor="_Toc373407431" w:history="1">
        <w:r w:rsidR="00805099" w:rsidRPr="00135235">
          <w:rPr>
            <w:rStyle w:val="Hyperlink"/>
            <w:noProof/>
          </w:rPr>
          <w:t>1.</w:t>
        </w:r>
        <w:r w:rsidR="00805099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Introdução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_Toc373407431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4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3407432" w:history="1">
        <w:r w:rsidR="00805099" w:rsidRPr="00135235">
          <w:rPr>
            <w:rStyle w:val="Hyperlink"/>
            <w:noProof/>
          </w:rPr>
          <w:t>2.</w:t>
        </w:r>
        <w:r w:rsidR="00805099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Diagrama de Casos de Uso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_Toc373407432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4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3407433" w:history="1">
        <w:r w:rsidR="00805099" w:rsidRPr="00135235">
          <w:rPr>
            <w:rStyle w:val="Hyperlink"/>
            <w:noProof/>
          </w:rPr>
          <w:t>3.</w:t>
        </w:r>
        <w:r w:rsidR="00805099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Descrição de Casos de Uso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_Toc373407433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5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34" w:history="1">
        <w:r w:rsidR="00805099" w:rsidRPr="00135235">
          <w:rPr>
            <w:rStyle w:val="Hyperlink"/>
            <w:noProof/>
          </w:rPr>
          <w:t>3.1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UC01 - Manter Setor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_Toc373407434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5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35" w:history="1">
        <w:r w:rsidR="00805099" w:rsidRPr="00135235">
          <w:rPr>
            <w:rStyle w:val="Hyperlink"/>
            <w:noProof/>
          </w:rPr>
          <w:t>3.2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UC02 - Manter Cliente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_Toc373407435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8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36" w:history="1">
        <w:r w:rsidR="00805099" w:rsidRPr="00135235">
          <w:rPr>
            <w:rStyle w:val="Hyperlink"/>
            <w:noProof/>
          </w:rPr>
          <w:t>3.3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UC03 - Manter Funcionário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_Toc373407436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13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37" w:history="1">
        <w:r w:rsidR="00805099" w:rsidRPr="00135235">
          <w:rPr>
            <w:rStyle w:val="Hyperlink"/>
            <w:noProof/>
          </w:rPr>
          <w:t>3.4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UC04 - Manter Orçamento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_Toc373407437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18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38" w:history="1">
        <w:r w:rsidR="00805099" w:rsidRPr="00135235">
          <w:rPr>
            <w:rStyle w:val="Hyperlink"/>
            <w:noProof/>
          </w:rPr>
          <w:t>3.5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UC05 – Manter Ordem de Serviço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_Toc373407438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22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39" w:history="1">
        <w:r w:rsidR="00805099" w:rsidRPr="00135235">
          <w:rPr>
            <w:rStyle w:val="Hyperlink"/>
            <w:noProof/>
          </w:rPr>
          <w:t>3.6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UC06 – Manter Atividade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_Toc373407439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24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0" w:history="1">
        <w:r w:rsidR="00805099" w:rsidRPr="00135235">
          <w:rPr>
            <w:rStyle w:val="Hyperlink"/>
            <w:noProof/>
          </w:rPr>
          <w:t>3.7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UC07 – Manter Seguradora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_Toc373407440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27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1" w:history="1">
        <w:r w:rsidR="00805099" w:rsidRPr="00135235">
          <w:rPr>
            <w:rStyle w:val="Hyperlink"/>
            <w:noProof/>
          </w:rPr>
          <w:t>3.8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UC08 - Efetuar Login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_Toc373407441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30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2" w:history="1">
        <w:r w:rsidR="00805099" w:rsidRPr="00135235">
          <w:rPr>
            <w:rStyle w:val="Hyperlink"/>
            <w:noProof/>
          </w:rPr>
          <w:t>3.9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UC09 – Controlar Serviço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_Toc373407442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33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3" w:history="1">
        <w:r w:rsidR="00805099" w:rsidRPr="00135235">
          <w:rPr>
            <w:rStyle w:val="Hyperlink"/>
            <w:noProof/>
          </w:rPr>
          <w:t>3.10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UC10 – Monitorar Pátio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_Toc373407443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37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4" w:history="1">
        <w:r w:rsidR="00805099" w:rsidRPr="00135235">
          <w:rPr>
            <w:rStyle w:val="Hyperlink"/>
            <w:noProof/>
          </w:rPr>
          <w:t>3.11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UC11 - Manter Tipo de Serviço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_Toc373407444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39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5" w:history="1">
        <w:r w:rsidR="00805099" w:rsidRPr="00135235">
          <w:rPr>
            <w:rStyle w:val="Hyperlink"/>
            <w:noProof/>
          </w:rPr>
          <w:t>3.12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UC12 - Manter Profissão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_Toc373407445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42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6" w:history="1">
        <w:r w:rsidR="00805099" w:rsidRPr="00135235">
          <w:rPr>
            <w:rStyle w:val="Hyperlink"/>
            <w:noProof/>
          </w:rPr>
          <w:t>3.13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UC13 - Manter Cor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_Toc373407446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45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7" w:history="1">
        <w:r w:rsidR="00805099" w:rsidRPr="00135235">
          <w:rPr>
            <w:rStyle w:val="Hyperlink"/>
            <w:noProof/>
          </w:rPr>
          <w:t>3.14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UC14 - Manter Marca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_Toc373407447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48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8" w:history="1">
        <w:r w:rsidR="00805099" w:rsidRPr="00135235">
          <w:rPr>
            <w:rStyle w:val="Hyperlink"/>
            <w:noProof/>
          </w:rPr>
          <w:t>3.15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UC15 - Manter Modelo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_Toc373407448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51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49" w:history="1">
        <w:r w:rsidR="00805099" w:rsidRPr="00135235">
          <w:rPr>
            <w:rStyle w:val="Hyperlink"/>
            <w:noProof/>
          </w:rPr>
          <w:t>3.16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UC16 – Visualizar Andamento do Serviço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_Toc373407449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54</w:t>
        </w:r>
        <w:r w:rsidR="00805099">
          <w:rPr>
            <w:noProof/>
            <w:webHidden/>
          </w:rPr>
          <w:fldChar w:fldCharType="end"/>
        </w:r>
      </w:hyperlink>
    </w:p>
    <w:p w:rsidR="00805099" w:rsidRDefault="00BD06A0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3407450" w:history="1">
        <w:r w:rsidR="00805099" w:rsidRPr="00135235">
          <w:rPr>
            <w:rStyle w:val="Hyperlink"/>
            <w:noProof/>
          </w:rPr>
          <w:t>3.17</w:t>
        </w:r>
        <w:r w:rsidR="00805099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805099" w:rsidRPr="00135235">
          <w:rPr>
            <w:rStyle w:val="Hyperlink"/>
            <w:noProof/>
          </w:rPr>
          <w:t>Caso de Uso: UC17 – Manter Configurações</w:t>
        </w:r>
        <w:r w:rsidR="00805099">
          <w:rPr>
            <w:noProof/>
            <w:webHidden/>
          </w:rPr>
          <w:tab/>
        </w:r>
        <w:r w:rsidR="00805099">
          <w:rPr>
            <w:noProof/>
            <w:webHidden/>
          </w:rPr>
          <w:fldChar w:fldCharType="begin"/>
        </w:r>
        <w:r w:rsidR="00805099">
          <w:rPr>
            <w:noProof/>
            <w:webHidden/>
          </w:rPr>
          <w:instrText xml:space="preserve"> PAGEREF _Toc373407450 \h </w:instrText>
        </w:r>
        <w:r w:rsidR="00805099">
          <w:rPr>
            <w:noProof/>
            <w:webHidden/>
          </w:rPr>
        </w:r>
        <w:r w:rsidR="00805099">
          <w:rPr>
            <w:noProof/>
            <w:webHidden/>
          </w:rPr>
          <w:fldChar w:fldCharType="separate"/>
        </w:r>
        <w:r w:rsidR="00805099">
          <w:rPr>
            <w:noProof/>
            <w:webHidden/>
          </w:rPr>
          <w:t>58</w:t>
        </w:r>
        <w:r w:rsidR="00805099">
          <w:rPr>
            <w:noProof/>
            <w:webHidden/>
          </w:rPr>
          <w:fldChar w:fldCharType="end"/>
        </w:r>
      </w:hyperlink>
    </w:p>
    <w:p w:rsidR="00C27758" w:rsidRDefault="00B97600">
      <w:pPr>
        <w:pStyle w:val="Ttulo"/>
      </w:pPr>
      <w:r>
        <w:rPr>
          <w:rFonts w:ascii="Times New Roman" w:hAnsi="Times New Roman" w:cstheme="minorHAnsi"/>
          <w:caps/>
          <w:sz w:val="20"/>
          <w:szCs w:val="20"/>
        </w:rPr>
        <w:fldChar w:fldCharType="end"/>
      </w:r>
      <w:r w:rsidR="000450CE">
        <w:br w:type="page"/>
      </w:r>
      <w:proofErr w:type="gramStart"/>
      <w:r w:rsidR="00182CC1" w:rsidRPr="00182CC1">
        <w:lastRenderedPageBreak/>
        <w:t>Casos de Uso Negociais</w:t>
      </w:r>
      <w:proofErr w:type="gramEnd"/>
    </w:p>
    <w:p w:rsidR="00C27758" w:rsidRPr="00AD0ABF" w:rsidRDefault="00AD0ABF" w:rsidP="00AD0ABF">
      <w:pPr>
        <w:pStyle w:val="Ttulo1"/>
        <w:spacing w:before="240" w:after="240" w:line="360" w:lineRule="auto"/>
        <w:ind w:left="567" w:hanging="567"/>
      </w:pPr>
      <w:bookmarkStart w:id="0" w:name="_Toc512930904"/>
      <w:bookmarkStart w:id="1" w:name="_Toc456600917"/>
      <w:bookmarkStart w:id="2" w:name="_Toc456598586"/>
      <w:bookmarkStart w:id="3" w:name="_Toc335851689"/>
      <w:bookmarkStart w:id="4" w:name="_Toc373407431"/>
      <w:r w:rsidRPr="006844A6">
        <w:t>Introdução</w:t>
      </w:r>
      <w:bookmarkEnd w:id="0"/>
      <w:bookmarkEnd w:id="1"/>
      <w:bookmarkEnd w:id="2"/>
      <w:bookmarkEnd w:id="3"/>
      <w:bookmarkEnd w:id="4"/>
    </w:p>
    <w:p w:rsidR="00AD0ABF" w:rsidRDefault="00182CC1" w:rsidP="00F56447">
      <w:pPr>
        <w:pStyle w:val="Estilo1"/>
      </w:pPr>
      <w:r w:rsidRPr="00122A35">
        <w:t xml:space="preserve">A finalidade deste documento é </w:t>
      </w:r>
      <w:r>
        <w:t xml:space="preserve">contextualizar o </w:t>
      </w:r>
      <w:proofErr w:type="spellStart"/>
      <w:r>
        <w:t>SGOA</w:t>
      </w:r>
      <w:proofErr w:type="spellEnd"/>
      <w:r>
        <w:t xml:space="preserve"> em um nível superior </w:t>
      </w:r>
      <w:r w:rsidRPr="00182CC1">
        <w:t>para</w:t>
      </w:r>
      <w:r>
        <w:t xml:space="preserve"> uma</w:t>
      </w:r>
      <w:r w:rsidRPr="00182CC1">
        <w:t xml:space="preserve"> melhor compreen</w:t>
      </w:r>
      <w:r>
        <w:t>são</w:t>
      </w:r>
      <w:r w:rsidRPr="00182CC1">
        <w:t xml:space="preserve"> do sistema a ser criado</w:t>
      </w:r>
      <w:r w:rsidRPr="00122A35">
        <w:t>.</w:t>
      </w:r>
    </w:p>
    <w:p w:rsidR="00E65F09" w:rsidRDefault="00F87DF4" w:rsidP="003635CA">
      <w:pPr>
        <w:pStyle w:val="Ttulo1"/>
        <w:spacing w:before="240" w:after="240" w:line="360" w:lineRule="auto"/>
        <w:ind w:left="567" w:hanging="567"/>
      </w:pPr>
      <w:bookmarkStart w:id="5" w:name="_Toc373407432"/>
      <w:r>
        <w:t xml:space="preserve">Diagrama </w:t>
      </w:r>
      <w:r w:rsidR="00440694">
        <w:t>de</w:t>
      </w:r>
      <w:r w:rsidR="00325E42">
        <w:t xml:space="preserve"> Casos de Uso</w:t>
      </w:r>
      <w:bookmarkEnd w:id="5"/>
    </w:p>
    <w:p w:rsidR="003635CA" w:rsidRDefault="001507FD" w:rsidP="00A44EF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7F486BE0" wp14:editId="185F620B">
            <wp:extent cx="5793128" cy="3340181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lingthon Reimann\Desktop\Diagrama Negocial v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28" cy="334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CA" w:rsidRDefault="003635CA" w:rsidP="00B9570A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</w:t>
        </w:r>
      </w:fldSimple>
      <w:r>
        <w:t xml:space="preserve"> </w:t>
      </w:r>
      <w:r w:rsidR="00F87DF4">
        <w:t>–</w:t>
      </w:r>
      <w:r>
        <w:t xml:space="preserve"> </w:t>
      </w:r>
      <w:r w:rsidR="00F87DF4">
        <w:t>Diagrama de</w:t>
      </w:r>
      <w:r>
        <w:t xml:space="preserve"> Ca</w:t>
      </w:r>
      <w:r w:rsidR="00E4500A">
        <w:t>s</w:t>
      </w:r>
      <w:r w:rsidR="00F87DF4">
        <w:t>os de Uso</w:t>
      </w:r>
    </w:p>
    <w:p w:rsidR="00045198" w:rsidRDefault="00045198" w:rsidP="00045198"/>
    <w:p w:rsidR="00F20106" w:rsidRDefault="00F20106" w:rsidP="00045198"/>
    <w:p w:rsidR="00F20106" w:rsidRDefault="00F20106" w:rsidP="00045198"/>
    <w:p w:rsidR="00F20106" w:rsidRDefault="00F20106" w:rsidP="00045198"/>
    <w:p w:rsidR="00783178" w:rsidRDefault="00783178" w:rsidP="00045198"/>
    <w:p w:rsidR="00783178" w:rsidRDefault="00783178" w:rsidP="00045198"/>
    <w:p w:rsidR="00783178" w:rsidRDefault="00783178" w:rsidP="00045198"/>
    <w:p w:rsidR="00783178" w:rsidRDefault="00783178" w:rsidP="00045198"/>
    <w:p w:rsidR="00F20106" w:rsidRDefault="00F20106" w:rsidP="00045198"/>
    <w:p w:rsidR="00D25172" w:rsidRDefault="00D25172" w:rsidP="00045198"/>
    <w:p w:rsidR="00F20106" w:rsidRDefault="00F20106" w:rsidP="00045198"/>
    <w:p w:rsidR="00F20106" w:rsidRDefault="00F20106" w:rsidP="00045198"/>
    <w:p w:rsidR="00045198" w:rsidRDefault="00045198" w:rsidP="00045198"/>
    <w:p w:rsidR="00045198" w:rsidRPr="00045198" w:rsidRDefault="00045198" w:rsidP="00045198"/>
    <w:p w:rsidR="00AD0ABF" w:rsidRDefault="00DB0E24" w:rsidP="00AD0ABF">
      <w:pPr>
        <w:pStyle w:val="Ttulo1"/>
        <w:spacing w:before="240" w:after="240" w:line="360" w:lineRule="auto"/>
        <w:ind w:left="567" w:hanging="567"/>
      </w:pPr>
      <w:bookmarkStart w:id="6" w:name="_Toc373407433"/>
      <w:r>
        <w:lastRenderedPageBreak/>
        <w:t>Descrição de</w:t>
      </w:r>
      <w:r w:rsidR="00E65F09">
        <w:t xml:space="preserve"> Casos de Uso</w:t>
      </w:r>
      <w:bookmarkEnd w:id="6"/>
    </w:p>
    <w:p w:rsidR="000D7EE1" w:rsidRDefault="00242232" w:rsidP="000D7EE1">
      <w:pPr>
        <w:pStyle w:val="Ttulo2"/>
        <w:spacing w:before="240" w:after="240" w:line="360" w:lineRule="auto"/>
        <w:ind w:left="567" w:hanging="567"/>
      </w:pPr>
      <w:bookmarkStart w:id="7" w:name="_Toc373407434"/>
      <w:bookmarkStart w:id="8" w:name="_Toc512930907"/>
      <w:bookmarkStart w:id="9" w:name="_Toc452813579"/>
      <w:bookmarkStart w:id="10" w:name="_Toc436203379"/>
      <w:bookmarkStart w:id="11" w:name="_Toc335851691"/>
      <w:r>
        <w:t xml:space="preserve">Caso de </w:t>
      </w:r>
      <w:r w:rsidR="00AF14CD">
        <w:t>U</w:t>
      </w:r>
      <w:r>
        <w:t>so: UC</w:t>
      </w:r>
      <w:r w:rsidR="000D7EE1">
        <w:t>01 - Manter Setor</w:t>
      </w:r>
      <w:bookmarkEnd w:id="7"/>
    </w:p>
    <w:p w:rsidR="000D7EE1" w:rsidRDefault="000D7EE1" w:rsidP="000D7EE1">
      <w:pPr>
        <w:pStyle w:val="Ttulo3"/>
      </w:pPr>
      <w:r>
        <w:t>Descrição</w:t>
      </w:r>
    </w:p>
    <w:p w:rsidR="000D7EE1" w:rsidRPr="00393491" w:rsidRDefault="000D7EE1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dos </w:t>
      </w:r>
      <w:r>
        <w:t>setores de trabalho da oficina.</w:t>
      </w:r>
    </w:p>
    <w:p w:rsidR="00F9693C" w:rsidRDefault="00F9693C" w:rsidP="00F9693C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="00F9693C">
        <w:rPr>
          <w:b/>
        </w:rPr>
        <w:t>Tela de P</w:t>
      </w:r>
      <w:r w:rsidRPr="00C216E2">
        <w:rPr>
          <w:b/>
        </w:rPr>
        <w:t xml:space="preserve">esquisa de </w:t>
      </w:r>
      <w:r w:rsidR="00F9693C">
        <w:rPr>
          <w:b/>
        </w:rPr>
        <w:t>S</w:t>
      </w:r>
      <w:r>
        <w:rPr>
          <w:b/>
        </w:rPr>
        <w:t>etor</w:t>
      </w:r>
      <w:r w:rsidR="00F9693C">
        <w:rPr>
          <w:b/>
        </w:rPr>
        <w:t>es</w:t>
      </w:r>
    </w:p>
    <w:p w:rsidR="00F9693C" w:rsidRDefault="001D1FE4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144FC881" wp14:editId="53CBAA6C">
            <wp:extent cx="5314950" cy="24479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F9693C" w:rsidP="00F9693C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</w:t>
        </w:r>
      </w:fldSimple>
      <w:r>
        <w:t xml:space="preserve"> – Tela de Pesquisa de Setores</w:t>
      </w:r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F9693C">
        <w:rPr>
          <w:b/>
        </w:rPr>
        <w:t>de</w:t>
      </w:r>
      <w:r w:rsidRPr="00C216E2">
        <w:rPr>
          <w:b/>
        </w:rPr>
        <w:t xml:space="preserve"> </w:t>
      </w:r>
      <w:r w:rsidR="00F9693C">
        <w:rPr>
          <w:b/>
        </w:rPr>
        <w:t>C</w:t>
      </w:r>
      <w:r w:rsidRPr="00C216E2">
        <w:rPr>
          <w:b/>
        </w:rPr>
        <w:t xml:space="preserve">adastro de </w:t>
      </w:r>
      <w:r w:rsidR="00F9693C">
        <w:rPr>
          <w:b/>
        </w:rPr>
        <w:t>S</w:t>
      </w:r>
      <w:r w:rsidR="00126069">
        <w:rPr>
          <w:b/>
        </w:rPr>
        <w:t>etor</w:t>
      </w:r>
    </w:p>
    <w:p w:rsidR="000D7EE1" w:rsidRDefault="00F9693C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4755C0FF" wp14:editId="3FD9CB02">
            <wp:extent cx="5235650" cy="2133600"/>
            <wp:effectExtent l="0" t="0" r="3175" b="0"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0D7EE1" w:rsidP="000D7EE1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3</w:t>
        </w:r>
      </w:fldSimple>
      <w:r>
        <w:t xml:space="preserve"> - </w:t>
      </w:r>
      <w:r w:rsidR="00F9693C">
        <w:t>Tela de C</w:t>
      </w:r>
      <w:r w:rsidRPr="00D6029B">
        <w:t xml:space="preserve">adastro de </w:t>
      </w:r>
      <w:r w:rsidR="00F9693C">
        <w:t>S</w:t>
      </w:r>
      <w:r w:rsidR="00126069">
        <w:t>etor</w:t>
      </w:r>
    </w:p>
    <w:p w:rsidR="000D7EE1" w:rsidRDefault="000D7EE1" w:rsidP="000D7EE1">
      <w:pPr>
        <w:pStyle w:val="Ttulo3"/>
      </w:pPr>
      <w:r>
        <w:t>Pré-condição</w:t>
      </w:r>
    </w:p>
    <w:p w:rsidR="00F9693C" w:rsidRPr="00AB3CED" w:rsidRDefault="00F9693C" w:rsidP="00F9693C">
      <w:pPr>
        <w:pStyle w:val="CorpodoTexto"/>
      </w:pPr>
      <w:r w:rsidRPr="00AB3CED">
        <w:t>Este caso de uso pode iniciar somente se:</w:t>
      </w:r>
    </w:p>
    <w:p w:rsidR="00F9693C" w:rsidRDefault="00F9693C" w:rsidP="00F9693C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D1FE4" w:rsidRDefault="001D1FE4" w:rsidP="001D1FE4">
      <w:pPr>
        <w:pStyle w:val="CorpodoTexto"/>
      </w:pPr>
      <w:r>
        <w:t xml:space="preserve">2. </w:t>
      </w:r>
      <w:r w:rsidRPr="009242A3">
        <w:t xml:space="preserve">O </w:t>
      </w:r>
      <w:r w:rsidR="006C090C">
        <w:t>usuário</w:t>
      </w:r>
      <w:r w:rsidR="0098386C">
        <w:t xml:space="preserve"> </w:t>
      </w:r>
      <w:proofErr w:type="spellStart"/>
      <w:r w:rsidR="006C090C">
        <w:t>logado</w:t>
      </w:r>
      <w:proofErr w:type="spellEnd"/>
      <w:r w:rsidR="006C090C">
        <w:t xml:space="preserve"> </w:t>
      </w:r>
      <w:r>
        <w:t>deve ter perfil de gerente para acessar a tela</w:t>
      </w:r>
      <w:r w:rsidRPr="00AB3CED">
        <w:t>.</w:t>
      </w:r>
    </w:p>
    <w:p w:rsidR="000D7EE1" w:rsidRDefault="000D7EE1" w:rsidP="000D7EE1">
      <w:pPr>
        <w:pStyle w:val="Ttulo3"/>
      </w:pPr>
      <w:r>
        <w:lastRenderedPageBreak/>
        <w:t>Pós-condição</w:t>
      </w:r>
    </w:p>
    <w:p w:rsidR="000D7EE1" w:rsidRPr="00614936" w:rsidRDefault="000D7EE1" w:rsidP="000D7EE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D7EE1" w:rsidRDefault="00B65456" w:rsidP="000D7EE1">
      <w:pPr>
        <w:pStyle w:val="CorpodoTexto"/>
      </w:pPr>
      <w:r>
        <w:t>1. Ter pesquisado,</w:t>
      </w:r>
      <w:r w:rsidR="000D7EE1">
        <w:t xml:space="preserve"> </w:t>
      </w:r>
      <w:r w:rsidR="000D7EE1" w:rsidRPr="002665C0">
        <w:t xml:space="preserve">incluído, alterado ou </w:t>
      </w:r>
      <w:r w:rsidR="0098386C">
        <w:t>excluído</w:t>
      </w:r>
      <w:r w:rsidR="000D7EE1">
        <w:t xml:space="preserve"> um </w:t>
      </w:r>
      <w:r w:rsidR="00126069">
        <w:t>setor</w:t>
      </w:r>
      <w:r w:rsidR="000D7EE1" w:rsidRPr="002665C0">
        <w:t>;</w:t>
      </w:r>
    </w:p>
    <w:p w:rsidR="000D7EE1" w:rsidRDefault="000D7EE1" w:rsidP="000D7EE1">
      <w:pPr>
        <w:pStyle w:val="Ttulo3"/>
      </w:pPr>
      <w:r>
        <w:t>Autor Primário</w:t>
      </w:r>
    </w:p>
    <w:p w:rsidR="000D7EE1" w:rsidRPr="007C6ABE" w:rsidRDefault="00655F42" w:rsidP="000D7EE1">
      <w:pPr>
        <w:pStyle w:val="CorpodoTexto"/>
      </w:pPr>
      <w:r>
        <w:t>Funcionário</w:t>
      </w:r>
      <w:r w:rsidR="00D03573">
        <w:t>.</w:t>
      </w:r>
    </w:p>
    <w:p w:rsidR="000D7EE1" w:rsidRDefault="000D7EE1" w:rsidP="000D7EE1">
      <w:pPr>
        <w:pStyle w:val="Ttulo3"/>
      </w:pPr>
      <w:r>
        <w:t xml:space="preserve">Fluxo </w:t>
      </w:r>
      <w:r w:rsidR="00EE6D71">
        <w:t>P</w:t>
      </w:r>
      <w:r>
        <w:t>rincipal</w:t>
      </w:r>
    </w:p>
    <w:p w:rsidR="008346B9" w:rsidRDefault="008346B9" w:rsidP="003C0D0F">
      <w:pPr>
        <w:pStyle w:val="CorpodoTexto"/>
      </w:pPr>
      <w:r>
        <w:t xml:space="preserve">1. O sistema </w:t>
      </w:r>
      <w:r w:rsidR="005F7A99">
        <w:t xml:space="preserve">lista todos os </w:t>
      </w:r>
      <w:r>
        <w:t>setores cadastrados.</w:t>
      </w:r>
    </w:p>
    <w:p w:rsidR="003C0D0F" w:rsidRPr="008571E9" w:rsidRDefault="008346B9" w:rsidP="003C0D0F">
      <w:pPr>
        <w:pStyle w:val="CorpodoTexto"/>
      </w:pPr>
      <w:r>
        <w:t xml:space="preserve">2. </w:t>
      </w:r>
      <w:r w:rsidR="003C0D0F">
        <w:t xml:space="preserve">O sistema apresenta a tela </w:t>
      </w:r>
      <w:r w:rsidR="003C0D0F" w:rsidRPr="0080732C">
        <w:rPr>
          <w:b/>
        </w:rPr>
        <w:t>DV1</w:t>
      </w:r>
      <w:r w:rsidR="003C0D0F">
        <w:t>;</w:t>
      </w:r>
    </w:p>
    <w:p w:rsidR="003C0D0F" w:rsidRDefault="008346B9" w:rsidP="003C0D0F">
      <w:pPr>
        <w:pStyle w:val="CorpodoTexto"/>
      </w:pPr>
      <w:r>
        <w:t>3</w:t>
      </w:r>
      <w:r w:rsidR="003C0D0F">
        <w:t>. O</w:t>
      </w:r>
      <w:r w:rsidR="003C0D0F" w:rsidRPr="00614936">
        <w:t xml:space="preserve"> </w:t>
      </w:r>
      <w:r w:rsidR="003C0D0F">
        <w:t xml:space="preserve">ator preenche um filtro para pesquisa e pressiona o botão “Pesquisar”; </w:t>
      </w:r>
      <w:r w:rsidR="003C0D0F" w:rsidRPr="003F2521">
        <w:rPr>
          <w:b/>
        </w:rPr>
        <w:t>(A1)</w:t>
      </w:r>
      <w:r w:rsidR="003C0D0F">
        <w:rPr>
          <w:b/>
        </w:rPr>
        <w:t>(A2)(</w:t>
      </w:r>
      <w:r w:rsidR="002D4BF9">
        <w:rPr>
          <w:b/>
        </w:rPr>
        <w:t>R31</w:t>
      </w:r>
      <w:r w:rsidR="00AB025E">
        <w:rPr>
          <w:b/>
        </w:rPr>
        <w:t>1</w:t>
      </w:r>
      <w:r w:rsidR="003C0D0F">
        <w:rPr>
          <w:b/>
        </w:rPr>
        <w:t>)</w:t>
      </w:r>
      <w:r w:rsidR="003C0D0F">
        <w:t>.</w:t>
      </w:r>
    </w:p>
    <w:p w:rsidR="003C0D0F" w:rsidRDefault="008346B9" w:rsidP="003C0D0F">
      <w:pPr>
        <w:pStyle w:val="CorpodoTexto"/>
      </w:pPr>
      <w:r>
        <w:t>4</w:t>
      </w:r>
      <w:r w:rsidR="003C0D0F">
        <w:t xml:space="preserve">. O sistema seleciona os setores que atendam o filtro da pesquisa e monta a grid de resultado; </w:t>
      </w:r>
      <w:r w:rsidR="003C0D0F" w:rsidRPr="003F2521">
        <w:rPr>
          <w:b/>
        </w:rPr>
        <w:t>(A3)(A</w:t>
      </w:r>
      <w:r w:rsidR="003C0D0F">
        <w:rPr>
          <w:b/>
        </w:rPr>
        <w:t>5</w:t>
      </w:r>
      <w:r w:rsidR="003C0D0F" w:rsidRPr="003F2521">
        <w:rPr>
          <w:b/>
        </w:rPr>
        <w:t>).</w:t>
      </w:r>
    </w:p>
    <w:p w:rsidR="003C0D0F" w:rsidRDefault="008346B9" w:rsidP="003C0D0F">
      <w:pPr>
        <w:pStyle w:val="CorpodoTexto"/>
      </w:pPr>
      <w:r>
        <w:t>5</w:t>
      </w:r>
      <w:r w:rsidR="003C0D0F">
        <w:t xml:space="preserve">. O caso de uso é encerrado. </w:t>
      </w:r>
    </w:p>
    <w:p w:rsidR="003C0D0F" w:rsidRDefault="003C0D0F" w:rsidP="003C0D0F">
      <w:pPr>
        <w:pStyle w:val="Ttulo3"/>
      </w:pPr>
      <w:r>
        <w:t>Fluxos Alternativos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3C0D0F" w:rsidRPr="007631A1" w:rsidRDefault="003C0D0F" w:rsidP="003C0D0F">
      <w:pPr>
        <w:pStyle w:val="CorpodoTexto"/>
      </w:pPr>
      <w:r>
        <w:t>1. O ator pressiona o botão “Limpar”;</w:t>
      </w:r>
    </w:p>
    <w:p w:rsidR="003C0D0F" w:rsidRDefault="003C0D0F" w:rsidP="003C0D0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3C0D0F" w:rsidRDefault="003C0D0F" w:rsidP="003C0D0F">
      <w:pPr>
        <w:pStyle w:val="CorpodoTexto"/>
        <w:rPr>
          <w:b/>
        </w:rPr>
      </w:pPr>
      <w:r>
        <w:t xml:space="preserve">3. </w:t>
      </w:r>
      <w:r w:rsidR="005F7A99" w:rsidRPr="005F7A99">
        <w:t xml:space="preserve">O caso de uso retorna ao passo </w:t>
      </w:r>
      <w:proofErr w:type="gramStart"/>
      <w:r w:rsidR="005F7A99">
        <w:t>1</w:t>
      </w:r>
      <w:proofErr w:type="gramEnd"/>
      <w:r w:rsidR="005F7A99" w:rsidRPr="005F7A99">
        <w:t xml:space="preserve"> do fluxo principal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F27AF9" w:rsidP="003C0D0F">
      <w:pPr>
        <w:pStyle w:val="CorpodoTexto"/>
      </w:pPr>
      <w:r>
        <w:t>5. O sistema grava os dados do</w:t>
      </w:r>
      <w:r w:rsidR="003C0D0F">
        <w:t xml:space="preserve"> </w:t>
      </w:r>
      <w:r>
        <w:t>setor</w:t>
      </w:r>
      <w:r w:rsidR="003C0D0F">
        <w:t xml:space="preserve"> no banco de dados </w:t>
      </w:r>
      <w:r w:rsidR="003C0D0F" w:rsidRPr="007F75E1">
        <w:rPr>
          <w:b/>
        </w:rPr>
        <w:t>(E2)</w:t>
      </w:r>
      <w:r w:rsidR="003C0D0F">
        <w:t>;</w:t>
      </w:r>
    </w:p>
    <w:p w:rsidR="005F7A99" w:rsidRDefault="005F7A99" w:rsidP="003C0D0F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</w:t>
      </w:r>
      <w:r w:rsidR="00A340D2" w:rsidRPr="00BE6E7F">
        <w:t>e</w:t>
      </w:r>
      <w:r w:rsidR="00A340D2">
        <w:rPr>
          <w:b/>
        </w:rPr>
        <w:t xml:space="preserve"> </w:t>
      </w:r>
      <w:r w:rsidR="00A340D2">
        <w:t xml:space="preserve">notifica </w:t>
      </w:r>
      <w:r w:rsidR="0098386C">
        <w:t>a</w:t>
      </w:r>
      <w:r w:rsidR="00A340D2">
        <w:t>o usuário que o registro foi incluído com sucesso</w:t>
      </w:r>
      <w:r>
        <w:t>;</w:t>
      </w:r>
    </w:p>
    <w:p w:rsidR="003C0D0F" w:rsidRDefault="00D61F1A" w:rsidP="003C0D0F">
      <w:pPr>
        <w:pStyle w:val="CorpodoTexto"/>
      </w:pPr>
      <w:r>
        <w:t>7</w:t>
      </w:r>
      <w:r w:rsidR="003C0D0F">
        <w:t xml:space="preserve">. O caso de uso retoma ao passo </w:t>
      </w:r>
      <w:proofErr w:type="gramStart"/>
      <w:r w:rsidR="00960D34">
        <w:t>1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Default="003C0D0F" w:rsidP="003C0D0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</w:t>
      </w:r>
      <w:r w:rsidR="008B764A">
        <w:t>do</w:t>
      </w:r>
      <w:r w:rsidR="00F27AF9">
        <w:t xml:space="preserve"> setor</w:t>
      </w:r>
      <w:r w:rsidR="0018087D">
        <w:t xml:space="preserve"> </w:t>
      </w:r>
      <w:r w:rsidR="008B764A">
        <w:t>escolhido</w:t>
      </w:r>
      <w:r>
        <w:t xml:space="preserve"> na tela </w:t>
      </w:r>
      <w:r w:rsidRPr="009968BE">
        <w:rPr>
          <w:b/>
        </w:rPr>
        <w:t>DV1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3C0D0F" w:rsidP="003C0D0F">
      <w:pPr>
        <w:pStyle w:val="CorpodoTexto"/>
      </w:pPr>
      <w:r>
        <w:t>5</w:t>
      </w:r>
      <w:r w:rsidR="00F27AF9">
        <w:t>. O sistema atualiza os dados do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D61F1A" w:rsidRDefault="00D61F1A" w:rsidP="00D61F1A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</w:t>
      </w:r>
      <w:r w:rsidR="00A340D2">
        <w:t xml:space="preserve">e notifica </w:t>
      </w:r>
      <w:r w:rsidR="0098386C">
        <w:t>a</w:t>
      </w:r>
      <w:r w:rsidR="00A340D2">
        <w:t>o usuário que o registro foi alterado com sucesso</w:t>
      </w:r>
      <w:r>
        <w:t>;</w:t>
      </w:r>
    </w:p>
    <w:p w:rsidR="00D61F1A" w:rsidRDefault="00D61F1A" w:rsidP="00D61F1A">
      <w:pPr>
        <w:pStyle w:val="CorpodoTexto"/>
      </w:pPr>
      <w:r>
        <w:t xml:space="preserve">7. O caso de uso retoma ao passo </w:t>
      </w:r>
      <w:proofErr w:type="gramStart"/>
      <w:r>
        <w:t>4</w:t>
      </w:r>
      <w:proofErr w:type="gramEnd"/>
      <w:r>
        <w:t xml:space="preserve"> do fluxo principal</w:t>
      </w:r>
      <w:r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3C0D0F" w:rsidRPr="007631A1" w:rsidRDefault="003C0D0F" w:rsidP="003C0D0F">
      <w:pPr>
        <w:pStyle w:val="CorpodoTexto"/>
      </w:pPr>
      <w:r>
        <w:t>1. O ator pressiona o botão “</w:t>
      </w:r>
      <w:r w:rsidR="002C71BE">
        <w:t>Cancelar</w:t>
      </w:r>
      <w:r>
        <w:t>”;</w:t>
      </w:r>
    </w:p>
    <w:p w:rsidR="003C0D0F" w:rsidRDefault="003C0D0F" w:rsidP="003C0D0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61F1A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61F1A" w:rsidRDefault="00D61F1A" w:rsidP="003C0D0F">
      <w:pPr>
        <w:pStyle w:val="CorpodoTexto"/>
        <w:rPr>
          <w:b/>
        </w:rPr>
      </w:pPr>
      <w:r>
        <w:t>2. O sistema apresenta</w:t>
      </w:r>
      <w:r w:rsidR="00A340D2">
        <w:t xml:space="preserve"> </w:t>
      </w:r>
      <w:r w:rsidR="00000FA5">
        <w:t>uma</w:t>
      </w:r>
      <w:r>
        <w:t xml:space="preserve"> mensagem: “Confirma a exclusão do setor selecionado</w:t>
      </w:r>
      <w:r w:rsidR="004037DE">
        <w:t>?</w:t>
      </w:r>
      <w:r>
        <w:t>”</w:t>
      </w:r>
      <w:r w:rsidR="003C0D0F"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confirma a </w:t>
      </w:r>
      <w:r w:rsidR="00D61F1A">
        <w:t xml:space="preserve">exclusão </w:t>
      </w:r>
      <w:r>
        <w:t>d</w:t>
      </w:r>
      <w:r w:rsidR="00F27AF9">
        <w:t>o</w:t>
      </w:r>
      <w:r>
        <w:t xml:space="preserve"> </w:t>
      </w:r>
      <w:r w:rsidR="00F27AF9">
        <w:t>setor</w:t>
      </w:r>
      <w:r>
        <w:t xml:space="preserve">; </w:t>
      </w:r>
    </w:p>
    <w:p w:rsidR="003C0D0F" w:rsidRDefault="003C0D0F" w:rsidP="003C0D0F">
      <w:pPr>
        <w:pStyle w:val="CorpodoTexto"/>
      </w:pPr>
      <w:r>
        <w:t xml:space="preserve">4. O sistema </w:t>
      </w:r>
      <w:r w:rsidR="00A340D2">
        <w:t>exclui</w:t>
      </w:r>
      <w:r>
        <w:t xml:space="preserve"> os dados d</w:t>
      </w:r>
      <w:r w:rsidR="00F27AF9">
        <w:t>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</w:t>
      </w:r>
      <w:r w:rsidR="00000FA5">
        <w:rPr>
          <w:b/>
        </w:rPr>
        <w:t>3</w:t>
      </w:r>
      <w:r>
        <w:rPr>
          <w:b/>
        </w:rPr>
        <w:t>)</w:t>
      </w:r>
      <w:r>
        <w:t>;</w:t>
      </w:r>
    </w:p>
    <w:p w:rsidR="00A340D2" w:rsidRDefault="00A340D2" w:rsidP="003C0D0F">
      <w:pPr>
        <w:pStyle w:val="CorpodoTexto"/>
      </w:pPr>
      <w:r>
        <w:t xml:space="preserve">5. O sistema notifica </w:t>
      </w:r>
      <w:r w:rsidR="0098386C">
        <w:t>a</w:t>
      </w:r>
      <w:r>
        <w:t xml:space="preserve">o usuário que a exclusão foi ocorrida com sucesso. </w:t>
      </w:r>
    </w:p>
    <w:p w:rsidR="003C0D0F" w:rsidRDefault="00A340D2" w:rsidP="003C0D0F">
      <w:pPr>
        <w:pStyle w:val="CorpodoTexto"/>
      </w:pPr>
      <w:r>
        <w:t>6</w:t>
      </w:r>
      <w:r w:rsidR="003C0D0F">
        <w:t xml:space="preserve">. O caso de uso retoma ao passo </w:t>
      </w:r>
      <w:proofErr w:type="gramStart"/>
      <w:r w:rsidR="007D40D8">
        <w:t>1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Default="003C0D0F" w:rsidP="003C0D0F">
      <w:pPr>
        <w:pStyle w:val="Ttulo3"/>
      </w:pPr>
      <w:r>
        <w:t>Fluxos de Exceções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3C0D0F" w:rsidRDefault="003C0D0F" w:rsidP="003C0D0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  <w:b/>
        </w:rPr>
        <w:t xml:space="preserve"> no banco de dados: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000FA5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setor no banco de dados: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B65456" w:rsidRDefault="00B65456" w:rsidP="000D7EE1">
      <w:pPr>
        <w:pStyle w:val="CorpodoTexto"/>
      </w:pPr>
    </w:p>
    <w:p w:rsidR="00AB025E" w:rsidRDefault="00AB025E" w:rsidP="000D7EE1">
      <w:pPr>
        <w:pStyle w:val="CorpodoTexto"/>
      </w:pPr>
    </w:p>
    <w:p w:rsidR="00AB025E" w:rsidRDefault="00AB025E" w:rsidP="000D7EE1">
      <w:pPr>
        <w:pStyle w:val="CorpodoTexto"/>
      </w:pPr>
    </w:p>
    <w:p w:rsidR="00034194" w:rsidRDefault="00034194" w:rsidP="00034194">
      <w:pPr>
        <w:pStyle w:val="Ttulo2"/>
        <w:spacing w:before="240" w:after="240" w:line="360" w:lineRule="auto"/>
        <w:ind w:left="567" w:hanging="567"/>
      </w:pPr>
      <w:bookmarkStart w:id="12" w:name="_Toc373407435"/>
      <w:bookmarkStart w:id="13" w:name="_GoBack"/>
      <w:bookmarkEnd w:id="13"/>
      <w:r>
        <w:lastRenderedPageBreak/>
        <w:t xml:space="preserve">Caso de </w:t>
      </w:r>
      <w:r w:rsidR="00AF14CD">
        <w:t>U</w:t>
      </w:r>
      <w:r>
        <w:t>so: UC0</w:t>
      </w:r>
      <w:r w:rsidR="00B65456">
        <w:t>2</w:t>
      </w:r>
      <w:r>
        <w:t xml:space="preserve"> - Manter </w:t>
      </w:r>
      <w:bookmarkEnd w:id="8"/>
      <w:bookmarkEnd w:id="9"/>
      <w:bookmarkEnd w:id="10"/>
      <w:bookmarkEnd w:id="11"/>
      <w:r w:rsidR="0080732C">
        <w:t>C</w:t>
      </w:r>
      <w:r w:rsidR="002665C0">
        <w:t>liente</w:t>
      </w:r>
      <w:bookmarkEnd w:id="12"/>
    </w:p>
    <w:p w:rsidR="00407300" w:rsidRDefault="00407300" w:rsidP="00407300">
      <w:pPr>
        <w:pStyle w:val="Ttulo3"/>
      </w:pPr>
      <w:r>
        <w:t>Descrição</w:t>
      </w:r>
    </w:p>
    <w:p w:rsidR="00407300" w:rsidRPr="00393491" w:rsidRDefault="00407300" w:rsidP="00407300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dos clientes da oficina.</w:t>
      </w:r>
    </w:p>
    <w:p w:rsidR="00407300" w:rsidRDefault="00407300" w:rsidP="00407300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07300" w:rsidRDefault="00407300" w:rsidP="0040730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Clientes</w:t>
      </w:r>
    </w:p>
    <w:p w:rsidR="00407300" w:rsidRDefault="00407300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214DD36F" wp14:editId="41B51CA5">
            <wp:extent cx="5353050" cy="2981325"/>
            <wp:effectExtent l="0" t="0" r="0" b="9525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  <w:rPr>
          <w:noProof/>
        </w:rPr>
      </w:pPr>
      <w:r>
        <w:t xml:space="preserve">Figura </w:t>
      </w:r>
      <w:fldSimple w:instr=" SEQ Figura \* ARABIC ">
        <w:r w:rsidR="008C7655">
          <w:rPr>
            <w:noProof/>
          </w:rPr>
          <w:t>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1056" behindDoc="0" locked="0" layoutInCell="1" allowOverlap="1" wp14:anchorId="5C18BF2E" wp14:editId="3C6B2E5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2" name="Caixa de texto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12E9B1" wp14:editId="179BFE40">
                                  <wp:extent cx="2113280" cy="267335"/>
                                  <wp:effectExtent l="0" t="0" r="1270" b="0"/>
                                  <wp:docPr id="429" name="Imagem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7593A6" wp14:editId="77AE1C32">
                                  <wp:extent cx="1492250" cy="129540"/>
                                  <wp:effectExtent l="0" t="0" r="0" b="3810"/>
                                  <wp:docPr id="430" name="Imagem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7CA2A5" wp14:editId="61789724">
                                  <wp:extent cx="1492250" cy="129540"/>
                                  <wp:effectExtent l="0" t="0" r="0" b="3810"/>
                                  <wp:docPr id="431" name="Imagem 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4B1C03" wp14:editId="5E7E9A6C">
                                  <wp:extent cx="1492250" cy="129540"/>
                                  <wp:effectExtent l="0" t="0" r="0" b="3810"/>
                                  <wp:docPr id="432" name="Imagem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62" o:spid="_x0000_s1026" type="#_x0000_t202" style="position:absolute;left:0;text-align:left;margin-left:85.05pt;margin-top:590.85pt;width:442.6pt;height:145.55pt;z-index:2518210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NVax0sxAgAAW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12E9B1" wp14:editId="179BFE40">
                            <wp:extent cx="2113280" cy="267335"/>
                            <wp:effectExtent l="0" t="0" r="1270" b="0"/>
                            <wp:docPr id="429" name="Imagem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7593A6" wp14:editId="77AE1C32">
                            <wp:extent cx="1492250" cy="129540"/>
                            <wp:effectExtent l="0" t="0" r="0" b="3810"/>
                            <wp:docPr id="430" name="Imagem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7CA2A5" wp14:editId="61789724">
                            <wp:extent cx="1492250" cy="129540"/>
                            <wp:effectExtent l="0" t="0" r="0" b="3810"/>
                            <wp:docPr id="431" name="Imagem 4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4B1C03" wp14:editId="5E7E9A6C">
                            <wp:extent cx="1492250" cy="129540"/>
                            <wp:effectExtent l="0" t="0" r="0" b="3810"/>
                            <wp:docPr id="432" name="Imagem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0032" behindDoc="0" locked="0" layoutInCell="1" allowOverlap="1" wp14:anchorId="76DE79C7" wp14:editId="4FF2B8E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3" name="Caixa de texto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EDD7F9" wp14:editId="058362D2">
                                  <wp:extent cx="2113280" cy="267335"/>
                                  <wp:effectExtent l="0" t="0" r="1270" b="0"/>
                                  <wp:docPr id="433" name="Imagem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C72D367" wp14:editId="7C24EA56">
                                  <wp:extent cx="1492250" cy="129540"/>
                                  <wp:effectExtent l="0" t="0" r="0" b="3810"/>
                                  <wp:docPr id="434" name="Imagem 4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F3ECFDE" wp14:editId="17B93D69">
                                  <wp:extent cx="1492250" cy="129540"/>
                                  <wp:effectExtent l="0" t="0" r="0" b="3810"/>
                                  <wp:docPr id="435" name="Imagem 4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8759CBE" wp14:editId="130AF653">
                                  <wp:extent cx="1492250" cy="129540"/>
                                  <wp:effectExtent l="0" t="0" r="0" b="3810"/>
                                  <wp:docPr id="436" name="Imagem 4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3" o:spid="_x0000_s1027" type="#_x0000_t202" style="position:absolute;left:0;text-align:left;margin-left:85.05pt;margin-top:590.85pt;width:442.6pt;height:145.55pt;z-index:2518200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6rKjp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EDD7F9" wp14:editId="058362D2">
                            <wp:extent cx="2113280" cy="267335"/>
                            <wp:effectExtent l="0" t="0" r="1270" b="0"/>
                            <wp:docPr id="433" name="Imagem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C72D367" wp14:editId="7C24EA56">
                            <wp:extent cx="1492250" cy="129540"/>
                            <wp:effectExtent l="0" t="0" r="0" b="3810"/>
                            <wp:docPr id="434" name="Imagem 4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F3ECFDE" wp14:editId="17B93D69">
                            <wp:extent cx="1492250" cy="129540"/>
                            <wp:effectExtent l="0" t="0" r="0" b="3810"/>
                            <wp:docPr id="435" name="Imagem 4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8759CBE" wp14:editId="130AF653">
                            <wp:extent cx="1492250" cy="129540"/>
                            <wp:effectExtent l="0" t="0" r="0" b="3810"/>
                            <wp:docPr id="436" name="Imagem 4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9008" behindDoc="0" locked="0" layoutInCell="1" allowOverlap="1" wp14:anchorId="2DAB9E07" wp14:editId="2BDA49E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88" name="Caixa de texto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9A33255" wp14:editId="54CEA631">
                                  <wp:extent cx="2113280" cy="267335"/>
                                  <wp:effectExtent l="0" t="0" r="1270" b="0"/>
                                  <wp:docPr id="437" name="Imagem 4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CA924D" wp14:editId="745B480C">
                                  <wp:extent cx="1492250" cy="129540"/>
                                  <wp:effectExtent l="0" t="0" r="0" b="3810"/>
                                  <wp:docPr id="438" name="Imagem 4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E7D76A" wp14:editId="153FDC72">
                                  <wp:extent cx="1492250" cy="129540"/>
                                  <wp:effectExtent l="0" t="0" r="0" b="3810"/>
                                  <wp:docPr id="439" name="Imagem 4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DF8BA49" wp14:editId="5A0F5730">
                                  <wp:extent cx="1492250" cy="129540"/>
                                  <wp:effectExtent l="0" t="0" r="0" b="3810"/>
                                  <wp:docPr id="440" name="Imagem 4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88" o:spid="_x0000_s1028" type="#_x0000_t202" style="position:absolute;left:0;text-align:left;margin-left:85.05pt;margin-top:590.85pt;width:442.6pt;height:145.55pt;z-index:25181900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h1MwIAAGI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S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eNDiLJO6wfiVmHY6PTYNKhRfeds56avOL+&#10;2wGc5Ey/M1Sd69mimNNUJGG2XF6T4C41u0sNGEFQFQ+cjcdNGCfpYJ3at+Rp7AeDt1TRRiWun6M6&#10;hU+NnEpwGro4KZdysnr+Nax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aKYdT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9A33255" wp14:editId="54CEA631">
                            <wp:extent cx="2113280" cy="267335"/>
                            <wp:effectExtent l="0" t="0" r="1270" b="0"/>
                            <wp:docPr id="437" name="Imagem 4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CA924D" wp14:editId="745B480C">
                            <wp:extent cx="1492250" cy="129540"/>
                            <wp:effectExtent l="0" t="0" r="0" b="3810"/>
                            <wp:docPr id="438" name="Imagem 4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E7D76A" wp14:editId="153FDC72">
                            <wp:extent cx="1492250" cy="129540"/>
                            <wp:effectExtent l="0" t="0" r="0" b="3810"/>
                            <wp:docPr id="439" name="Imagem 4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DF8BA49" wp14:editId="5A0F5730">
                            <wp:extent cx="1492250" cy="129540"/>
                            <wp:effectExtent l="0" t="0" r="0" b="3810"/>
                            <wp:docPr id="440" name="Imagem 4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7984" behindDoc="0" locked="0" layoutInCell="1" allowOverlap="1" wp14:anchorId="7052418A" wp14:editId="1EA9396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1" name="Caixa de texto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8CB30E" wp14:editId="22BDE6BF">
                                  <wp:extent cx="2113280" cy="267335"/>
                                  <wp:effectExtent l="0" t="0" r="1270" b="0"/>
                                  <wp:docPr id="441" name="Imagem 4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49EBE0" wp14:editId="30EADCF3">
                                  <wp:extent cx="1492250" cy="129540"/>
                                  <wp:effectExtent l="0" t="0" r="0" b="3810"/>
                                  <wp:docPr id="442" name="Imagem 4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2B1152" wp14:editId="384455B9">
                                  <wp:extent cx="1492250" cy="129540"/>
                                  <wp:effectExtent l="0" t="0" r="0" b="3810"/>
                                  <wp:docPr id="443" name="Imagem 4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099795E" wp14:editId="0AD1D8DA">
                                  <wp:extent cx="1492250" cy="129540"/>
                                  <wp:effectExtent l="0" t="0" r="0" b="3810"/>
                                  <wp:docPr id="444" name="Imagem 4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1" o:spid="_x0000_s1029" type="#_x0000_t202" style="position:absolute;left:0;text-align:left;margin-left:85.05pt;margin-top:590.85pt;width:442.6pt;height:145.55pt;z-index:2518179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XlXMwIAAGI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V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/ajdWZ89ls/ErMOx0WkwadOg+8ZZR01ecP/1&#10;AE5ypt8ZUmc1W2RzmopozJbLFRnu2rO/9oARBFXwwNm43YZxkg7Wqbqhm8Z+MHhHilYqcj1kPGZ1&#10;Sp8aOap1GrphUq7tGPXj17D5Dg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9ol5V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8CB30E" wp14:editId="22BDE6BF">
                            <wp:extent cx="2113280" cy="267335"/>
                            <wp:effectExtent l="0" t="0" r="1270" b="0"/>
                            <wp:docPr id="441" name="Imagem 4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49EBE0" wp14:editId="30EADCF3">
                            <wp:extent cx="1492250" cy="129540"/>
                            <wp:effectExtent l="0" t="0" r="0" b="3810"/>
                            <wp:docPr id="442" name="Imagem 4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2B1152" wp14:editId="384455B9">
                            <wp:extent cx="1492250" cy="129540"/>
                            <wp:effectExtent l="0" t="0" r="0" b="3810"/>
                            <wp:docPr id="443" name="Imagem 4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099795E" wp14:editId="0AD1D8DA">
                            <wp:extent cx="1492250" cy="129540"/>
                            <wp:effectExtent l="0" t="0" r="0" b="3810"/>
                            <wp:docPr id="444" name="Imagem 4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6960" behindDoc="0" locked="0" layoutInCell="1" allowOverlap="1" wp14:anchorId="5D0CF2D2" wp14:editId="54CC558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2" name="Caixa de texto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0E6FF0" wp14:editId="3BE933C3">
                                  <wp:extent cx="2113280" cy="267335"/>
                                  <wp:effectExtent l="0" t="0" r="1270" b="0"/>
                                  <wp:docPr id="445" name="Imagem 4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73970E" wp14:editId="7976DE68">
                                  <wp:extent cx="1492250" cy="129540"/>
                                  <wp:effectExtent l="0" t="0" r="0" b="3810"/>
                                  <wp:docPr id="446" name="Imagem 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03F3264" wp14:editId="737D14D8">
                                  <wp:extent cx="1492250" cy="129540"/>
                                  <wp:effectExtent l="0" t="0" r="0" b="3810"/>
                                  <wp:docPr id="447" name="Imagem 4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959F9A" wp14:editId="2718979C">
                                  <wp:extent cx="1492250" cy="129540"/>
                                  <wp:effectExtent l="0" t="0" r="0" b="3810"/>
                                  <wp:docPr id="448" name="Imagem 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2" o:spid="_x0000_s1030" type="#_x0000_t202" style="position:absolute;left:0;text-align:left;margin-left:85.05pt;margin-top:590.85pt;width:442.6pt;height:145.55pt;z-index:2518169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emvMwIAAGI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0/Hpr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0E6FF0" wp14:editId="3BE933C3">
                            <wp:extent cx="2113280" cy="267335"/>
                            <wp:effectExtent l="0" t="0" r="1270" b="0"/>
                            <wp:docPr id="445" name="Imagem 4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73970E" wp14:editId="7976DE68">
                            <wp:extent cx="1492250" cy="129540"/>
                            <wp:effectExtent l="0" t="0" r="0" b="3810"/>
                            <wp:docPr id="446" name="Imagem 4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03F3264" wp14:editId="737D14D8">
                            <wp:extent cx="1492250" cy="129540"/>
                            <wp:effectExtent l="0" t="0" r="0" b="3810"/>
                            <wp:docPr id="447" name="Imagem 4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959F9A" wp14:editId="2718979C">
                            <wp:extent cx="1492250" cy="129540"/>
                            <wp:effectExtent l="0" t="0" r="0" b="3810"/>
                            <wp:docPr id="448" name="Imagem 4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5936" behindDoc="0" locked="0" layoutInCell="1" allowOverlap="1" wp14:anchorId="3DFA03D2" wp14:editId="3B7158B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3" name="Caixa de texto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C5EE46" wp14:editId="7952BF1B">
                                  <wp:extent cx="2113280" cy="267335"/>
                                  <wp:effectExtent l="0" t="0" r="1270" b="0"/>
                                  <wp:docPr id="449" name="Imagem 4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7A5A2E" wp14:editId="4EE27BCA">
                                  <wp:extent cx="1492250" cy="129540"/>
                                  <wp:effectExtent l="0" t="0" r="0" b="3810"/>
                                  <wp:docPr id="450" name="Imagem 4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B3CF92" wp14:editId="4A2EF00D">
                                  <wp:extent cx="1492250" cy="129540"/>
                                  <wp:effectExtent l="0" t="0" r="0" b="3810"/>
                                  <wp:docPr id="451" name="Imagem 4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5BBFEAA" wp14:editId="18256E5E">
                                  <wp:extent cx="1492250" cy="129540"/>
                                  <wp:effectExtent l="0" t="0" r="0" b="3810"/>
                                  <wp:docPr id="452" name="Imagem 4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3" o:spid="_x0000_s1031" type="#_x0000_t202" style="position:absolute;left:0;text-align:left;margin-left:85.05pt;margin-top:590.85pt;width:442.6pt;height:145.55pt;z-index:2518159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Oy3T7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C5EE46" wp14:editId="7952BF1B">
                            <wp:extent cx="2113280" cy="267335"/>
                            <wp:effectExtent l="0" t="0" r="1270" b="0"/>
                            <wp:docPr id="449" name="Imagem 4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7A5A2E" wp14:editId="4EE27BCA">
                            <wp:extent cx="1492250" cy="129540"/>
                            <wp:effectExtent l="0" t="0" r="0" b="3810"/>
                            <wp:docPr id="450" name="Imagem 4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B3CF92" wp14:editId="4A2EF00D">
                            <wp:extent cx="1492250" cy="129540"/>
                            <wp:effectExtent l="0" t="0" r="0" b="3810"/>
                            <wp:docPr id="451" name="Imagem 4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5BBFEAA" wp14:editId="18256E5E">
                            <wp:extent cx="1492250" cy="129540"/>
                            <wp:effectExtent l="0" t="0" r="0" b="3810"/>
                            <wp:docPr id="452" name="Imagem 4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07300"/>
                  </w:txbxContent>
                </v:textbox>
              </v:shape>
            </w:pict>
          </mc:Fallback>
        </mc:AlternateContent>
      </w:r>
      <w:r>
        <w:rPr>
          <w:noProof/>
        </w:rPr>
        <w:t>Clientes</w:t>
      </w:r>
    </w:p>
    <w:p w:rsidR="00407300" w:rsidRDefault="00407300" w:rsidP="00407300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Cliente</w:t>
      </w:r>
    </w:p>
    <w:p w:rsidR="00407300" w:rsidRDefault="00FC5E70" w:rsidP="00F20106">
      <w:pPr>
        <w:jc w:val="center"/>
      </w:pPr>
      <w:r>
        <w:rPr>
          <w:noProof/>
          <w:snapToGrid/>
          <w:lang w:eastAsia="pt-BR"/>
        </w:rPr>
        <w:drawing>
          <wp:inline distT="0" distB="0" distL="0" distR="0">
            <wp:extent cx="5762625" cy="3276600"/>
            <wp:effectExtent l="0" t="0" r="9525" b="0"/>
            <wp:docPr id="477" name="Imagem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5</w:t>
        </w:r>
      </w:fldSimple>
      <w:r>
        <w:t xml:space="preserve"> - Tela de Cadastro de Cliente (Dados Básicos)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797074D6" wp14:editId="6A3F2BE7">
            <wp:extent cx="5943600" cy="4029075"/>
            <wp:effectExtent l="0" t="0" r="0" b="9525"/>
            <wp:docPr id="456" name="Imagem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6</w:t>
        </w:r>
      </w:fldSimple>
      <w:r>
        <w:t xml:space="preserve"> - Tela de Cadastro de Funcionário (Veículos)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148427FE" wp14:editId="2CFF0468">
            <wp:extent cx="5943600" cy="2990850"/>
            <wp:effectExtent l="0" t="0" r="0" b="0"/>
            <wp:docPr id="457" name="Imagem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Pr="0013426D" w:rsidRDefault="00407300" w:rsidP="00407300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7</w:t>
        </w:r>
      </w:fldSimple>
      <w:r>
        <w:t xml:space="preserve"> - Tela de Cadastro de Funcionário (Contatos)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4E58C80C" wp14:editId="3EFF4C07">
            <wp:extent cx="5943600" cy="4648200"/>
            <wp:effectExtent l="0" t="0" r="0" b="0"/>
            <wp:docPr id="458" name="Imagem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8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(Endereço)</w:t>
      </w:r>
    </w:p>
    <w:p w:rsidR="00407300" w:rsidRDefault="00407300" w:rsidP="00407300">
      <w:pPr>
        <w:pStyle w:val="Ttulo3"/>
      </w:pPr>
      <w:r>
        <w:t>Pré-condição</w:t>
      </w:r>
    </w:p>
    <w:p w:rsidR="00407300" w:rsidRPr="00AB3CED" w:rsidRDefault="00407300" w:rsidP="00407300">
      <w:pPr>
        <w:pStyle w:val="CorpodoTexto"/>
      </w:pPr>
      <w:r w:rsidRPr="00AB3CED">
        <w:t>Este caso de uso pode iniciar somente se:</w:t>
      </w:r>
    </w:p>
    <w:p w:rsidR="00407300" w:rsidRPr="00AB3CED" w:rsidRDefault="00407300" w:rsidP="00407300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07300" w:rsidRDefault="00407300" w:rsidP="00407300">
      <w:pPr>
        <w:pStyle w:val="Ttulo3"/>
      </w:pPr>
      <w:r>
        <w:t>Pós-condição</w:t>
      </w:r>
    </w:p>
    <w:p w:rsidR="00407300" w:rsidRPr="00614936" w:rsidRDefault="00407300" w:rsidP="0040730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07300" w:rsidRDefault="00407300" w:rsidP="00407300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FD5EEE">
        <w:t>excluído</w:t>
      </w:r>
      <w:r>
        <w:t xml:space="preserve"> um cliente</w:t>
      </w:r>
      <w:r w:rsidRPr="002665C0">
        <w:t>;</w:t>
      </w:r>
    </w:p>
    <w:p w:rsidR="00407300" w:rsidRDefault="00407300" w:rsidP="00407300">
      <w:pPr>
        <w:pStyle w:val="Ttulo3"/>
      </w:pPr>
      <w:r>
        <w:t>Autor Primário</w:t>
      </w:r>
    </w:p>
    <w:p w:rsidR="00407300" w:rsidRPr="007C6ABE" w:rsidRDefault="00FD5EEE" w:rsidP="00407300">
      <w:pPr>
        <w:pStyle w:val="CorpodoTexto"/>
      </w:pPr>
      <w:r>
        <w:t>Funcionário.</w:t>
      </w:r>
    </w:p>
    <w:p w:rsidR="00407300" w:rsidRDefault="00407300" w:rsidP="00407300">
      <w:pPr>
        <w:pStyle w:val="Ttulo3"/>
      </w:pPr>
      <w:r>
        <w:t>Fluxo Principal</w:t>
      </w:r>
    </w:p>
    <w:p w:rsidR="00407300" w:rsidRPr="008571E9" w:rsidRDefault="00407300" w:rsidP="00407300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R32</w:t>
      </w:r>
      <w:r w:rsidR="00AB025E">
        <w:rPr>
          <w:b/>
        </w:rPr>
        <w:t>1</w:t>
      </w:r>
      <w:r>
        <w:rPr>
          <w:b/>
        </w:rPr>
        <w:t>)</w:t>
      </w:r>
      <w:r>
        <w:t>.</w:t>
      </w:r>
    </w:p>
    <w:p w:rsidR="00407300" w:rsidRDefault="00407300" w:rsidP="00407300">
      <w:pPr>
        <w:pStyle w:val="CorpodoTexto"/>
      </w:pPr>
      <w:r>
        <w:t xml:space="preserve">3. O sistema seleciona os clientes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407300" w:rsidRDefault="00407300" w:rsidP="00407300">
      <w:pPr>
        <w:pStyle w:val="CorpodoTexto"/>
      </w:pPr>
      <w:r>
        <w:t xml:space="preserve">4. O caso de uso é encerrado. </w:t>
      </w:r>
    </w:p>
    <w:p w:rsidR="00407300" w:rsidRDefault="00407300" w:rsidP="00407300">
      <w:pPr>
        <w:pStyle w:val="Ttulo3"/>
      </w:pPr>
      <w:r>
        <w:lastRenderedPageBreak/>
        <w:t>Fluxos Alternativos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07300" w:rsidRPr="007631A1" w:rsidRDefault="00407300" w:rsidP="00407300">
      <w:pPr>
        <w:pStyle w:val="CorpodoTexto"/>
      </w:pPr>
      <w:r>
        <w:t>1. O ator pressiona o botão “Limpar”;</w:t>
      </w:r>
    </w:p>
    <w:p w:rsidR="00407300" w:rsidRDefault="00407300" w:rsidP="00407300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407300" w:rsidRDefault="00407300" w:rsidP="00407300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 sistema monta a lista de marca de veículos;</w:t>
      </w:r>
    </w:p>
    <w:p w:rsidR="00407300" w:rsidRDefault="00407300" w:rsidP="00407300">
      <w:pPr>
        <w:pStyle w:val="CorpodoTexto"/>
      </w:pPr>
      <w:r>
        <w:t xml:space="preserve">3. O sistema monta a lista de </w:t>
      </w:r>
      <w:r w:rsidR="00A61A47">
        <w:t>cores de veículo</w:t>
      </w:r>
      <w:r>
        <w:t>;</w:t>
      </w:r>
    </w:p>
    <w:p w:rsidR="00407300" w:rsidRPr="003F2521" w:rsidRDefault="00A61A47" w:rsidP="00407300">
      <w:pPr>
        <w:pStyle w:val="CorpodoTexto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preenche os campos da tela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="00407300"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="00407300" w:rsidRPr="007F75E1">
        <w:rPr>
          <w:b/>
        </w:rPr>
        <w:t>)</w:t>
      </w:r>
      <w:r w:rsidR="00407300">
        <w:rPr>
          <w:b/>
        </w:rPr>
        <w:t>(</w:t>
      </w:r>
      <w:proofErr w:type="gramEnd"/>
      <w:r w:rsidR="00407300">
        <w:rPr>
          <w:b/>
        </w:rPr>
        <w:t>E1)</w:t>
      </w:r>
      <w:r w:rsidR="00407300" w:rsidRPr="003F322D">
        <w:rPr>
          <w:b/>
        </w:rPr>
        <w:t xml:space="preserve"> </w:t>
      </w:r>
      <w:r w:rsidR="00407300">
        <w:rPr>
          <w:b/>
        </w:rPr>
        <w:t>(E3)</w:t>
      </w:r>
      <w:r w:rsidR="00975276" w:rsidRPr="00975276">
        <w:rPr>
          <w:b/>
        </w:rPr>
        <w:t xml:space="preserve"> 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407300"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grava os dados do </w:t>
      </w:r>
      <w:r>
        <w:t>cliente</w:t>
      </w:r>
      <w:r w:rsidR="00407300">
        <w:t xml:space="preserve"> no banco de dados</w:t>
      </w:r>
      <w:r w:rsidR="00F05425"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3)</w:t>
      </w:r>
      <w:r w:rsidR="00407300">
        <w:t xml:space="preserve"> </w:t>
      </w:r>
      <w:r w:rsidR="00407300" w:rsidRPr="007F75E1">
        <w:rPr>
          <w:b/>
        </w:rPr>
        <w:t>(E2)</w:t>
      </w:r>
      <w:r w:rsidR="00407300">
        <w:t>;</w:t>
      </w:r>
    </w:p>
    <w:p w:rsidR="00DB2205" w:rsidRDefault="00DB2205" w:rsidP="00DB2205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407300" w:rsidRDefault="00DB2205" w:rsidP="00407300">
      <w:pPr>
        <w:pStyle w:val="CorpodoTexto"/>
      </w:pPr>
      <w:r>
        <w:t>9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A61A47" w:rsidRDefault="00A61A47" w:rsidP="00A61A47">
      <w:pPr>
        <w:pStyle w:val="CorpodoTexto"/>
      </w:pPr>
      <w:r>
        <w:t>2. O sistema monta a lista de marca de veículos;</w:t>
      </w:r>
    </w:p>
    <w:p w:rsidR="00A61A47" w:rsidRDefault="00A61A47" w:rsidP="00A61A47">
      <w:pPr>
        <w:pStyle w:val="CorpodoTexto"/>
      </w:pPr>
      <w:r>
        <w:t>3. O sistema monta a lista de cores de veículo;</w:t>
      </w:r>
    </w:p>
    <w:p w:rsidR="00407300" w:rsidRPr="003F2521" w:rsidRDefault="00A61A47" w:rsidP="00407300">
      <w:pPr>
        <w:pStyle w:val="CorpodoTexto"/>
        <w:tabs>
          <w:tab w:val="left" w:pos="851"/>
        </w:tabs>
        <w:ind w:left="851" w:hanging="284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 xml:space="preserve"> </w:t>
      </w:r>
      <w:r w:rsidR="00407300">
        <w:t>com os campos</w:t>
      </w:r>
      <w:r w:rsidR="00407300">
        <w:rPr>
          <w:b/>
        </w:rPr>
        <w:t xml:space="preserve"> </w:t>
      </w:r>
      <w:r w:rsidR="00407300">
        <w:t xml:space="preserve">preenchidos de acordo com o </w:t>
      </w:r>
      <w:r>
        <w:t>cliente</w:t>
      </w:r>
      <w:r w:rsidR="00407300">
        <w:t xml:space="preserve"> selecionado na tela </w:t>
      </w:r>
      <w:r w:rsidR="00407300" w:rsidRPr="009968BE">
        <w:rPr>
          <w:b/>
        </w:rPr>
        <w:t>DV1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altera os dados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 w:rsidRPr="003F322D">
        <w:rPr>
          <w:b/>
        </w:rPr>
        <w:t xml:space="preserve"> </w:t>
      </w:r>
      <w:r>
        <w:rPr>
          <w:b/>
        </w:rPr>
        <w:t>(E3)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atualiza os dados do </w:t>
      </w:r>
      <w:r>
        <w:t>cliente</w:t>
      </w:r>
      <w:r w:rsidR="00407300">
        <w:t xml:space="preserve"> no banco de dados </w:t>
      </w:r>
      <w:r w:rsidR="00407300">
        <w:rPr>
          <w:b/>
        </w:rPr>
        <w:t>(E2)</w:t>
      </w:r>
      <w:r w:rsidR="00407300">
        <w:t>;</w:t>
      </w:r>
    </w:p>
    <w:p w:rsidR="00DB2205" w:rsidRDefault="00DB2205" w:rsidP="00DB2205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407300" w:rsidRDefault="00DB2205" w:rsidP="00407300">
      <w:pPr>
        <w:pStyle w:val="CorpodoTexto"/>
      </w:pPr>
      <w:r>
        <w:t>9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07300" w:rsidRPr="007631A1" w:rsidRDefault="00407300" w:rsidP="00407300">
      <w:pPr>
        <w:pStyle w:val="CorpodoTexto"/>
      </w:pPr>
      <w:r>
        <w:t>1. O ator pressiona o botão “</w:t>
      </w:r>
      <w:r w:rsidR="00DB2205">
        <w:t>Cancelar</w:t>
      </w:r>
      <w:r>
        <w:t>”;</w:t>
      </w:r>
    </w:p>
    <w:p w:rsidR="00407300" w:rsidRDefault="00407300" w:rsidP="00407300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B2205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Pr="007631A1" w:rsidRDefault="00407300" w:rsidP="00407300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B2205" w:rsidRDefault="00DB2205" w:rsidP="00DB2205">
      <w:pPr>
        <w:pStyle w:val="CorpodoTexto"/>
        <w:rPr>
          <w:b/>
        </w:rPr>
      </w:pPr>
      <w:r>
        <w:t>2. O sistema apresenta uma mensagem: “Confirma a exclusão do cliente selecionado?”</w:t>
      </w:r>
      <w:r>
        <w:rPr>
          <w:b/>
        </w:rPr>
        <w:t>;</w:t>
      </w:r>
    </w:p>
    <w:p w:rsidR="00DB2205" w:rsidRDefault="00DB2205" w:rsidP="00DB2205">
      <w:pPr>
        <w:pStyle w:val="CorpodoTexto"/>
      </w:pPr>
      <w:r>
        <w:t xml:space="preserve">3. O ator confirma a exclusão do cliente; </w:t>
      </w:r>
    </w:p>
    <w:p w:rsidR="00407300" w:rsidRDefault="00407300" w:rsidP="00407300">
      <w:pPr>
        <w:pStyle w:val="CorpodoTexto"/>
      </w:pPr>
      <w:r>
        <w:lastRenderedPageBreak/>
        <w:t xml:space="preserve">4. O sistema atualiza os dados do </w:t>
      </w:r>
      <w:r w:rsidR="00A61A47">
        <w:t xml:space="preserve">cliente </w:t>
      </w:r>
      <w:r>
        <w:t xml:space="preserve">no banco de dados </w:t>
      </w:r>
      <w:r>
        <w:rPr>
          <w:b/>
        </w:rPr>
        <w:t>(E2)</w:t>
      </w:r>
      <w:r>
        <w:t>;</w:t>
      </w:r>
    </w:p>
    <w:p w:rsidR="00DB2205" w:rsidRDefault="00DB2205" w:rsidP="00DB2205">
      <w:pPr>
        <w:pStyle w:val="CorpodoTexto"/>
      </w:pPr>
      <w:r>
        <w:t xml:space="preserve">6. O sistema notifica ao usuário que a exclusão foi ocorrida com sucesso. </w:t>
      </w:r>
    </w:p>
    <w:p w:rsidR="00407300" w:rsidRDefault="00DB2205" w:rsidP="00407300">
      <w:pPr>
        <w:pStyle w:val="CorpodoTexto"/>
      </w:pPr>
      <w:r>
        <w:t>7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A61A47" w:rsidRPr="00D94F83" w:rsidRDefault="00A61A47" w:rsidP="00A61A47">
      <w:pPr>
        <w:ind w:firstLine="426"/>
        <w:rPr>
          <w:rFonts w:cs="Arial"/>
        </w:rPr>
      </w:pPr>
      <w:r>
        <w:rPr>
          <w:rFonts w:cs="Arial"/>
          <w:b/>
        </w:rPr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modelos da marca</w:t>
      </w:r>
      <w:r w:rsidR="001E11FF">
        <w:rPr>
          <w:rFonts w:cs="Arial"/>
          <w:b/>
        </w:rPr>
        <w:t xml:space="preserve"> de veículo</w:t>
      </w:r>
    </w:p>
    <w:p w:rsidR="00A61A47" w:rsidRPr="007631A1" w:rsidRDefault="00A61A47" w:rsidP="00A61A47">
      <w:pPr>
        <w:pStyle w:val="CorpodoTexto"/>
      </w:pPr>
      <w:r>
        <w:t xml:space="preserve">1. O ator </w:t>
      </w:r>
      <w:r w:rsidR="00B056AE">
        <w:t>seleciona uma marca</w:t>
      </w:r>
      <w:r>
        <w:t>;</w:t>
      </w:r>
    </w:p>
    <w:p w:rsidR="00A61A47" w:rsidRDefault="00A61A47" w:rsidP="00F930F7">
      <w:pPr>
        <w:pStyle w:val="CorpodoTexto"/>
        <w:ind w:left="0" w:firstLine="567"/>
      </w:pPr>
      <w:r>
        <w:t xml:space="preserve">2. </w:t>
      </w:r>
      <w:r w:rsidRPr="00774CF0">
        <w:t>O sistema</w:t>
      </w:r>
      <w:r w:rsidR="00B056AE">
        <w:t xml:space="preserve"> monta a lista de modelos ativos da marca selecionada</w:t>
      </w:r>
      <w:r w:rsidR="00F930F7">
        <w:t>.</w:t>
      </w:r>
    </w:p>
    <w:p w:rsidR="00407300" w:rsidRDefault="00407300" w:rsidP="00407300">
      <w:pPr>
        <w:pStyle w:val="Ttulo3"/>
      </w:pPr>
      <w:r>
        <w:t>Fluxos de Exceções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A61A47">
        <w:rPr>
          <w:rFonts w:cs="Arial"/>
          <w:b/>
        </w:rPr>
        <w:t>cliente</w:t>
      </w:r>
      <w:r>
        <w:rPr>
          <w:rFonts w:cs="Arial"/>
          <w:b/>
        </w:rPr>
        <w:t xml:space="preserve"> no banco de dados: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07300" w:rsidRDefault="00407300" w:rsidP="00A61A4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</w:t>
      </w:r>
      <w:r w:rsidR="00A61A47">
        <w:rPr>
          <w:rFonts w:cs="Arial"/>
        </w:rPr>
        <w:t xml:space="preserve">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A61A47">
        <w:rPr>
          <w:rFonts w:cs="Arial"/>
          <w:b/>
        </w:rPr>
        <w:t>3</w:t>
      </w:r>
      <w:r>
        <w:rPr>
          <w:rFonts w:cs="Arial"/>
          <w:b/>
        </w:rPr>
        <w:t xml:space="preserve">- </w:t>
      </w:r>
      <w:r w:rsidR="00A61A47">
        <w:rPr>
          <w:rFonts w:cs="Arial"/>
          <w:b/>
        </w:rPr>
        <w:t xml:space="preserve">Número do Documento </w:t>
      </w:r>
      <w:r>
        <w:rPr>
          <w:rFonts w:cs="Arial"/>
          <w:b/>
        </w:rPr>
        <w:t>inválido: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CPF</w:t>
      </w:r>
      <w:r w:rsidR="00A61A47">
        <w:t>/CNPJ</w:t>
      </w:r>
      <w:r>
        <w:t xml:space="preserve"> é inválido </w:t>
      </w:r>
      <w:r w:rsidRPr="003C74D9">
        <w:rPr>
          <w:b/>
        </w:rPr>
        <w:t>(</w:t>
      </w:r>
      <w:r w:rsidR="002D4BF9">
        <w:rPr>
          <w:b/>
        </w:rPr>
        <w:t>R3</w:t>
      </w:r>
      <w:r w:rsidR="00AB025E">
        <w:rPr>
          <w:b/>
        </w:rPr>
        <w:t>3</w:t>
      </w:r>
      <w:r w:rsidR="00A61A47">
        <w:rPr>
          <w:b/>
        </w:rPr>
        <w:t>4</w:t>
      </w:r>
      <w:r w:rsidRPr="003C74D9">
        <w:rPr>
          <w:b/>
        </w:rPr>
        <w:t>)</w:t>
      </w:r>
      <w:r>
        <w:t>;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apresenta a mensagem: “</w:t>
      </w:r>
      <w:r w:rsidR="00A61A47">
        <w:t>Número do documento é</w:t>
      </w:r>
      <w:r>
        <w:t xml:space="preserve"> inválido”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930F7" w:rsidRDefault="00F930F7" w:rsidP="00407300">
      <w:pPr>
        <w:pStyle w:val="CorpodoTexto"/>
        <w:ind w:left="993" w:hanging="426"/>
        <w:rPr>
          <w:rFonts w:cs="Arial"/>
        </w:rPr>
      </w:pPr>
    </w:p>
    <w:p w:rsidR="0013426D" w:rsidRDefault="0013426D" w:rsidP="0013426D">
      <w:r>
        <w:br w:type="page"/>
      </w:r>
    </w:p>
    <w:p w:rsidR="0042158E" w:rsidRDefault="00242232" w:rsidP="0042158E">
      <w:pPr>
        <w:pStyle w:val="Ttulo2"/>
        <w:spacing w:before="240" w:after="240" w:line="360" w:lineRule="auto"/>
        <w:ind w:left="567" w:hanging="567"/>
      </w:pPr>
      <w:bookmarkStart w:id="14" w:name="_Toc373407436"/>
      <w:r>
        <w:lastRenderedPageBreak/>
        <w:t xml:space="preserve">Caso de </w:t>
      </w:r>
      <w:r w:rsidR="00E76265">
        <w:t>U</w:t>
      </w:r>
      <w:r>
        <w:t>so: UC0</w:t>
      </w:r>
      <w:r w:rsidR="00B65456">
        <w:t>3</w:t>
      </w:r>
      <w:r w:rsidR="0042158E">
        <w:t xml:space="preserve"> - Manter Funcionário</w:t>
      </w:r>
      <w:bookmarkEnd w:id="14"/>
    </w:p>
    <w:p w:rsidR="0013426D" w:rsidRDefault="0013426D" w:rsidP="0013426D">
      <w:pPr>
        <w:pStyle w:val="Ttulo3"/>
      </w:pPr>
      <w:r>
        <w:t>Descrição</w:t>
      </w:r>
    </w:p>
    <w:p w:rsidR="0013426D" w:rsidRPr="00393491" w:rsidRDefault="0013426D" w:rsidP="0013426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dos funcionários da oficina.</w:t>
      </w:r>
    </w:p>
    <w:p w:rsidR="0013426D" w:rsidRDefault="0013426D" w:rsidP="0013426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13426D" w:rsidRDefault="0013426D" w:rsidP="0013426D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Funcionários</w:t>
      </w:r>
    </w:p>
    <w:p w:rsidR="0013426D" w:rsidRDefault="00604403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>
            <wp:extent cx="5762625" cy="1847850"/>
            <wp:effectExtent l="0" t="0" r="9525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604403" w:rsidP="0013426D">
      <w:pPr>
        <w:pStyle w:val="Legenda"/>
        <w:rPr>
          <w:noProof/>
        </w:rPr>
      </w:pPr>
      <w:r>
        <w:t>F</w:t>
      </w:r>
      <w:r w:rsidR="0013426D">
        <w:t xml:space="preserve">igura </w:t>
      </w:r>
      <w:fldSimple w:instr=" SEQ Figura \* ARABIC ">
        <w:r w:rsidR="008C7655">
          <w:rPr>
            <w:noProof/>
          </w:rPr>
          <w:t>9</w:t>
        </w:r>
      </w:fldSimple>
      <w:r w:rsidR="0013426D">
        <w:t xml:space="preserve"> - Tela de</w:t>
      </w:r>
      <w:r w:rsidR="0013426D">
        <w:rPr>
          <w:noProof/>
        </w:rPr>
        <w:t xml:space="preserve"> Pesquisa de </w: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3888" behindDoc="0" locked="0" layoutInCell="1" allowOverlap="1" wp14:anchorId="7EA584B6" wp14:editId="2EE145A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5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9D460BA" wp14:editId="138FBECD">
                                  <wp:extent cx="2113280" cy="267335"/>
                                  <wp:effectExtent l="0" t="0" r="1270" b="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C978249" wp14:editId="2B6DECC2">
                                  <wp:extent cx="1492250" cy="129540"/>
                                  <wp:effectExtent l="0" t="0" r="0" b="381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32097D5" wp14:editId="046D998E">
                                  <wp:extent cx="1492250" cy="129540"/>
                                  <wp:effectExtent l="0" t="0" r="0" b="381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A88186" wp14:editId="0A7DE094">
                                  <wp:extent cx="1492250" cy="129540"/>
                                  <wp:effectExtent l="0" t="0" r="0" b="381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5" o:spid="_x0000_s1032" type="#_x0000_t202" style="position:absolute;left:0;text-align:left;margin-left:85.05pt;margin-top:590.85pt;width:442.6pt;height:145.55pt;z-index:2518138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dLQPBj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805099" w:rsidRPr="00122D15" w:rsidRDefault="0080509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9D460BA" wp14:editId="138FBECD">
                            <wp:extent cx="2113280" cy="267335"/>
                            <wp:effectExtent l="0" t="0" r="1270" b="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C978249" wp14:editId="2B6DECC2">
                            <wp:extent cx="1492250" cy="129540"/>
                            <wp:effectExtent l="0" t="0" r="0" b="3810"/>
                            <wp:docPr id="18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32097D5" wp14:editId="046D998E">
                            <wp:extent cx="1492250" cy="129540"/>
                            <wp:effectExtent l="0" t="0" r="0" b="381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A88186" wp14:editId="0A7DE094">
                            <wp:extent cx="1492250" cy="129540"/>
                            <wp:effectExtent l="0" t="0" r="0" b="381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2864" behindDoc="0" locked="0" layoutInCell="1" allowOverlap="1" wp14:anchorId="13393A16" wp14:editId="1576167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1C482A" wp14:editId="4E09770E">
                                  <wp:extent cx="2113280" cy="267335"/>
                                  <wp:effectExtent l="0" t="0" r="1270" b="0"/>
                                  <wp:docPr id="26" name="Imagem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294168" wp14:editId="35BF0D25">
                                  <wp:extent cx="1492250" cy="129540"/>
                                  <wp:effectExtent l="0" t="0" r="0" b="3810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D682086" wp14:editId="1EB4BDF3">
                                  <wp:extent cx="1492250" cy="129540"/>
                                  <wp:effectExtent l="0" t="0" r="0" b="3810"/>
                                  <wp:docPr id="28" name="Imagem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E7E421" wp14:editId="59277917">
                                  <wp:extent cx="1492250" cy="129540"/>
                                  <wp:effectExtent l="0" t="0" r="0" b="381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" o:spid="_x0000_s1033" type="#_x0000_t202" style="position:absolute;left:0;text-align:left;margin-left:85.05pt;margin-top:590.85pt;width:442.6pt;height:145.55pt;z-index:2518128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LM2oA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1C482A" wp14:editId="4E09770E">
                            <wp:extent cx="2113280" cy="267335"/>
                            <wp:effectExtent l="0" t="0" r="1270" b="0"/>
                            <wp:docPr id="26" name="Imagem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294168" wp14:editId="35BF0D25">
                            <wp:extent cx="1492250" cy="129540"/>
                            <wp:effectExtent l="0" t="0" r="0" b="381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D682086" wp14:editId="1EB4BDF3">
                            <wp:extent cx="1492250" cy="129540"/>
                            <wp:effectExtent l="0" t="0" r="0" b="3810"/>
                            <wp:docPr id="28" name="Imagem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E7E421" wp14:editId="59277917">
                            <wp:extent cx="1492250" cy="129540"/>
                            <wp:effectExtent l="0" t="0" r="0" b="381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1840" behindDoc="0" locked="0" layoutInCell="1" allowOverlap="1" wp14:anchorId="6E499199" wp14:editId="176392C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7" name="Caixa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54E5FE3" wp14:editId="4AC147FA">
                                  <wp:extent cx="2113280" cy="267335"/>
                                  <wp:effectExtent l="0" t="0" r="1270" b="0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F32AB8" wp14:editId="52BABA12">
                                  <wp:extent cx="1492250" cy="129540"/>
                                  <wp:effectExtent l="0" t="0" r="0" b="3810"/>
                                  <wp:docPr id="36" name="Imagem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0812DA9" wp14:editId="56C1A687">
                                  <wp:extent cx="1492250" cy="129540"/>
                                  <wp:effectExtent l="0" t="0" r="0" b="3810"/>
                                  <wp:docPr id="37" name="Imagem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E1E65BA" wp14:editId="4F3184DC">
                                  <wp:extent cx="1492250" cy="129540"/>
                                  <wp:effectExtent l="0" t="0" r="0" b="3810"/>
                                  <wp:docPr id="38" name="Imagem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7" o:spid="_x0000_s1034" type="#_x0000_t202" style="position:absolute;left:0;text-align:left;margin-left:85.05pt;margin-top:590.85pt;width:442.6pt;height:145.55pt;z-index:2518118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hTIvE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54E5FE3" wp14:editId="4AC147FA">
                            <wp:extent cx="2113280" cy="267335"/>
                            <wp:effectExtent l="0" t="0" r="1270" b="0"/>
                            <wp:docPr id="35" name="Imagem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F32AB8" wp14:editId="52BABA12">
                            <wp:extent cx="1492250" cy="129540"/>
                            <wp:effectExtent l="0" t="0" r="0" b="3810"/>
                            <wp:docPr id="36" name="Imagem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0812DA9" wp14:editId="56C1A687">
                            <wp:extent cx="1492250" cy="129540"/>
                            <wp:effectExtent l="0" t="0" r="0" b="3810"/>
                            <wp:docPr id="37" name="Imagem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E1E65BA" wp14:editId="4F3184DC">
                            <wp:extent cx="1492250" cy="129540"/>
                            <wp:effectExtent l="0" t="0" r="0" b="3810"/>
                            <wp:docPr id="38" name="Imagem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0816" behindDoc="0" locked="0" layoutInCell="1" allowOverlap="1" wp14:anchorId="62025087" wp14:editId="0DD8376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94F417" wp14:editId="10651E94">
                                  <wp:extent cx="2113280" cy="267335"/>
                                  <wp:effectExtent l="0" t="0" r="1270" b="0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52CFF0" wp14:editId="0DFFD832">
                                  <wp:extent cx="1492250" cy="129540"/>
                                  <wp:effectExtent l="0" t="0" r="0" b="3810"/>
                                  <wp:docPr id="40" name="Imagem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15BDDF" wp14:editId="7C21E754">
                                  <wp:extent cx="1492250" cy="129540"/>
                                  <wp:effectExtent l="0" t="0" r="0" b="3810"/>
                                  <wp:docPr id="41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B4811E" wp14:editId="16CA42A1">
                                  <wp:extent cx="1492250" cy="129540"/>
                                  <wp:effectExtent l="0" t="0" r="0" b="3810"/>
                                  <wp:docPr id="47" name="Imagem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8" o:spid="_x0000_s1035" type="#_x0000_t202" style="position:absolute;left:0;text-align:left;margin-left:85.05pt;margin-top:590.85pt;width:442.6pt;height:145.55pt;z-index:2518108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AYEMAIAAF4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F/QGBD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805099" w:rsidRPr="00122D15" w:rsidRDefault="0080509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94F417" wp14:editId="10651E94">
                            <wp:extent cx="2113280" cy="267335"/>
                            <wp:effectExtent l="0" t="0" r="1270" b="0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52CFF0" wp14:editId="0DFFD832">
                            <wp:extent cx="1492250" cy="129540"/>
                            <wp:effectExtent l="0" t="0" r="0" b="3810"/>
                            <wp:docPr id="40" name="Imagem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15BDDF" wp14:editId="7C21E754">
                            <wp:extent cx="1492250" cy="129540"/>
                            <wp:effectExtent l="0" t="0" r="0" b="3810"/>
                            <wp:docPr id="41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B4811E" wp14:editId="16CA42A1">
                            <wp:extent cx="1492250" cy="129540"/>
                            <wp:effectExtent l="0" t="0" r="0" b="3810"/>
                            <wp:docPr id="47" name="Imagem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9792" behindDoc="0" locked="0" layoutInCell="1" allowOverlap="1" wp14:anchorId="3AD1C3D5" wp14:editId="1C52875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" name="Caixa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D942EB" wp14:editId="71E91399">
                                  <wp:extent cx="2113280" cy="267335"/>
                                  <wp:effectExtent l="0" t="0" r="1270" b="0"/>
                                  <wp:docPr id="48" name="Imagem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A1D9CF" wp14:editId="7D2D8C2C">
                                  <wp:extent cx="1492250" cy="129540"/>
                                  <wp:effectExtent l="0" t="0" r="0" b="3810"/>
                                  <wp:docPr id="49" name="Imagem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677A1B" wp14:editId="37C43D0B">
                                  <wp:extent cx="1492250" cy="129540"/>
                                  <wp:effectExtent l="0" t="0" r="0" b="3810"/>
                                  <wp:docPr id="50" name="Imagem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66A3A9" wp14:editId="42A19456">
                                  <wp:extent cx="1492250" cy="129540"/>
                                  <wp:effectExtent l="0" t="0" r="0" b="3810"/>
                                  <wp:docPr id="51" name="Imagem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" o:spid="_x0000_s1036" type="#_x0000_t202" style="position:absolute;left:0;text-align:left;margin-left:85.05pt;margin-top:590.85pt;width:442.6pt;height:145.55pt;z-index:2518097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4+Ae4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D942EB" wp14:editId="71E91399">
                            <wp:extent cx="2113280" cy="267335"/>
                            <wp:effectExtent l="0" t="0" r="1270" b="0"/>
                            <wp:docPr id="48" name="Imagem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A1D9CF" wp14:editId="7D2D8C2C">
                            <wp:extent cx="1492250" cy="129540"/>
                            <wp:effectExtent l="0" t="0" r="0" b="3810"/>
                            <wp:docPr id="49" name="Imagem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677A1B" wp14:editId="37C43D0B">
                            <wp:extent cx="1492250" cy="129540"/>
                            <wp:effectExtent l="0" t="0" r="0" b="3810"/>
                            <wp:docPr id="50" name="Imagem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66A3A9" wp14:editId="42A19456">
                            <wp:extent cx="1492250" cy="129540"/>
                            <wp:effectExtent l="0" t="0" r="0" b="3810"/>
                            <wp:docPr id="51" name="Imagem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8768" behindDoc="0" locked="0" layoutInCell="1" allowOverlap="1" wp14:anchorId="251DE619" wp14:editId="0711255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66CAE5" wp14:editId="39827C06">
                                  <wp:extent cx="2113280" cy="267335"/>
                                  <wp:effectExtent l="0" t="0" r="1270" b="0"/>
                                  <wp:docPr id="221" name="Imagem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DDCBAEF" wp14:editId="77FC4AF9">
                                  <wp:extent cx="1492250" cy="129540"/>
                                  <wp:effectExtent l="0" t="0" r="0" b="3810"/>
                                  <wp:docPr id="223" name="Imagem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4D51EBB" wp14:editId="1F08B18B">
                                  <wp:extent cx="1492250" cy="129540"/>
                                  <wp:effectExtent l="0" t="0" r="0" b="3810"/>
                                  <wp:docPr id="224" name="Imagem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8FF185" wp14:editId="4C3154DB">
                                  <wp:extent cx="1492250" cy="129540"/>
                                  <wp:effectExtent l="0" t="0" r="0" b="3810"/>
                                  <wp:docPr id="250" name="Imagem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" o:spid="_x0000_s1037" type="#_x0000_t202" style="position:absolute;left:0;text-align:left;margin-left:85.05pt;margin-top:590.85pt;width:442.6pt;height:145.55pt;z-index:2518087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u8bMQ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w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Is0jyyVWj0Stw6nPaS7p0KL7zllPPV5w/+0A&#10;TnKm3xsqz9VilS1pKKKwWK+vSHCXmvJSA0YQVMEDZ9NxF6ZBOlinmpY8TQ1h8IZKWqtI9nNUp/ip&#10;j2MNTjM3DsqlHK2e/wzbH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c27xs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66CAE5" wp14:editId="39827C06">
                            <wp:extent cx="2113280" cy="267335"/>
                            <wp:effectExtent l="0" t="0" r="1270" b="0"/>
                            <wp:docPr id="221" name="Imagem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DDCBAEF" wp14:editId="77FC4AF9">
                            <wp:extent cx="1492250" cy="129540"/>
                            <wp:effectExtent l="0" t="0" r="0" b="3810"/>
                            <wp:docPr id="223" name="Imagem 2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4D51EBB" wp14:editId="1F08B18B">
                            <wp:extent cx="1492250" cy="129540"/>
                            <wp:effectExtent l="0" t="0" r="0" b="3810"/>
                            <wp:docPr id="224" name="Imagem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8FF185" wp14:editId="4C3154DB">
                            <wp:extent cx="1492250" cy="129540"/>
                            <wp:effectExtent l="0" t="0" r="0" b="3810"/>
                            <wp:docPr id="250" name="Imagem 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13426D"/>
                  </w:txbxContent>
                </v:textbox>
              </v:shape>
            </w:pict>
          </mc:Fallback>
        </mc:AlternateContent>
      </w:r>
      <w:r w:rsidR="0013426D">
        <w:rPr>
          <w:noProof/>
        </w:rPr>
        <w:t>Funcionários</w:t>
      </w:r>
    </w:p>
    <w:p w:rsidR="0013426D" w:rsidRDefault="0013426D" w:rsidP="0013426D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Funcionário</w:t>
      </w:r>
    </w:p>
    <w:p w:rsidR="0013426D" w:rsidRDefault="00604403" w:rsidP="0013426D">
      <w:r>
        <w:rPr>
          <w:noProof/>
          <w:snapToGrid/>
          <w:lang w:eastAsia="pt-BR"/>
        </w:rPr>
        <w:drawing>
          <wp:inline distT="0" distB="0" distL="0" distR="0">
            <wp:extent cx="5753100" cy="4152900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10</w:t>
        </w:r>
      </w:fldSimple>
      <w:r>
        <w:t xml:space="preserve"> - Tela de Cadastro de Funcionário (Dados Básicos)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3F2CC9F4" wp14:editId="344C5E9F">
            <wp:extent cx="5943600" cy="3171825"/>
            <wp:effectExtent l="0" t="0" r="0" b="9525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11</w:t>
        </w:r>
      </w:fldSimple>
      <w:r>
        <w:t xml:space="preserve"> - Tela de Cadastro de Funcionário (Contatos)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0D6D073" wp14:editId="7C07D20C">
            <wp:extent cx="5943600" cy="4762500"/>
            <wp:effectExtent l="0" t="0" r="0" b="0"/>
            <wp:docPr id="288" name="Imagem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Pr="0013426D" w:rsidRDefault="0013426D" w:rsidP="0013426D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12</w:t>
        </w:r>
      </w:fldSimple>
      <w:r>
        <w:t xml:space="preserve"> - Tela de Cadastro de Funcionário (Endereço)</w:t>
      </w:r>
    </w:p>
    <w:p w:rsidR="0013426D" w:rsidRDefault="00604403" w:rsidP="0013426D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>
            <wp:extent cx="5753100" cy="2543175"/>
            <wp:effectExtent l="0" t="0" r="0" b="952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13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(Acesso Sistema)</w:t>
      </w:r>
    </w:p>
    <w:p w:rsidR="0013426D" w:rsidRDefault="0013426D" w:rsidP="0013426D">
      <w:pPr>
        <w:pStyle w:val="Ttulo3"/>
      </w:pPr>
      <w:r>
        <w:t>Pré-condição</w:t>
      </w:r>
    </w:p>
    <w:p w:rsidR="0013426D" w:rsidRPr="00AB3CED" w:rsidRDefault="0013426D" w:rsidP="0013426D">
      <w:pPr>
        <w:pStyle w:val="CorpodoTexto"/>
      </w:pPr>
      <w:r w:rsidRPr="00AB3CED">
        <w:t>Este caso de uso pode iniciar somente se:</w:t>
      </w:r>
    </w:p>
    <w:p w:rsidR="0013426D" w:rsidRPr="00AB3CED" w:rsidRDefault="0013426D" w:rsidP="0013426D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3426D" w:rsidRDefault="0013426D" w:rsidP="0013426D">
      <w:pPr>
        <w:pStyle w:val="Ttulo3"/>
      </w:pPr>
      <w:r>
        <w:t>Pós-condição</w:t>
      </w:r>
    </w:p>
    <w:p w:rsidR="0013426D" w:rsidRPr="00614936" w:rsidRDefault="0013426D" w:rsidP="0013426D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3426D" w:rsidRDefault="0013426D" w:rsidP="0013426D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DB2205">
        <w:t>excluído</w:t>
      </w:r>
      <w:r>
        <w:t xml:space="preserve"> um </w:t>
      </w:r>
      <w:r w:rsidR="00E46121">
        <w:t>funcionário</w:t>
      </w:r>
      <w:r w:rsidRPr="002665C0">
        <w:t>;</w:t>
      </w:r>
    </w:p>
    <w:p w:rsidR="0013426D" w:rsidRDefault="0013426D" w:rsidP="0013426D">
      <w:pPr>
        <w:pStyle w:val="Ttulo3"/>
      </w:pPr>
      <w:r>
        <w:t>Autor Primário</w:t>
      </w:r>
    </w:p>
    <w:p w:rsidR="0013426D" w:rsidRPr="007C6ABE" w:rsidRDefault="00DB2205" w:rsidP="0013426D">
      <w:pPr>
        <w:pStyle w:val="CorpodoTexto"/>
      </w:pPr>
      <w:r>
        <w:t>Funcionário.</w:t>
      </w:r>
    </w:p>
    <w:p w:rsidR="0013426D" w:rsidRDefault="0013426D" w:rsidP="0013426D">
      <w:pPr>
        <w:pStyle w:val="Ttulo3"/>
      </w:pPr>
      <w:r>
        <w:t>Fluxo Principal</w:t>
      </w:r>
    </w:p>
    <w:p w:rsidR="0013426D" w:rsidRPr="008571E9" w:rsidRDefault="001F4B54" w:rsidP="0013426D">
      <w:pPr>
        <w:pStyle w:val="CorpodoTexto"/>
      </w:pPr>
      <w:r>
        <w:t>1</w:t>
      </w:r>
      <w:r w:rsidR="0013426D">
        <w:t xml:space="preserve">. O sistema apresenta a tela </w:t>
      </w:r>
      <w:r w:rsidR="0013426D" w:rsidRPr="0080732C">
        <w:rPr>
          <w:b/>
        </w:rPr>
        <w:t>DV1</w:t>
      </w:r>
      <w:r w:rsidR="0013426D">
        <w:t>;</w:t>
      </w:r>
    </w:p>
    <w:p w:rsidR="0013426D" w:rsidRDefault="001F4B54" w:rsidP="0013426D">
      <w:pPr>
        <w:pStyle w:val="CorpodoTexto"/>
      </w:pPr>
      <w:r>
        <w:t>2</w:t>
      </w:r>
      <w:r w:rsidR="0013426D">
        <w:t>. O</w:t>
      </w:r>
      <w:r w:rsidR="0013426D" w:rsidRPr="00614936">
        <w:t xml:space="preserve"> </w:t>
      </w:r>
      <w:r w:rsidR="0013426D">
        <w:t xml:space="preserve">ator preenche um filtro para pesquisa e pressiona o botão “Pesquisar”; </w:t>
      </w:r>
      <w:r w:rsidR="0013426D" w:rsidRPr="003F2521">
        <w:rPr>
          <w:b/>
        </w:rPr>
        <w:t>(A1)</w:t>
      </w:r>
      <w:r w:rsidR="0013426D">
        <w:rPr>
          <w:b/>
        </w:rPr>
        <w:t>(A2)(</w:t>
      </w:r>
      <w:r w:rsidR="002D4BF9">
        <w:rPr>
          <w:b/>
        </w:rPr>
        <w:t>R33</w:t>
      </w:r>
      <w:r w:rsidR="0013426D">
        <w:rPr>
          <w:b/>
        </w:rPr>
        <w:t>1)</w:t>
      </w:r>
      <w:r w:rsidR="0013426D">
        <w:t>.</w:t>
      </w:r>
    </w:p>
    <w:p w:rsidR="0013426D" w:rsidRDefault="001F4B54" w:rsidP="0013426D">
      <w:pPr>
        <w:pStyle w:val="CorpodoTexto"/>
      </w:pPr>
      <w:r>
        <w:t>3</w:t>
      </w:r>
      <w:r w:rsidR="0013426D">
        <w:t xml:space="preserve">. O sistema seleciona os </w:t>
      </w:r>
      <w:r>
        <w:t>funcionários</w:t>
      </w:r>
      <w:r w:rsidR="0013426D">
        <w:t xml:space="preserve"> que atendam o filtro da pesquisa e monta a grid de resultado; </w:t>
      </w:r>
      <w:r w:rsidR="0013426D" w:rsidRPr="003F2521">
        <w:rPr>
          <w:b/>
        </w:rPr>
        <w:t>(A3)(A</w:t>
      </w:r>
      <w:r w:rsidR="0013426D">
        <w:rPr>
          <w:b/>
        </w:rPr>
        <w:t>5</w:t>
      </w:r>
      <w:r w:rsidR="0013426D" w:rsidRPr="003F2521">
        <w:rPr>
          <w:b/>
        </w:rPr>
        <w:t>).</w:t>
      </w:r>
    </w:p>
    <w:p w:rsidR="0013426D" w:rsidRDefault="001F4B54" w:rsidP="0013426D">
      <w:pPr>
        <w:pStyle w:val="CorpodoTexto"/>
      </w:pPr>
      <w:r>
        <w:t>4</w:t>
      </w:r>
      <w:r w:rsidR="0013426D">
        <w:t xml:space="preserve">. O caso de uso é encerrado. </w:t>
      </w:r>
    </w:p>
    <w:p w:rsidR="0013426D" w:rsidRDefault="0013426D" w:rsidP="0013426D">
      <w:pPr>
        <w:pStyle w:val="Ttulo3"/>
      </w:pPr>
      <w:r>
        <w:t>Fluxos Alternativos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13426D" w:rsidRPr="007631A1" w:rsidRDefault="0013426D" w:rsidP="0013426D">
      <w:pPr>
        <w:pStyle w:val="CorpodoTexto"/>
      </w:pPr>
      <w:r>
        <w:t>1. O ator pressiona o botão “Limpar”;</w:t>
      </w:r>
    </w:p>
    <w:p w:rsidR="0013426D" w:rsidRDefault="0013426D" w:rsidP="0013426D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13426D" w:rsidRDefault="0013426D" w:rsidP="0013426D">
      <w:pPr>
        <w:pStyle w:val="CorpodoTexto"/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DB2205" w:rsidRDefault="00DB2205" w:rsidP="0013426D">
      <w:pPr>
        <w:pStyle w:val="CorpodoTexto"/>
      </w:pPr>
    </w:p>
    <w:p w:rsidR="00DB2205" w:rsidRDefault="00DB2205" w:rsidP="0013426D">
      <w:pPr>
        <w:pStyle w:val="CorpodoTexto"/>
        <w:rPr>
          <w:b/>
        </w:rPr>
      </w:pP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8679B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74D9" w:rsidRDefault="003C74D9" w:rsidP="0013426D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</w:pPr>
      <w:r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preenche os campos da tela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DB2205">
        <w:rPr>
          <w:b/>
        </w:rPr>
        <w:t>(R339)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>
        <w:rPr>
          <w:b/>
        </w:rPr>
        <w:t>(E</w:t>
      </w:r>
      <w:r w:rsidR="008D2C3B">
        <w:rPr>
          <w:b/>
        </w:rPr>
        <w:t>3</w:t>
      </w:r>
      <w:r w:rsidR="003F322D">
        <w:rPr>
          <w:b/>
        </w:rPr>
        <w:t>)</w:t>
      </w:r>
      <w:r w:rsidRPr="003C74D9">
        <w:rPr>
          <w:b/>
        </w:rPr>
        <w:t xml:space="preserve"> </w:t>
      </w:r>
      <w:r>
        <w:rPr>
          <w:b/>
        </w:rPr>
        <w:t>(E</w:t>
      </w:r>
      <w:r w:rsidR="008D2C3B">
        <w:rPr>
          <w:b/>
        </w:rPr>
        <w:t>4</w:t>
      </w:r>
      <w:r>
        <w:rPr>
          <w:b/>
        </w:rPr>
        <w:t>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grava os dados do </w:t>
      </w:r>
      <w:r w:rsidR="00B8679B">
        <w:t>funcionário</w:t>
      </w:r>
      <w:r w:rsidR="0013426D">
        <w:t xml:space="preserve"> no banco de dados </w:t>
      </w:r>
      <w:r w:rsidR="0013426D" w:rsidRPr="007F75E1">
        <w:rPr>
          <w:b/>
        </w:rPr>
        <w:t>(E2)</w:t>
      </w:r>
      <w:r w:rsidR="003F322D" w:rsidRPr="003F322D">
        <w:rPr>
          <w:rFonts w:cs="Arial"/>
          <w:b/>
        </w:rPr>
        <w:t xml:space="preserve"> </w:t>
      </w:r>
      <w:r w:rsidR="003F322D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3</w:t>
      </w:r>
      <w:r w:rsidR="003F322D">
        <w:rPr>
          <w:rFonts w:cs="Arial"/>
          <w:b/>
        </w:rPr>
        <w:t>3)</w:t>
      </w:r>
      <w:r w:rsidR="00D30575" w:rsidRPr="003F322D">
        <w:rPr>
          <w:b/>
        </w:rPr>
        <w:t xml:space="preserve"> </w:t>
      </w:r>
      <w:r w:rsidR="00D30575" w:rsidRPr="007F75E1">
        <w:rPr>
          <w:b/>
        </w:rPr>
        <w:t>(</w:t>
      </w:r>
      <w:r w:rsidR="002D4BF9">
        <w:rPr>
          <w:b/>
        </w:rPr>
        <w:t>R33</w:t>
      </w:r>
      <w:r w:rsidR="00D30575">
        <w:rPr>
          <w:b/>
        </w:rPr>
        <w:t>4</w:t>
      </w:r>
      <w:r w:rsidR="00D30575" w:rsidRPr="007F75E1">
        <w:rPr>
          <w:b/>
        </w:rPr>
        <w:t>)</w:t>
      </w:r>
      <w:r w:rsidR="0013426D">
        <w:t>;</w:t>
      </w:r>
    </w:p>
    <w:p w:rsidR="00DB2205" w:rsidRDefault="00DB2205" w:rsidP="00DB2205">
      <w:pPr>
        <w:pStyle w:val="CorpodoTexto"/>
      </w:pPr>
      <w:r>
        <w:t xml:space="preserve">9.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13426D" w:rsidRDefault="00DB2205" w:rsidP="0013426D">
      <w:pPr>
        <w:pStyle w:val="CorpodoTexto"/>
      </w:pPr>
      <w:r>
        <w:t>10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74D9" w:rsidRDefault="003C74D9" w:rsidP="003C74D9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  <w:tabs>
          <w:tab w:val="left" w:pos="851"/>
        </w:tabs>
        <w:ind w:left="851" w:hanging="284"/>
      </w:pPr>
      <w:r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 xml:space="preserve"> </w:t>
      </w:r>
      <w:r w:rsidR="0013426D">
        <w:t>com os campos</w:t>
      </w:r>
      <w:r w:rsidR="0013426D">
        <w:rPr>
          <w:b/>
        </w:rPr>
        <w:t xml:space="preserve"> </w:t>
      </w:r>
      <w:r w:rsidR="0013426D">
        <w:t xml:space="preserve">preenchidos de acordo com o </w:t>
      </w:r>
      <w:r w:rsidR="00B8679B">
        <w:t>funcionário</w:t>
      </w:r>
      <w:r w:rsidR="0013426D">
        <w:t xml:space="preserve"> selecionado na tela </w:t>
      </w:r>
      <w:r w:rsidR="0013426D" w:rsidRPr="009968BE">
        <w:rPr>
          <w:b/>
        </w:rPr>
        <w:t>DV1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altera os dados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>
        <w:rPr>
          <w:b/>
        </w:rPr>
        <w:t>(E</w:t>
      </w:r>
      <w:r w:rsidR="008D2C3B">
        <w:rPr>
          <w:b/>
        </w:rPr>
        <w:t>3</w:t>
      </w:r>
      <w:r w:rsidR="003F322D">
        <w:rPr>
          <w:b/>
        </w:rPr>
        <w:t>)</w:t>
      </w:r>
      <w:r w:rsidRPr="003C74D9">
        <w:rPr>
          <w:b/>
        </w:rPr>
        <w:t xml:space="preserve"> </w:t>
      </w:r>
      <w:r>
        <w:rPr>
          <w:b/>
        </w:rPr>
        <w:t>(E4)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atualiza os dados do </w:t>
      </w:r>
      <w:r w:rsidR="00B8679B">
        <w:t>funcionário</w:t>
      </w:r>
      <w:r w:rsidR="0013426D">
        <w:t xml:space="preserve"> no banco de dados </w:t>
      </w:r>
      <w:r w:rsidR="0013426D">
        <w:rPr>
          <w:b/>
        </w:rPr>
        <w:t>(E2)</w:t>
      </w:r>
      <w:r w:rsidR="0013426D">
        <w:t>;</w:t>
      </w:r>
    </w:p>
    <w:p w:rsidR="00DB2205" w:rsidRDefault="00DB2205" w:rsidP="00DB2205">
      <w:pPr>
        <w:pStyle w:val="CorpodoTexto"/>
      </w:pPr>
      <w:r>
        <w:t xml:space="preserve">9.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13426D" w:rsidRDefault="00DB2205" w:rsidP="0013426D">
      <w:pPr>
        <w:pStyle w:val="CorpodoTexto"/>
      </w:pPr>
      <w:r>
        <w:t>10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13426D" w:rsidRPr="007631A1" w:rsidRDefault="0013426D" w:rsidP="0013426D">
      <w:pPr>
        <w:pStyle w:val="CorpodoTexto"/>
      </w:pPr>
      <w:r>
        <w:t>1. O ator pressiona o botão “</w:t>
      </w:r>
      <w:r w:rsidR="00DB2205">
        <w:t>Cancelar</w:t>
      </w:r>
      <w:r>
        <w:t>”;</w:t>
      </w:r>
    </w:p>
    <w:p w:rsidR="0013426D" w:rsidRDefault="0013426D" w:rsidP="0013426D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DB2205" w:rsidRPr="00D94F83" w:rsidRDefault="00DB2205" w:rsidP="00DB2205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Excluir Funcionário</w:t>
      </w:r>
      <w:r>
        <w:rPr>
          <w:rFonts w:cs="Arial"/>
        </w:rPr>
        <w:t>:</w:t>
      </w:r>
    </w:p>
    <w:p w:rsidR="00DB2205" w:rsidRPr="007631A1" w:rsidRDefault="00DB2205" w:rsidP="00DB2205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B2205" w:rsidRDefault="00DB2205" w:rsidP="00DB2205">
      <w:pPr>
        <w:pStyle w:val="CorpodoTexto"/>
        <w:rPr>
          <w:b/>
        </w:rPr>
      </w:pPr>
      <w:r>
        <w:t>2. O sistema apresenta uma mensagem: “Confirma a exclusão do funcionário selecionado?”</w:t>
      </w:r>
      <w:r>
        <w:rPr>
          <w:b/>
        </w:rPr>
        <w:t>;</w:t>
      </w:r>
    </w:p>
    <w:p w:rsidR="00DB2205" w:rsidRDefault="00DB2205" w:rsidP="00DB2205">
      <w:pPr>
        <w:pStyle w:val="CorpodoTexto"/>
      </w:pPr>
      <w:r>
        <w:t xml:space="preserve">3. O ator confirma a exclusão do funcionário; </w:t>
      </w:r>
    </w:p>
    <w:p w:rsidR="00DB2205" w:rsidRDefault="00DB2205" w:rsidP="00DB2205">
      <w:pPr>
        <w:pStyle w:val="CorpodoTexto"/>
      </w:pPr>
      <w:r>
        <w:t xml:space="preserve">4. O sistema atualiza os dados do funcionário no banco de dados </w:t>
      </w:r>
      <w:r>
        <w:rPr>
          <w:b/>
        </w:rPr>
        <w:t>(E2)</w:t>
      </w:r>
      <w:r>
        <w:t>;</w:t>
      </w:r>
    </w:p>
    <w:p w:rsidR="00DB2205" w:rsidRDefault="00DB2205" w:rsidP="00DB2205">
      <w:pPr>
        <w:pStyle w:val="CorpodoTexto"/>
      </w:pPr>
      <w:r>
        <w:t xml:space="preserve">6. O sistema notifica ao usuário que a exclusão foi ocorrida com sucesso. </w:t>
      </w:r>
    </w:p>
    <w:p w:rsidR="00DB2205" w:rsidRDefault="00DB2205" w:rsidP="00DB2205">
      <w:pPr>
        <w:pStyle w:val="CorpodoTexto"/>
      </w:pPr>
      <w:r>
        <w:t xml:space="preserve">7.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13426D" w:rsidRDefault="0013426D" w:rsidP="0013426D">
      <w:pPr>
        <w:pStyle w:val="Ttulo3"/>
      </w:pPr>
      <w:r>
        <w:lastRenderedPageBreak/>
        <w:t>Fluxos de Exceções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13426D" w:rsidRDefault="0013426D" w:rsidP="0013426D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087EE8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  <w:b/>
        </w:rPr>
        <w:t xml:space="preserve"> no banco de dados: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8D2C3B">
        <w:rPr>
          <w:rFonts w:cs="Arial"/>
          <w:b/>
        </w:rPr>
        <w:t>3</w:t>
      </w:r>
      <w:r>
        <w:rPr>
          <w:rFonts w:cs="Arial"/>
          <w:b/>
        </w:rPr>
        <w:t>- CPF inválido: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o CPF é inválido </w:t>
      </w:r>
      <w:r w:rsidRPr="003C74D9">
        <w:rPr>
          <w:b/>
        </w:rPr>
        <w:t>(</w:t>
      </w:r>
      <w:r w:rsidR="002D4BF9">
        <w:rPr>
          <w:b/>
        </w:rPr>
        <w:t>R33</w:t>
      </w:r>
      <w:r w:rsidRPr="003C74D9">
        <w:rPr>
          <w:b/>
        </w:rPr>
        <w:t>6)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“CPF inválido”</w:t>
      </w:r>
      <w:r>
        <w:rPr>
          <w:rFonts w:cs="Arial"/>
        </w:rPr>
        <w:t>.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8D2C3B">
        <w:rPr>
          <w:rFonts w:cs="Arial"/>
          <w:b/>
        </w:rPr>
        <w:t>4</w:t>
      </w:r>
      <w:r>
        <w:rPr>
          <w:rFonts w:cs="Arial"/>
          <w:b/>
        </w:rPr>
        <w:t>- Data de nascimento incorreto: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a data nascimento não é válida </w:t>
      </w:r>
      <w:r w:rsidRPr="003C74D9">
        <w:rPr>
          <w:b/>
        </w:rPr>
        <w:t>(</w:t>
      </w:r>
      <w:r w:rsidR="002D4BF9">
        <w:rPr>
          <w:b/>
        </w:rPr>
        <w:t>R33</w:t>
      </w:r>
      <w:r>
        <w:rPr>
          <w:b/>
        </w:rPr>
        <w:t>7</w:t>
      </w:r>
      <w:r w:rsidRPr="003C74D9">
        <w:rPr>
          <w:b/>
        </w:rPr>
        <w:t>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“Data de nascimento deve ser melhor a que a data atual”</w:t>
      </w:r>
      <w:r>
        <w:rPr>
          <w:rFonts w:cs="Arial"/>
        </w:rPr>
        <w:t>.</w:t>
      </w:r>
    </w:p>
    <w:p w:rsidR="00F05425" w:rsidRDefault="003C74D9" w:rsidP="0081011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05425" w:rsidRDefault="00F05425" w:rsidP="00F05425">
      <w:r>
        <w:br w:type="page"/>
      </w:r>
    </w:p>
    <w:p w:rsidR="005F5A30" w:rsidRDefault="00242232" w:rsidP="005F5A30">
      <w:pPr>
        <w:pStyle w:val="Ttulo2"/>
        <w:spacing w:before="240" w:after="240" w:line="360" w:lineRule="auto"/>
        <w:ind w:left="567" w:hanging="567"/>
      </w:pPr>
      <w:bookmarkStart w:id="15" w:name="_Toc373407437"/>
      <w:r>
        <w:lastRenderedPageBreak/>
        <w:t xml:space="preserve">Caso de </w:t>
      </w:r>
      <w:r w:rsidR="00921045">
        <w:t>U</w:t>
      </w:r>
      <w:r>
        <w:t>so: UC</w:t>
      </w:r>
      <w:r w:rsidR="005F5A30">
        <w:t>0</w:t>
      </w:r>
      <w:r w:rsidR="00E23720">
        <w:t>4</w:t>
      </w:r>
      <w:r w:rsidR="005F5A30">
        <w:t xml:space="preserve"> -</w:t>
      </w:r>
      <w:r w:rsidR="00C216E2" w:rsidRPr="00C216E2">
        <w:t xml:space="preserve"> </w:t>
      </w:r>
      <w:r w:rsidR="00C216E2" w:rsidRPr="003635CA">
        <w:t xml:space="preserve">Manter </w:t>
      </w:r>
      <w:r w:rsidR="00C216E2">
        <w:t>O</w:t>
      </w:r>
      <w:r w:rsidR="00C216E2" w:rsidRPr="003635CA">
        <w:t>rçamento</w:t>
      </w:r>
      <w:bookmarkEnd w:id="15"/>
    </w:p>
    <w:p w:rsidR="005F5A30" w:rsidRDefault="005F5A30" w:rsidP="005F5A30">
      <w:pPr>
        <w:pStyle w:val="Ttulo3"/>
      </w:pPr>
      <w:r>
        <w:t>Descrição</w:t>
      </w:r>
    </w:p>
    <w:p w:rsidR="00B85B49" w:rsidRPr="00393491" w:rsidRDefault="00B85B49" w:rsidP="00B85B49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</w:t>
      </w:r>
      <w:r>
        <w:t xml:space="preserve">cancelamento </w:t>
      </w:r>
      <w:r w:rsidRPr="002665C0">
        <w:t xml:space="preserve">e </w:t>
      </w:r>
      <w:r w:rsidR="004B18E8">
        <w:t>aprovação de</w:t>
      </w:r>
      <w:r w:rsidRPr="002665C0">
        <w:t xml:space="preserve"> </w:t>
      </w:r>
      <w:r w:rsidR="004B18E8">
        <w:t>orçamento</w:t>
      </w:r>
      <w:r>
        <w:t>.</w:t>
      </w:r>
    </w:p>
    <w:p w:rsidR="00B85B49" w:rsidRDefault="00B85B49" w:rsidP="00B85B49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B85B49" w:rsidRDefault="00B85B49" w:rsidP="00B85B49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 xml:space="preserve">Pesquisa de </w:t>
      </w:r>
      <w:r w:rsidR="004B18E8">
        <w:rPr>
          <w:b/>
        </w:rPr>
        <w:t>Orçamentos</w:t>
      </w:r>
    </w:p>
    <w:p w:rsidR="00B85B49" w:rsidRDefault="00997DD5" w:rsidP="00997DD5">
      <w:r w:rsidRPr="00997DD5">
        <w:rPr>
          <w:noProof/>
          <w:lang w:eastAsia="pt-BR"/>
        </w:rPr>
        <w:drawing>
          <wp:inline distT="0" distB="0" distL="0" distR="0" wp14:anchorId="616AFDCB" wp14:editId="6097375A">
            <wp:extent cx="5753100" cy="2724150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  <w:rPr>
          <w:noProof/>
        </w:rPr>
      </w:pPr>
      <w:r>
        <w:t xml:space="preserve">Figura </w:t>
      </w:r>
      <w:fldSimple w:instr=" SEQ Figura \* ARABIC ">
        <w:r w:rsidR="008C7655">
          <w:rPr>
            <w:noProof/>
          </w:rPr>
          <w:t>14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8224" behindDoc="0" locked="0" layoutInCell="1" allowOverlap="1" wp14:anchorId="35A75BBE" wp14:editId="70775B6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BFA3869" wp14:editId="6952D52E">
                                  <wp:extent cx="2113280" cy="267335"/>
                                  <wp:effectExtent l="0" t="0" r="1270" b="0"/>
                                  <wp:docPr id="32" name="Imagem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C93907" wp14:editId="279D89ED">
                                  <wp:extent cx="1492250" cy="129540"/>
                                  <wp:effectExtent l="0" t="0" r="0" b="3810"/>
                                  <wp:docPr id="33" name="Imagem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C10E68" wp14:editId="4652864B">
                                  <wp:extent cx="1492250" cy="129540"/>
                                  <wp:effectExtent l="0" t="0" r="0" b="3810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F6D544" wp14:editId="266092BB">
                                  <wp:extent cx="1492250" cy="129540"/>
                                  <wp:effectExtent l="0" t="0" r="0" b="3810"/>
                                  <wp:docPr id="43" name="Imagem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" o:spid="_x0000_s1038" type="#_x0000_t202" style="position:absolute;left:0;text-align:left;margin-left:85.05pt;margin-top:590.85pt;width:442.6pt;height:145.55pt;z-index:2518282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VfJrs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BFA3869" wp14:editId="6952D52E">
                            <wp:extent cx="2113280" cy="267335"/>
                            <wp:effectExtent l="0" t="0" r="1270" b="0"/>
                            <wp:docPr id="32" name="Imagem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C93907" wp14:editId="279D89ED">
                            <wp:extent cx="1492250" cy="129540"/>
                            <wp:effectExtent l="0" t="0" r="0" b="3810"/>
                            <wp:docPr id="33" name="Imagem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C10E68" wp14:editId="4652864B">
                            <wp:extent cx="1492250" cy="129540"/>
                            <wp:effectExtent l="0" t="0" r="0" b="3810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F6D544" wp14:editId="266092BB">
                            <wp:extent cx="1492250" cy="129540"/>
                            <wp:effectExtent l="0" t="0" r="0" b="3810"/>
                            <wp:docPr id="43" name="Imagem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7200" behindDoc="0" locked="0" layoutInCell="1" allowOverlap="1" wp14:anchorId="2DFAF815" wp14:editId="100BF9C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" name="Caixa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A463EF" wp14:editId="539A7CB9">
                                  <wp:extent cx="2113280" cy="267335"/>
                                  <wp:effectExtent l="0" t="0" r="1270" b="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AFA82F" wp14:editId="35D41141">
                                  <wp:extent cx="1492250" cy="129540"/>
                                  <wp:effectExtent l="0" t="0" r="0" b="381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A6BFF5" wp14:editId="4F1EEF92">
                                  <wp:extent cx="1492250" cy="129540"/>
                                  <wp:effectExtent l="0" t="0" r="0" b="3810"/>
                                  <wp:docPr id="46" name="Imagem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D99E82" wp14:editId="67A2E5B3">
                                  <wp:extent cx="1492250" cy="129540"/>
                                  <wp:effectExtent l="0" t="0" r="0" b="3810"/>
                                  <wp:docPr id="59" name="Imagem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" o:spid="_x0000_s1039" type="#_x0000_t202" style="position:absolute;left:0;text-align:left;margin-left:85.05pt;margin-top:590.85pt;width:442.6pt;height:145.55pt;z-index:2518272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BdqqHDACAABh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805099" w:rsidRPr="00122D15" w:rsidRDefault="0080509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A463EF" wp14:editId="539A7CB9">
                            <wp:extent cx="2113280" cy="267335"/>
                            <wp:effectExtent l="0" t="0" r="1270" b="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AFA82F" wp14:editId="35D41141">
                            <wp:extent cx="1492250" cy="129540"/>
                            <wp:effectExtent l="0" t="0" r="0" b="381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A6BFF5" wp14:editId="4F1EEF92">
                            <wp:extent cx="1492250" cy="129540"/>
                            <wp:effectExtent l="0" t="0" r="0" b="3810"/>
                            <wp:docPr id="46" name="Imagem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D99E82" wp14:editId="67A2E5B3">
                            <wp:extent cx="1492250" cy="129540"/>
                            <wp:effectExtent l="0" t="0" r="0" b="3810"/>
                            <wp:docPr id="59" name="Imagem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6176" behindDoc="0" locked="0" layoutInCell="1" allowOverlap="1" wp14:anchorId="367ADB7B" wp14:editId="2242C56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6" name="Caixa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BA9D62" wp14:editId="5C348746">
                                  <wp:extent cx="2113280" cy="267335"/>
                                  <wp:effectExtent l="0" t="0" r="1270" b="0"/>
                                  <wp:docPr id="60" name="Imagem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367DFD" wp14:editId="538C52E3">
                                  <wp:extent cx="1492250" cy="129540"/>
                                  <wp:effectExtent l="0" t="0" r="0" b="381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54B198" wp14:editId="512DF9F8">
                                  <wp:extent cx="1492250" cy="129540"/>
                                  <wp:effectExtent l="0" t="0" r="0" b="3810"/>
                                  <wp:docPr id="62" name="Imagem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DB928E" wp14:editId="61924E44">
                                  <wp:extent cx="1492250" cy="129540"/>
                                  <wp:effectExtent l="0" t="0" r="0" b="3810"/>
                                  <wp:docPr id="63" name="Imagem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6" o:spid="_x0000_s1040" type="#_x0000_t202" style="position:absolute;left:0;text-align:left;margin-left:85.05pt;margin-top:590.85pt;width:442.6pt;height:145.55pt;z-index:2518261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H5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x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FqOHkeUSq0ei1uHU5zSXdGjRfeespx4vuP92&#10;ACc50+8NledqscqWNBRRWKzXVyS4S015qQEjCKrggbPpuAvTIB2sU01LnqaGMHhDJa1VJPs5qlP8&#10;1MexBqeZGwflUo5Wz3+G7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zoZH5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BA9D62" wp14:editId="5C348746">
                            <wp:extent cx="2113280" cy="267335"/>
                            <wp:effectExtent l="0" t="0" r="1270" b="0"/>
                            <wp:docPr id="60" name="Imagem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367DFD" wp14:editId="538C52E3">
                            <wp:extent cx="1492250" cy="129540"/>
                            <wp:effectExtent l="0" t="0" r="0" b="381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54B198" wp14:editId="512DF9F8">
                            <wp:extent cx="1492250" cy="129540"/>
                            <wp:effectExtent l="0" t="0" r="0" b="3810"/>
                            <wp:docPr id="62" name="Imagem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DB928E" wp14:editId="61924E44">
                            <wp:extent cx="1492250" cy="129540"/>
                            <wp:effectExtent l="0" t="0" r="0" b="3810"/>
                            <wp:docPr id="63" name="Imagem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5152" behindDoc="0" locked="0" layoutInCell="1" allowOverlap="1" wp14:anchorId="769B60A5" wp14:editId="41D7998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0" name="Caixa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EF3EAF" wp14:editId="2444BE34">
                                  <wp:extent cx="2113280" cy="267335"/>
                                  <wp:effectExtent l="0" t="0" r="1270" b="0"/>
                                  <wp:docPr id="454" name="Imagem 4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41A9D4" wp14:editId="7E1D1B27">
                                  <wp:extent cx="1492250" cy="129540"/>
                                  <wp:effectExtent l="0" t="0" r="0" b="3810"/>
                                  <wp:docPr id="459" name="Imagem 4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A7B229" wp14:editId="656AA6A2">
                                  <wp:extent cx="1492250" cy="129540"/>
                                  <wp:effectExtent l="0" t="0" r="0" b="3810"/>
                                  <wp:docPr id="460" name="Imagem 4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878997" wp14:editId="35B63F8C">
                                  <wp:extent cx="1492250" cy="129540"/>
                                  <wp:effectExtent l="0" t="0" r="0" b="3810"/>
                                  <wp:docPr id="461" name="Imagem 4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left:0;text-align:left;margin-left:85.05pt;margin-top:590.85pt;width:442.6pt;height:145.55pt;z-index:2518251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qaFv8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EF3EAF" wp14:editId="2444BE34">
                            <wp:extent cx="2113280" cy="267335"/>
                            <wp:effectExtent l="0" t="0" r="1270" b="0"/>
                            <wp:docPr id="454" name="Imagem 4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41A9D4" wp14:editId="7E1D1B27">
                            <wp:extent cx="1492250" cy="129540"/>
                            <wp:effectExtent l="0" t="0" r="0" b="3810"/>
                            <wp:docPr id="459" name="Imagem 4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A7B229" wp14:editId="656AA6A2">
                            <wp:extent cx="1492250" cy="129540"/>
                            <wp:effectExtent l="0" t="0" r="0" b="3810"/>
                            <wp:docPr id="460" name="Imagem 4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878997" wp14:editId="35B63F8C">
                            <wp:extent cx="1492250" cy="129540"/>
                            <wp:effectExtent l="0" t="0" r="0" b="3810"/>
                            <wp:docPr id="461" name="Imagem 4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4128" behindDoc="0" locked="0" layoutInCell="1" allowOverlap="1" wp14:anchorId="072A503A" wp14:editId="7D5475A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1" name="Caixa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E6F4A2" wp14:editId="29439962">
                                  <wp:extent cx="2113280" cy="267335"/>
                                  <wp:effectExtent l="0" t="0" r="1270" b="0"/>
                                  <wp:docPr id="462" name="Imagem 4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6016BA" wp14:editId="7E54940A">
                                  <wp:extent cx="1492250" cy="129540"/>
                                  <wp:effectExtent l="0" t="0" r="0" b="3810"/>
                                  <wp:docPr id="463" name="Imagem 4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C045DD" wp14:editId="2444D713">
                                  <wp:extent cx="1492250" cy="129540"/>
                                  <wp:effectExtent l="0" t="0" r="0" b="3810"/>
                                  <wp:docPr id="464" name="Imagem 4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FBB8AF" wp14:editId="76E90808">
                                  <wp:extent cx="1492250" cy="129540"/>
                                  <wp:effectExtent l="0" t="0" r="0" b="3810"/>
                                  <wp:docPr id="465" name="Imagem 4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1" o:spid="_x0000_s1042" type="#_x0000_t202" style="position:absolute;left:0;text-align:left;margin-left:85.05pt;margin-top:590.85pt;width:442.6pt;height:145.55pt;z-index:2518241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qDimFD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E6F4A2" wp14:editId="29439962">
                            <wp:extent cx="2113280" cy="267335"/>
                            <wp:effectExtent l="0" t="0" r="1270" b="0"/>
                            <wp:docPr id="462" name="Imagem 4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6016BA" wp14:editId="7E54940A">
                            <wp:extent cx="1492250" cy="129540"/>
                            <wp:effectExtent l="0" t="0" r="0" b="3810"/>
                            <wp:docPr id="463" name="Imagem 4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C045DD" wp14:editId="2444D713">
                            <wp:extent cx="1492250" cy="129540"/>
                            <wp:effectExtent l="0" t="0" r="0" b="3810"/>
                            <wp:docPr id="464" name="Imagem 4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FBB8AF" wp14:editId="76E90808">
                            <wp:extent cx="1492250" cy="129540"/>
                            <wp:effectExtent l="0" t="0" r="0" b="3810"/>
                            <wp:docPr id="465" name="Imagem 4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3104" behindDoc="0" locked="0" layoutInCell="1" allowOverlap="1" wp14:anchorId="2C330E98" wp14:editId="3DC39F3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2" name="Caixa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4A127EC" wp14:editId="45857288">
                                  <wp:extent cx="2113280" cy="267335"/>
                                  <wp:effectExtent l="0" t="0" r="1270" b="0"/>
                                  <wp:docPr id="466" name="Imagem 4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87B788" wp14:editId="10989402">
                                  <wp:extent cx="1492250" cy="129540"/>
                                  <wp:effectExtent l="0" t="0" r="0" b="3810"/>
                                  <wp:docPr id="467" name="Imagem 4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72BBA9" wp14:editId="74961F4D">
                                  <wp:extent cx="1492250" cy="129540"/>
                                  <wp:effectExtent l="0" t="0" r="0" b="3810"/>
                                  <wp:docPr id="468" name="Imagem 4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3BD62B" wp14:editId="1893F994">
                                  <wp:extent cx="1492250" cy="129540"/>
                                  <wp:effectExtent l="0" t="0" r="0" b="3810"/>
                                  <wp:docPr id="469" name="Imagem 4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2" o:spid="_x0000_s1043" type="#_x0000_t202" style="position:absolute;left:0;text-align:left;margin-left:85.05pt;margin-top:590.85pt;width:442.6pt;height:145.55pt;z-index:2518231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3e4x9j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4A127EC" wp14:editId="45857288">
                            <wp:extent cx="2113280" cy="267335"/>
                            <wp:effectExtent l="0" t="0" r="1270" b="0"/>
                            <wp:docPr id="466" name="Imagem 4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87B788" wp14:editId="10989402">
                            <wp:extent cx="1492250" cy="129540"/>
                            <wp:effectExtent l="0" t="0" r="0" b="3810"/>
                            <wp:docPr id="467" name="Imagem 4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72BBA9" wp14:editId="74961F4D">
                            <wp:extent cx="1492250" cy="129540"/>
                            <wp:effectExtent l="0" t="0" r="0" b="3810"/>
                            <wp:docPr id="468" name="Imagem 4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3BD62B" wp14:editId="1893F994">
                            <wp:extent cx="1492250" cy="129540"/>
                            <wp:effectExtent l="0" t="0" r="0" b="3810"/>
                            <wp:docPr id="469" name="Imagem 4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85B49"/>
                  </w:txbxContent>
                </v:textbox>
              </v:shape>
            </w:pict>
          </mc:Fallback>
        </mc:AlternateContent>
      </w:r>
      <w:r w:rsidR="004B18E8">
        <w:rPr>
          <w:noProof/>
        </w:rPr>
        <w:t>Orçamentos</w:t>
      </w:r>
    </w:p>
    <w:p w:rsidR="00B85B49" w:rsidRDefault="00B85B49" w:rsidP="00B85B4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4B18E8">
        <w:rPr>
          <w:b/>
        </w:rPr>
        <w:t>Orçamento</w:t>
      </w:r>
    </w:p>
    <w:p w:rsidR="007C69B6" w:rsidRDefault="00997DD5" w:rsidP="00997DD5">
      <w:r w:rsidRPr="00997DD5">
        <w:rPr>
          <w:noProof/>
          <w:lang w:eastAsia="pt-BR"/>
        </w:rPr>
        <w:drawing>
          <wp:inline distT="0" distB="0" distL="0" distR="0" wp14:anchorId="479F107C" wp14:editId="3C4832F9">
            <wp:extent cx="5762625" cy="3486150"/>
            <wp:effectExtent l="0" t="0" r="9525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15</w:t>
        </w:r>
      </w:fldSimple>
      <w:r>
        <w:t xml:space="preserve"> - Tela de Cadastro de </w:t>
      </w:r>
      <w:r w:rsidR="004B18E8">
        <w:t>Orçamento</w:t>
      </w:r>
      <w:r>
        <w:t xml:space="preserve"> (Dados Básicos)</w:t>
      </w:r>
    </w:p>
    <w:p w:rsidR="00B85B49" w:rsidRDefault="00997DD5" w:rsidP="00997DD5">
      <w:r w:rsidRPr="00997DD5">
        <w:rPr>
          <w:noProof/>
          <w:lang w:eastAsia="pt-BR"/>
        </w:rPr>
        <w:lastRenderedPageBreak/>
        <w:drawing>
          <wp:inline distT="0" distB="0" distL="0" distR="0" wp14:anchorId="1FD7923C" wp14:editId="2C11C397">
            <wp:extent cx="5762625" cy="4038600"/>
            <wp:effectExtent l="0" t="0" r="9525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16</w:t>
        </w:r>
      </w:fldSimple>
      <w:r>
        <w:t xml:space="preserve"> - Tela de Cadastro de </w:t>
      </w:r>
      <w:r w:rsidR="004B18E8">
        <w:t>Orçamento</w:t>
      </w:r>
      <w:r>
        <w:t xml:space="preserve"> (</w:t>
      </w:r>
      <w:r w:rsidR="00997DD5">
        <w:t>Resumo</w:t>
      </w:r>
      <w:r>
        <w:t>)</w:t>
      </w:r>
    </w:p>
    <w:p w:rsidR="00997DD5" w:rsidRDefault="00997DD5" w:rsidP="00997DD5">
      <w:pPr>
        <w:jc w:val="center"/>
      </w:pPr>
      <w:r w:rsidRPr="00997DD5">
        <w:rPr>
          <w:noProof/>
          <w:lang w:eastAsia="pt-BR"/>
        </w:rPr>
        <w:drawing>
          <wp:inline distT="0" distB="0" distL="0" distR="0" wp14:anchorId="354A66A5" wp14:editId="02508696">
            <wp:extent cx="5762625" cy="4057650"/>
            <wp:effectExtent l="0" t="0" r="952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DD5" w:rsidRPr="00997DD5" w:rsidRDefault="00997DD5" w:rsidP="00997DD5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17</w:t>
        </w:r>
      </w:fldSimple>
      <w:r>
        <w:t xml:space="preserve"> - - Tela de Cadastro de Orçamento (Anexo)</w:t>
      </w:r>
    </w:p>
    <w:p w:rsidR="00B85B49" w:rsidRDefault="00B85B49" w:rsidP="00B85B49">
      <w:pPr>
        <w:pStyle w:val="Ttulo3"/>
      </w:pPr>
      <w:r>
        <w:lastRenderedPageBreak/>
        <w:t>Pré-condição</w:t>
      </w:r>
    </w:p>
    <w:p w:rsidR="00B85B49" w:rsidRPr="00AB3CED" w:rsidRDefault="00B85B49" w:rsidP="00B85B49">
      <w:pPr>
        <w:pStyle w:val="CorpodoTexto"/>
      </w:pPr>
      <w:r w:rsidRPr="00AB3CED">
        <w:t>Este caso de uso pode iniciar somente se:</w:t>
      </w:r>
    </w:p>
    <w:p w:rsidR="00B85B49" w:rsidRPr="00AB3CED" w:rsidRDefault="00B85B49" w:rsidP="00B85B49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B85B49" w:rsidRDefault="00B85B49" w:rsidP="00B85B49">
      <w:pPr>
        <w:pStyle w:val="Ttulo3"/>
      </w:pPr>
      <w:r>
        <w:t>Pós-condição</w:t>
      </w:r>
    </w:p>
    <w:p w:rsidR="00B85B49" w:rsidRPr="00614936" w:rsidRDefault="00B85B49" w:rsidP="00B85B49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B85B49" w:rsidRDefault="00B85B49" w:rsidP="00B85B49">
      <w:pPr>
        <w:pStyle w:val="CorpodoTexto"/>
      </w:pPr>
      <w:r>
        <w:t xml:space="preserve">1. Ter pesquisado, </w:t>
      </w:r>
      <w:r w:rsidRPr="002665C0">
        <w:t>incluído, alterado</w:t>
      </w:r>
      <w:r w:rsidR="001F2B62">
        <w:t>, cancelado</w:t>
      </w:r>
      <w:r w:rsidRPr="002665C0">
        <w:t xml:space="preserve"> ou </w:t>
      </w:r>
      <w:r w:rsidR="001F2B62">
        <w:t>aprovado</w:t>
      </w:r>
      <w:r>
        <w:t xml:space="preserve"> um </w:t>
      </w:r>
      <w:r w:rsidR="001F2B62">
        <w:t>orçamento</w:t>
      </w:r>
      <w:r w:rsidRPr="002665C0">
        <w:t>;</w:t>
      </w:r>
    </w:p>
    <w:p w:rsidR="00B85B49" w:rsidRDefault="00B85B49" w:rsidP="00B85B49">
      <w:pPr>
        <w:pStyle w:val="Ttulo3"/>
      </w:pPr>
      <w:r>
        <w:t>Autor Primário</w:t>
      </w:r>
    </w:p>
    <w:p w:rsidR="00B85B49" w:rsidRPr="007C6ABE" w:rsidRDefault="00997DD5" w:rsidP="00B85B49">
      <w:pPr>
        <w:pStyle w:val="CorpodoTexto"/>
      </w:pPr>
      <w:r>
        <w:t>Funcionário.</w:t>
      </w:r>
    </w:p>
    <w:p w:rsidR="00B85B49" w:rsidRDefault="00B85B49" w:rsidP="00B85B49">
      <w:pPr>
        <w:pStyle w:val="Ttulo3"/>
      </w:pPr>
      <w:r>
        <w:t>Fluxo Principal</w:t>
      </w:r>
    </w:p>
    <w:p w:rsidR="00B85B49" w:rsidRPr="008571E9" w:rsidRDefault="00B85B49" w:rsidP="00B85B49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B85B49" w:rsidRDefault="00B85B49" w:rsidP="00B85B49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R34</w:t>
      </w:r>
      <w:r>
        <w:rPr>
          <w:b/>
        </w:rPr>
        <w:t>1)</w:t>
      </w:r>
      <w:r>
        <w:t>.</w:t>
      </w:r>
    </w:p>
    <w:p w:rsidR="00B85B49" w:rsidRDefault="00B85B49" w:rsidP="00B85B49">
      <w:pPr>
        <w:pStyle w:val="CorpodoTexto"/>
      </w:pPr>
      <w:r>
        <w:t xml:space="preserve">3. O sistema seleciona os </w:t>
      </w:r>
      <w:r w:rsidR="001F2B62">
        <w:t>orçamentos</w:t>
      </w:r>
      <w:r>
        <w:t xml:space="preserve">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</w:t>
      </w:r>
      <w:r w:rsidR="001F2B62">
        <w:rPr>
          <w:b/>
        </w:rPr>
        <w:t>(A6)</w:t>
      </w:r>
      <w:r w:rsidR="00095579">
        <w:rPr>
          <w:b/>
        </w:rPr>
        <w:t>(R358)</w:t>
      </w:r>
      <w:r w:rsidRPr="003F2521">
        <w:rPr>
          <w:b/>
        </w:rPr>
        <w:t>.</w:t>
      </w:r>
    </w:p>
    <w:p w:rsidR="00B85B49" w:rsidRDefault="00B85B49" w:rsidP="00B85B49">
      <w:pPr>
        <w:pStyle w:val="CorpodoTexto"/>
      </w:pPr>
      <w:r>
        <w:t xml:space="preserve">4. O caso de uso é encerrado. </w:t>
      </w:r>
    </w:p>
    <w:p w:rsidR="00B85B49" w:rsidRDefault="00B85B49" w:rsidP="00B85B49">
      <w:pPr>
        <w:pStyle w:val="Ttulo3"/>
      </w:pPr>
      <w:r>
        <w:t>Fluxos Alternativos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B85B49" w:rsidRPr="007631A1" w:rsidRDefault="00B85B49" w:rsidP="00B85B49">
      <w:pPr>
        <w:pStyle w:val="CorpodoTexto"/>
      </w:pPr>
      <w:r>
        <w:t>1. O ator pressiona o botão “Limpar”;</w:t>
      </w:r>
    </w:p>
    <w:p w:rsidR="00B85B49" w:rsidRDefault="00B85B49" w:rsidP="00B85B49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B85B49" w:rsidRDefault="00B85B49" w:rsidP="00B85B49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o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 w:rsidR="00095579">
        <w:rPr>
          <w:b/>
        </w:rPr>
        <w:t xml:space="preserve"> (R357)</w:t>
      </w:r>
      <w:r>
        <w:t>;</w:t>
      </w:r>
    </w:p>
    <w:p w:rsidR="00B85B49" w:rsidRPr="003F2521" w:rsidRDefault="001F2B62" w:rsidP="00B85B49">
      <w:pPr>
        <w:pStyle w:val="CorpodoTexto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3</w:t>
      </w:r>
      <w:r w:rsidR="00B85B49">
        <w:t xml:space="preserve">. O ator preenche os campos da tela e pressiona o botão “Salvar” </w:t>
      </w:r>
      <w:r w:rsidR="00B85B49" w:rsidRPr="00527915">
        <w:rPr>
          <w:b/>
        </w:rPr>
        <w:t>(A</w:t>
      </w:r>
      <w:r w:rsidR="00B85B49">
        <w:rPr>
          <w:b/>
        </w:rPr>
        <w:t>4</w:t>
      </w:r>
      <w:r w:rsidR="00B85B49" w:rsidRPr="00527915">
        <w:rPr>
          <w:b/>
        </w:rPr>
        <w:t>)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4</w:t>
      </w:r>
      <w:r w:rsidR="00B85B49">
        <w:t xml:space="preserve">. O sistema verifica o preenchimento dos campos da tela </w:t>
      </w:r>
      <w:r w:rsidR="007F5A06" w:rsidRPr="007F5A06">
        <w:rPr>
          <w:b/>
        </w:rPr>
        <w:t>(A7)</w:t>
      </w:r>
      <w:r w:rsidR="00B85B49"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Pr="001F2B62">
        <w:rPr>
          <w:b/>
        </w:rPr>
        <w:t xml:space="preserve"> </w:t>
      </w:r>
      <w:r w:rsidRPr="007F75E1">
        <w:rPr>
          <w:b/>
        </w:rPr>
        <w:t>(</w:t>
      </w:r>
      <w:r w:rsidR="002D4BF9">
        <w:rPr>
          <w:b/>
        </w:rPr>
        <w:t>R34</w:t>
      </w:r>
      <w:r w:rsidRPr="007F75E1">
        <w:rPr>
          <w:b/>
        </w:rPr>
        <w:t xml:space="preserve">2)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B85B49">
        <w:rPr>
          <w:b/>
        </w:rPr>
        <w:t>5</w:t>
      </w:r>
      <w:r w:rsidR="00B85B49" w:rsidRPr="007F75E1">
        <w:rPr>
          <w:b/>
        </w:rPr>
        <w:t>)</w:t>
      </w:r>
      <w:r w:rsidR="00B85B49" w:rsidRPr="003F322D">
        <w:rPr>
          <w:b/>
        </w:rPr>
        <w:t xml:space="preserve">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B85B49" w:rsidRPr="007F75E1">
        <w:rPr>
          <w:b/>
        </w:rPr>
        <w:t>)</w:t>
      </w:r>
      <w:r w:rsidR="00B85B49">
        <w:t>;</w:t>
      </w:r>
    </w:p>
    <w:p w:rsidR="00B85B49" w:rsidRDefault="001F2B62" w:rsidP="00B85B49">
      <w:pPr>
        <w:pStyle w:val="CorpodoTexto"/>
      </w:pPr>
      <w:r>
        <w:t>5</w:t>
      </w:r>
      <w:r w:rsidR="00B85B49">
        <w:t xml:space="preserve">. O sistema grava os dados do </w:t>
      </w:r>
      <w:r>
        <w:t>orçamento</w:t>
      </w:r>
      <w:r w:rsidR="00B85B49">
        <w:t xml:space="preserve"> no banco de dados </w:t>
      </w:r>
      <w:r w:rsidR="00B85B49" w:rsidRPr="007F75E1">
        <w:rPr>
          <w:b/>
        </w:rPr>
        <w:t>(E2)</w:t>
      </w:r>
      <w:r w:rsidR="00B85B49" w:rsidRPr="003F322D">
        <w:rPr>
          <w:rFonts w:cs="Arial"/>
          <w:b/>
        </w:rPr>
        <w:t xml:space="preserve"> </w:t>
      </w:r>
      <w:r w:rsidR="00B85B49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B85B49">
        <w:rPr>
          <w:rFonts w:cs="Arial"/>
          <w:b/>
        </w:rPr>
        <w:t>3)</w:t>
      </w:r>
      <w:r w:rsidR="00D606F6" w:rsidRPr="003F322D">
        <w:rPr>
          <w:rFonts w:cs="Arial"/>
          <w:b/>
        </w:rPr>
        <w:t xml:space="preserve"> </w:t>
      </w:r>
      <w:r w:rsidR="00D606F6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D606F6">
        <w:rPr>
          <w:rFonts w:cs="Arial"/>
          <w:b/>
        </w:rPr>
        <w:t>4)</w:t>
      </w:r>
      <w:r w:rsidR="00B85B49">
        <w:t>;</w:t>
      </w:r>
    </w:p>
    <w:p w:rsidR="00997DD5" w:rsidRDefault="00997DD5" w:rsidP="00997DD5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B85B49" w:rsidRDefault="00997DD5" w:rsidP="00B85B49">
      <w:pPr>
        <w:pStyle w:val="CorpodoTexto"/>
      </w:pPr>
      <w:r>
        <w:t>7</w:t>
      </w:r>
      <w:r w:rsidR="00B85B49">
        <w:t xml:space="preserve">. O caso de uso retoma ao passo </w:t>
      </w:r>
      <w:proofErr w:type="gramStart"/>
      <w:r w:rsidR="00B85B49">
        <w:t>3</w:t>
      </w:r>
      <w:proofErr w:type="gramEnd"/>
      <w:r w:rsidR="00B85B49">
        <w:t xml:space="preserve"> do fluxo principal</w:t>
      </w:r>
      <w:r w:rsidR="00B85B49"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 w:rsidR="00095579">
        <w:rPr>
          <w:b/>
        </w:rPr>
        <w:t xml:space="preserve"> (R357)</w:t>
      </w:r>
      <w:r>
        <w:t>;</w:t>
      </w:r>
    </w:p>
    <w:p w:rsidR="00B85B49" w:rsidRPr="003F2521" w:rsidRDefault="001F2B62" w:rsidP="00B85B49">
      <w:pPr>
        <w:pStyle w:val="CorpodoTexto"/>
        <w:tabs>
          <w:tab w:val="left" w:pos="851"/>
        </w:tabs>
        <w:ind w:left="851" w:hanging="284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 xml:space="preserve"> </w:t>
      </w:r>
      <w:r w:rsidR="00B85B49">
        <w:t>com os campos</w:t>
      </w:r>
      <w:r w:rsidR="00B85B49">
        <w:rPr>
          <w:b/>
        </w:rPr>
        <w:t xml:space="preserve"> </w:t>
      </w:r>
      <w:r w:rsidR="00B85B49">
        <w:t xml:space="preserve">preenchidos de acordo com o </w:t>
      </w:r>
      <w:r>
        <w:t>orçamento</w:t>
      </w:r>
      <w:r w:rsidR="00B85B49">
        <w:t xml:space="preserve"> selecionado na tela </w:t>
      </w:r>
      <w:r w:rsidR="00B85B49" w:rsidRPr="009968BE">
        <w:rPr>
          <w:b/>
        </w:rPr>
        <w:t>DV1</w:t>
      </w:r>
      <w:r w:rsidR="00B85B49">
        <w:rPr>
          <w:b/>
        </w:rPr>
        <w:t>;</w:t>
      </w:r>
    </w:p>
    <w:p w:rsidR="00B85B49" w:rsidRDefault="00997DD5" w:rsidP="00B85B49">
      <w:pPr>
        <w:pStyle w:val="CorpodoTexto"/>
      </w:pPr>
      <w:r>
        <w:t>3</w:t>
      </w:r>
      <w:r w:rsidR="00B85B49">
        <w:t xml:space="preserve">. O ator altera os dados e pressiona o botão “Salvar” </w:t>
      </w:r>
      <w:r w:rsidR="00B85B49" w:rsidRPr="00527915">
        <w:rPr>
          <w:b/>
        </w:rPr>
        <w:t>(A</w:t>
      </w:r>
      <w:r w:rsidR="00B85B49">
        <w:rPr>
          <w:b/>
        </w:rPr>
        <w:t>4</w:t>
      </w:r>
      <w:r w:rsidR="00B85B49" w:rsidRPr="00527915">
        <w:rPr>
          <w:b/>
        </w:rPr>
        <w:t>)</w:t>
      </w:r>
      <w:r w:rsidR="00B85B49">
        <w:rPr>
          <w:b/>
        </w:rPr>
        <w:t>;</w:t>
      </w:r>
    </w:p>
    <w:p w:rsidR="00B85B49" w:rsidRDefault="00997DD5" w:rsidP="00B85B49">
      <w:pPr>
        <w:pStyle w:val="CorpodoTexto"/>
      </w:pPr>
      <w:r>
        <w:lastRenderedPageBreak/>
        <w:t>4</w:t>
      </w:r>
      <w:r w:rsidR="00B85B49">
        <w:t>. O sistema verifica o preenchimento dos campos da tela</w:t>
      </w:r>
      <w:r w:rsidR="007F5A06">
        <w:t xml:space="preserve"> </w:t>
      </w:r>
      <w:r w:rsidR="007F5A06" w:rsidRPr="007F5A06">
        <w:rPr>
          <w:b/>
        </w:rPr>
        <w:t>(A7)</w:t>
      </w:r>
      <w:r w:rsidR="001F2B62">
        <w:rPr>
          <w:b/>
        </w:rPr>
        <w:t xml:space="preserve"> </w:t>
      </w:r>
      <w:r w:rsidR="00B85B49"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="001F2B62">
        <w:t xml:space="preserve"> </w:t>
      </w:r>
      <w:r w:rsidR="001F2B62" w:rsidRPr="007F75E1">
        <w:rPr>
          <w:b/>
        </w:rPr>
        <w:t>(</w:t>
      </w:r>
      <w:r w:rsidR="002D4BF9">
        <w:rPr>
          <w:b/>
        </w:rPr>
        <w:t>R34</w:t>
      </w:r>
      <w:r w:rsidR="001F2B62" w:rsidRPr="007F75E1">
        <w:rPr>
          <w:b/>
        </w:rPr>
        <w:t>2)</w:t>
      </w:r>
      <w:r w:rsidR="00B85B49"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5</w:t>
      </w:r>
      <w:r w:rsidR="00FD26BD" w:rsidRPr="007F75E1">
        <w:rPr>
          <w:b/>
        </w:rPr>
        <w:t>)</w:t>
      </w:r>
      <w:r w:rsidR="00FD26BD"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FD26BD" w:rsidRPr="007F75E1">
        <w:rPr>
          <w:b/>
        </w:rPr>
        <w:t>)</w:t>
      </w:r>
      <w:r w:rsidR="00B85B49">
        <w:t>;</w:t>
      </w:r>
    </w:p>
    <w:p w:rsidR="00B85B49" w:rsidRDefault="00997DD5" w:rsidP="00B85B49">
      <w:pPr>
        <w:pStyle w:val="CorpodoTexto"/>
      </w:pPr>
      <w:r>
        <w:t>5</w:t>
      </w:r>
      <w:r w:rsidR="00B85B49">
        <w:t xml:space="preserve">. O sistema atualiza os dados do </w:t>
      </w:r>
      <w:r w:rsidR="001F2B62">
        <w:t>orçamento</w:t>
      </w:r>
      <w:r w:rsidR="00B85B49">
        <w:t xml:space="preserve"> no banco de dados </w:t>
      </w:r>
      <w:r w:rsidR="00B85B49">
        <w:rPr>
          <w:b/>
        </w:rPr>
        <w:t>(E2)</w:t>
      </w:r>
      <w:r w:rsidR="00B85B49">
        <w:t>;</w:t>
      </w:r>
    </w:p>
    <w:p w:rsidR="00997DD5" w:rsidRDefault="00997DD5" w:rsidP="00997DD5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alterado com sucesso;</w:t>
      </w:r>
    </w:p>
    <w:p w:rsidR="00B85B49" w:rsidRDefault="00997DD5" w:rsidP="00B85B49">
      <w:pPr>
        <w:pStyle w:val="CorpodoTexto"/>
      </w:pPr>
      <w:r>
        <w:t>7</w:t>
      </w:r>
      <w:r w:rsidR="00B85B49">
        <w:t xml:space="preserve">. O caso de uso retoma ao passo </w:t>
      </w:r>
      <w:proofErr w:type="gramStart"/>
      <w:r w:rsidR="00B85B49">
        <w:t>3</w:t>
      </w:r>
      <w:proofErr w:type="gramEnd"/>
      <w:r w:rsidR="00B85B49">
        <w:t xml:space="preserve"> do fluxo principal</w:t>
      </w:r>
      <w:r w:rsidR="00B85B49"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B85B49" w:rsidRPr="007631A1" w:rsidRDefault="00B85B49" w:rsidP="00B85B49">
      <w:pPr>
        <w:pStyle w:val="CorpodoTexto"/>
      </w:pPr>
      <w:r>
        <w:t>1. O ator pressiona o botão “</w:t>
      </w:r>
      <w:r w:rsidR="00997DD5">
        <w:t>Cancelar</w:t>
      </w:r>
      <w:r>
        <w:t>”;</w:t>
      </w:r>
    </w:p>
    <w:p w:rsidR="00B85B49" w:rsidRDefault="00B85B49" w:rsidP="00B85B49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1F2B62">
        <w:rPr>
          <w:rFonts w:cs="Arial"/>
          <w:b/>
        </w:rPr>
        <w:t>Cancelar</w:t>
      </w:r>
      <w:r>
        <w:rPr>
          <w:rFonts w:cs="Arial"/>
          <w:b/>
        </w:rPr>
        <w:t xml:space="preserve">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Pr="007631A1" w:rsidRDefault="00B85B49" w:rsidP="00B85B49">
      <w:pPr>
        <w:pStyle w:val="CorpodoTexto"/>
      </w:pPr>
      <w:r>
        <w:t>1. O ator pressiona o botão “</w:t>
      </w:r>
      <w:r w:rsidR="00997DD5">
        <w:t>Excluir</w:t>
      </w:r>
      <w:r>
        <w:t xml:space="preserve">” na tela </w:t>
      </w:r>
      <w:r w:rsidRPr="00066B6E">
        <w:rPr>
          <w:b/>
        </w:rPr>
        <w:t>DV1</w:t>
      </w:r>
      <w:r>
        <w:t>;</w:t>
      </w:r>
    </w:p>
    <w:p w:rsidR="00B85B49" w:rsidRPr="003F2521" w:rsidRDefault="00B85B49" w:rsidP="00B85B49">
      <w:pPr>
        <w:pStyle w:val="CorpodoTexto"/>
      </w:pPr>
      <w:r>
        <w:t xml:space="preserve">2. O sistema apresenta mensagem de confirmação </w:t>
      </w:r>
      <w:r w:rsidR="001F2B62">
        <w:t xml:space="preserve">o cancelamento </w:t>
      </w:r>
      <w:r>
        <w:t xml:space="preserve">do </w:t>
      </w:r>
      <w:r w:rsidR="001F2B62">
        <w:t xml:space="preserve">orçamento </w:t>
      </w:r>
      <w:r>
        <w:t>selecionado</w:t>
      </w:r>
      <w:r w:rsidR="001F2B62">
        <w:rPr>
          <w:b/>
        </w:rPr>
        <w:t>;</w:t>
      </w:r>
    </w:p>
    <w:p w:rsidR="00B85B49" w:rsidRDefault="001F2B62" w:rsidP="00B85B49">
      <w:pPr>
        <w:pStyle w:val="CorpodoTexto"/>
      </w:pPr>
      <w:r>
        <w:t xml:space="preserve">3. O ator confirma o cancelamento </w:t>
      </w:r>
      <w:r w:rsidR="00B85B49">
        <w:t xml:space="preserve">do </w:t>
      </w:r>
      <w:r>
        <w:t>orçamento</w:t>
      </w:r>
      <w:r w:rsidR="00B85B49">
        <w:t xml:space="preserve">; </w:t>
      </w:r>
    </w:p>
    <w:p w:rsidR="00B85B49" w:rsidRDefault="00B85B49" w:rsidP="00B85B49">
      <w:pPr>
        <w:pStyle w:val="CorpodoTexto"/>
      </w:pPr>
      <w:r>
        <w:t xml:space="preserve">4. O sistema atualiza os dados do </w:t>
      </w:r>
      <w:r w:rsidR="001F2B62">
        <w:t>orçamento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997DD5" w:rsidRDefault="00997DD5" w:rsidP="00B85B49">
      <w:pPr>
        <w:pStyle w:val="CorpodoTexto"/>
      </w:pPr>
      <w:r>
        <w:t>5. O sistema notifica ao usuário que o orçamento foi cancelado com sucesso;</w:t>
      </w:r>
    </w:p>
    <w:p w:rsidR="00B85B49" w:rsidRDefault="00997DD5" w:rsidP="00B85B49">
      <w:pPr>
        <w:pStyle w:val="CorpodoTexto"/>
      </w:pPr>
      <w:r>
        <w:t>6</w:t>
      </w:r>
      <w:r w:rsidR="00B85B49">
        <w:t xml:space="preserve">. O caso de uso retoma ao passo </w:t>
      </w:r>
      <w:proofErr w:type="gramStart"/>
      <w:r w:rsidR="00B85B49">
        <w:t>3</w:t>
      </w:r>
      <w:proofErr w:type="gramEnd"/>
      <w:r w:rsidR="00B85B49">
        <w:t xml:space="preserve"> do fluxo principal</w:t>
      </w:r>
      <w:r w:rsidR="00B85B49" w:rsidRPr="009628A6">
        <w:t>.</w:t>
      </w:r>
    </w:p>
    <w:p w:rsidR="001F2B62" w:rsidRPr="00D94F83" w:rsidRDefault="001F2B62" w:rsidP="001F2B62">
      <w:pPr>
        <w:ind w:firstLine="426"/>
        <w:rPr>
          <w:rFonts w:cs="Arial"/>
        </w:rPr>
      </w:pPr>
      <w:r>
        <w:rPr>
          <w:rFonts w:cs="Arial"/>
          <w:b/>
        </w:rPr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Aprovar</w:t>
      </w:r>
      <w:r w:rsidRPr="003F2521">
        <w:rPr>
          <w:rFonts w:cs="Arial"/>
          <w:b/>
        </w:rPr>
        <w:t xml:space="preserve"> </w:t>
      </w:r>
      <w:r>
        <w:rPr>
          <w:rFonts w:cs="Arial"/>
          <w:b/>
        </w:rPr>
        <w:t>Orçamento</w:t>
      </w:r>
      <w:r>
        <w:rPr>
          <w:rFonts w:cs="Arial"/>
        </w:rPr>
        <w:t>:</w:t>
      </w:r>
    </w:p>
    <w:p w:rsidR="001F2B62" w:rsidRPr="007631A1" w:rsidRDefault="001F2B62" w:rsidP="001F2B62">
      <w:pPr>
        <w:pStyle w:val="CorpodoTexto"/>
      </w:pPr>
      <w:r>
        <w:t>1. O ator pressiona o botão “Aprovar” na tela de pesquisa de orçamento;</w:t>
      </w:r>
    </w:p>
    <w:p w:rsidR="001F2B62" w:rsidRDefault="001F2B62" w:rsidP="001F2B62">
      <w:pPr>
        <w:pStyle w:val="CorpodoTexto"/>
      </w:pPr>
      <w:r>
        <w:t xml:space="preserve">2. O sistema chama o Caso de Uso: “UC05 - </w:t>
      </w:r>
      <w:r w:rsidR="005C6EF8">
        <w:t>Manter</w:t>
      </w:r>
      <w:r>
        <w:t xml:space="preserve"> Ordem de Serviço”.</w:t>
      </w:r>
    </w:p>
    <w:p w:rsidR="00432BE2" w:rsidRPr="00D94F83" w:rsidRDefault="00432BE2" w:rsidP="00432BE2">
      <w:pPr>
        <w:ind w:firstLine="426"/>
        <w:rPr>
          <w:rFonts w:cs="Arial"/>
        </w:rPr>
      </w:pPr>
      <w:r>
        <w:rPr>
          <w:rFonts w:cs="Arial"/>
          <w:b/>
        </w:rPr>
        <w:t>A7-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os veículos do cliente</w:t>
      </w:r>
    </w:p>
    <w:p w:rsidR="00432BE2" w:rsidRPr="007631A1" w:rsidRDefault="00432BE2" w:rsidP="00432BE2">
      <w:pPr>
        <w:pStyle w:val="CorpodoTexto"/>
      </w:pPr>
      <w:r>
        <w:t>1. O ator seleciona um cliente;</w:t>
      </w:r>
    </w:p>
    <w:p w:rsidR="00432BE2" w:rsidRDefault="00432BE2" w:rsidP="00432BE2">
      <w:pPr>
        <w:pStyle w:val="CorpodoTexto"/>
      </w:pPr>
      <w:r>
        <w:t xml:space="preserve">2. </w:t>
      </w:r>
      <w:r w:rsidRPr="00774CF0">
        <w:t>O sistema</w:t>
      </w:r>
      <w:r>
        <w:t xml:space="preserve"> monta a lista de veículos do cliente selecionado.</w:t>
      </w:r>
    </w:p>
    <w:p w:rsidR="00B85B49" w:rsidRDefault="00B85B49" w:rsidP="00B85B49">
      <w:pPr>
        <w:pStyle w:val="Ttulo3"/>
      </w:pPr>
      <w:r>
        <w:t>Fluxos de Exceções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B85B49" w:rsidRDefault="00B85B49" w:rsidP="00B85B4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1F2B62">
        <w:rPr>
          <w:rFonts w:cs="Arial"/>
          <w:b/>
        </w:rPr>
        <w:t>orçamento</w:t>
      </w:r>
      <w:r>
        <w:rPr>
          <w:rFonts w:cs="Arial"/>
          <w:b/>
        </w:rPr>
        <w:t xml:space="preserve"> no banco de dados: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637AD6" w:rsidRDefault="00637AD6" w:rsidP="00637AD6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Listagem de tipos de serviço</w:t>
      </w:r>
      <w:r w:rsidRPr="005767BA">
        <w:rPr>
          <w:rFonts w:cs="Arial"/>
          <w:b/>
        </w:rPr>
        <w:t xml:space="preserve"> não preenchido</w:t>
      </w:r>
      <w:r>
        <w:rPr>
          <w:rFonts w:cs="Arial"/>
          <w:b/>
        </w:rPr>
        <w:t>:</w:t>
      </w:r>
    </w:p>
    <w:p w:rsidR="00637AD6" w:rsidRDefault="00637AD6" w:rsidP="00637AD6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a listagem de tipos de serviços esta vazia;</w:t>
      </w:r>
    </w:p>
    <w:p w:rsidR="00637AD6" w:rsidRDefault="00637AD6" w:rsidP="00637AD6">
      <w:pPr>
        <w:pStyle w:val="CorpodoTexto"/>
        <w:ind w:left="993" w:firstLine="0"/>
        <w:rPr>
          <w:rFonts w:cs="Arial"/>
        </w:rPr>
      </w:pPr>
      <w:r>
        <w:t>2. O sistema retorna a mensagem: “Informe pelo menos um tipo de serviço.”</w:t>
      </w:r>
      <w:r>
        <w:rPr>
          <w:rFonts w:cs="Arial"/>
        </w:rPr>
        <w:t>.</w:t>
      </w:r>
    </w:p>
    <w:p w:rsidR="00997DD5" w:rsidRDefault="00637AD6" w:rsidP="00997DD5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24CF7" w:rsidRDefault="00242232" w:rsidP="00924CF7">
      <w:pPr>
        <w:pStyle w:val="Ttulo2"/>
        <w:spacing w:before="240" w:after="240" w:line="360" w:lineRule="auto"/>
        <w:ind w:left="567" w:hanging="567"/>
      </w:pPr>
      <w:bookmarkStart w:id="16" w:name="_Toc373407438"/>
      <w:r>
        <w:lastRenderedPageBreak/>
        <w:t xml:space="preserve">Caso de </w:t>
      </w:r>
      <w:r w:rsidR="00AF14CD">
        <w:t>U</w:t>
      </w:r>
      <w:r>
        <w:t>so: UC</w:t>
      </w:r>
      <w:r w:rsidR="00924CF7">
        <w:t>0</w:t>
      </w:r>
      <w:r w:rsidR="00E23720">
        <w:t>5</w:t>
      </w:r>
      <w:r w:rsidR="00924CF7">
        <w:t xml:space="preserve"> </w:t>
      </w:r>
      <w:r w:rsidR="000F562A">
        <w:t>–</w:t>
      </w:r>
      <w:r w:rsidR="00924CF7" w:rsidRPr="00C216E2">
        <w:t xml:space="preserve"> </w:t>
      </w:r>
      <w:r w:rsidR="00396CF7">
        <w:t>Manter</w:t>
      </w:r>
      <w:r w:rsidR="000F562A">
        <w:t xml:space="preserve"> </w:t>
      </w:r>
      <w:r w:rsidR="00913D8F">
        <w:t>O</w:t>
      </w:r>
      <w:r w:rsidR="000F562A">
        <w:t xml:space="preserve">rdem de </w:t>
      </w:r>
      <w:r w:rsidR="00913D8F">
        <w:t>S</w:t>
      </w:r>
      <w:r w:rsidR="000F562A">
        <w:t>erviço</w:t>
      </w:r>
      <w:bookmarkEnd w:id="16"/>
    </w:p>
    <w:p w:rsidR="00924CF7" w:rsidRDefault="00924CF7" w:rsidP="00924CF7">
      <w:pPr>
        <w:pStyle w:val="Ttulo3"/>
      </w:pPr>
      <w:r>
        <w:t>Descrição</w:t>
      </w:r>
    </w:p>
    <w:p w:rsidR="00924CF7" w:rsidRPr="00393491" w:rsidRDefault="00924CF7" w:rsidP="00924CF7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</w:t>
      </w:r>
      <w:r w:rsidR="006B1E56">
        <w:t xml:space="preserve"> a geração de ordem de serviço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24CF7" w:rsidRDefault="00924CF7" w:rsidP="00924CF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de </w:t>
      </w:r>
      <w:r w:rsidR="004E3D4D">
        <w:rPr>
          <w:b/>
        </w:rPr>
        <w:t>geração de ordem de serviço</w:t>
      </w:r>
    </w:p>
    <w:p w:rsidR="00924CF7" w:rsidRDefault="00E802E6" w:rsidP="00924CF7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0294EDB4" wp14:editId="266FB4EF">
            <wp:extent cx="5753100" cy="3190875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CF7" w:rsidRDefault="00924CF7" w:rsidP="00924CF7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18</w:t>
        </w:r>
      </w:fldSimple>
      <w:r>
        <w:t xml:space="preserve"> </w:t>
      </w:r>
      <w:r w:rsidR="004E3D4D">
        <w:t>–</w:t>
      </w:r>
      <w:r>
        <w:t xml:space="preserve"> </w:t>
      </w:r>
      <w:r w:rsidR="0015372A">
        <w:t>Tela de Cadastro de Ordem de Serviço</w:t>
      </w:r>
    </w:p>
    <w:p w:rsidR="008C7655" w:rsidRDefault="008C7655" w:rsidP="008C7655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de </w:t>
      </w:r>
      <w:r>
        <w:rPr>
          <w:b/>
        </w:rPr>
        <w:t>cancelamento de ordem de serviço</w:t>
      </w:r>
    </w:p>
    <w:p w:rsidR="008C7655" w:rsidRDefault="008C7655" w:rsidP="008C7655">
      <w:pPr>
        <w:keepNext/>
        <w:jc w:val="center"/>
      </w:pPr>
      <w:r w:rsidRPr="008C7655">
        <w:rPr>
          <w:noProof/>
          <w:lang w:eastAsia="pt-BR"/>
        </w:rPr>
        <w:drawing>
          <wp:inline distT="0" distB="0" distL="0" distR="0" wp14:anchorId="77EC642A" wp14:editId="42CBA647">
            <wp:extent cx="4305300" cy="1962150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655" w:rsidRDefault="008C7655" w:rsidP="008C7655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- Tela de Cancelamento de Ordem de Serviço</w:t>
      </w:r>
    </w:p>
    <w:p w:rsidR="0015372A" w:rsidRDefault="0015372A" w:rsidP="0015372A">
      <w:pPr>
        <w:pStyle w:val="Ttulo3"/>
      </w:pPr>
      <w:r>
        <w:t>Pré-condição</w:t>
      </w:r>
    </w:p>
    <w:p w:rsidR="0015372A" w:rsidRPr="00AB3CED" w:rsidRDefault="0015372A" w:rsidP="0015372A">
      <w:pPr>
        <w:pStyle w:val="CorpodoTexto"/>
      </w:pPr>
      <w:r w:rsidRPr="00AB3CED">
        <w:t>Este caso de uso pode iniciar somente se:</w:t>
      </w:r>
    </w:p>
    <w:p w:rsidR="0015372A" w:rsidRDefault="0015372A" w:rsidP="0015372A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5372A" w:rsidRDefault="0015372A" w:rsidP="0015372A">
      <w:pPr>
        <w:pStyle w:val="CorpodoTexto"/>
      </w:pPr>
      <w:r>
        <w:t>2.</w:t>
      </w:r>
      <w:r w:rsidRPr="0015372A">
        <w:t xml:space="preserve"> </w:t>
      </w:r>
      <w:r w:rsidRPr="009242A3">
        <w:t>O sistema tiver executado o UC</w:t>
      </w:r>
      <w:r>
        <w:t>03 – Manter Orçamento</w:t>
      </w:r>
      <w:r w:rsidRPr="00AB3CED">
        <w:t>.</w:t>
      </w:r>
    </w:p>
    <w:p w:rsidR="0015372A" w:rsidRDefault="0015372A" w:rsidP="0015372A">
      <w:pPr>
        <w:pStyle w:val="Ttulo3"/>
      </w:pPr>
      <w:r>
        <w:lastRenderedPageBreak/>
        <w:t>Pós-condição</w:t>
      </w:r>
    </w:p>
    <w:p w:rsidR="0015372A" w:rsidRPr="00614936" w:rsidRDefault="0015372A" w:rsidP="0015372A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5372A" w:rsidRDefault="0015372A" w:rsidP="0015372A">
      <w:pPr>
        <w:pStyle w:val="CorpodoTexto"/>
      </w:pPr>
      <w:r>
        <w:t>1. Mudar a situação do orçamento para aprovado</w:t>
      </w:r>
      <w:r w:rsidRPr="002665C0">
        <w:t>;</w:t>
      </w:r>
    </w:p>
    <w:p w:rsidR="0015372A" w:rsidRDefault="0015372A" w:rsidP="0015372A">
      <w:pPr>
        <w:pStyle w:val="CorpodoTexto"/>
      </w:pPr>
      <w:r>
        <w:t>2. Criado uma nova ordem de serviço;</w:t>
      </w:r>
    </w:p>
    <w:p w:rsidR="0015372A" w:rsidRDefault="0015372A" w:rsidP="0015372A">
      <w:pPr>
        <w:pStyle w:val="Ttulo3"/>
      </w:pPr>
      <w:r>
        <w:t>Autor Primário</w:t>
      </w:r>
    </w:p>
    <w:p w:rsidR="0015372A" w:rsidRPr="007C6ABE" w:rsidRDefault="00E802E6" w:rsidP="0015372A">
      <w:pPr>
        <w:pStyle w:val="CorpodoTexto"/>
      </w:pPr>
      <w:r>
        <w:t>Funcionário.</w:t>
      </w:r>
    </w:p>
    <w:p w:rsidR="00924CF7" w:rsidRDefault="00924CF7" w:rsidP="00924CF7">
      <w:pPr>
        <w:pStyle w:val="Ttulo3"/>
      </w:pPr>
      <w:r>
        <w:t xml:space="preserve">Fluxo </w:t>
      </w:r>
      <w:r w:rsidR="0015372A">
        <w:t>P</w:t>
      </w:r>
      <w:r>
        <w:t>rincipal</w:t>
      </w:r>
    </w:p>
    <w:p w:rsidR="007C5FA8" w:rsidRPr="008571E9" w:rsidRDefault="007C5FA8" w:rsidP="007C5FA8">
      <w:pPr>
        <w:pStyle w:val="CorpodoTexto"/>
      </w:pPr>
      <w:r>
        <w:t>1. O sistema recupera os dados do orçamento selecionado;</w:t>
      </w:r>
    </w:p>
    <w:p w:rsidR="00924CF7" w:rsidRPr="008571E9" w:rsidRDefault="000B27BA" w:rsidP="00924CF7">
      <w:pPr>
        <w:pStyle w:val="CorpodoTexto"/>
      </w:pPr>
      <w:r>
        <w:t>2</w:t>
      </w:r>
      <w:r w:rsidR="00924CF7">
        <w:t xml:space="preserve">. O sistema </w:t>
      </w:r>
      <w:r w:rsidR="00913D8F">
        <w:t>apresenta a</w:t>
      </w:r>
      <w:r w:rsidR="00924CF7">
        <w:t xml:space="preserve"> tela </w:t>
      </w:r>
      <w:r w:rsidR="00924CF7" w:rsidRPr="0080732C">
        <w:rPr>
          <w:b/>
        </w:rPr>
        <w:t>DV1</w:t>
      </w:r>
      <w:r w:rsidR="00924CF7">
        <w:t>;</w:t>
      </w:r>
    </w:p>
    <w:p w:rsidR="00924CF7" w:rsidRDefault="000B27BA" w:rsidP="00924CF7">
      <w:pPr>
        <w:pStyle w:val="CorpodoTexto"/>
      </w:pPr>
      <w:r>
        <w:t>3</w:t>
      </w:r>
      <w:r w:rsidR="00924CF7">
        <w:t xml:space="preserve">. </w:t>
      </w:r>
      <w:r w:rsidR="00924CF7" w:rsidRPr="00614936">
        <w:t xml:space="preserve">O </w:t>
      </w:r>
      <w:r w:rsidR="00924CF7">
        <w:t>ator pressiona o botão “</w:t>
      </w:r>
      <w:r w:rsidR="00F3601D">
        <w:t>Aprovar</w:t>
      </w:r>
      <w:r w:rsidR="00924CF7">
        <w:t xml:space="preserve">”; </w:t>
      </w:r>
      <w:r w:rsidR="00924CF7" w:rsidRPr="003F2521">
        <w:rPr>
          <w:b/>
        </w:rPr>
        <w:t>(A1)</w:t>
      </w:r>
      <w:r w:rsidR="00913D8F">
        <w:rPr>
          <w:b/>
        </w:rPr>
        <w:t>(E1)</w:t>
      </w:r>
      <w:r w:rsidR="00924CF7">
        <w:t>.</w:t>
      </w:r>
    </w:p>
    <w:p w:rsidR="000B27BA" w:rsidRDefault="000B27BA" w:rsidP="00924CF7">
      <w:pPr>
        <w:pStyle w:val="CorpodoTexto"/>
      </w:pPr>
      <w:r>
        <w:t>4</w:t>
      </w:r>
      <w:r w:rsidR="00924CF7">
        <w:t>.</w:t>
      </w:r>
      <w:r>
        <w:t xml:space="preserve"> O sistema atualiza a situação do orçamento</w:t>
      </w:r>
      <w:r w:rsidR="00913D8F">
        <w:t xml:space="preserve"> para “Aprovado” no banco de dados </w:t>
      </w:r>
      <w:r w:rsidR="00913D8F" w:rsidRPr="00913D8F">
        <w:rPr>
          <w:b/>
        </w:rPr>
        <w:t>(E</w:t>
      </w:r>
      <w:r w:rsidR="001E4CA3">
        <w:rPr>
          <w:b/>
        </w:rPr>
        <w:t>1</w:t>
      </w:r>
      <w:r w:rsidR="00913D8F" w:rsidRPr="00913D8F">
        <w:rPr>
          <w:b/>
        </w:rPr>
        <w:t>)</w:t>
      </w:r>
      <w:r w:rsidR="00913D8F">
        <w:rPr>
          <w:b/>
        </w:rPr>
        <w:t>;</w:t>
      </w:r>
    </w:p>
    <w:p w:rsidR="000B27BA" w:rsidRDefault="000B27BA" w:rsidP="00924CF7">
      <w:pPr>
        <w:pStyle w:val="CorpodoTexto"/>
      </w:pPr>
      <w:r>
        <w:t xml:space="preserve">5. O sistema </w:t>
      </w:r>
      <w:r w:rsidR="00913D8F">
        <w:t xml:space="preserve">insere </w:t>
      </w:r>
      <w:r>
        <w:t>uma nova ordem de serviço</w:t>
      </w:r>
      <w:r w:rsidR="00913D8F">
        <w:t xml:space="preserve"> no banco de dados </w:t>
      </w:r>
      <w:r w:rsidR="00913D8F" w:rsidRPr="00913D8F">
        <w:rPr>
          <w:b/>
        </w:rPr>
        <w:t>(E</w:t>
      </w:r>
      <w:r w:rsidR="001E4CA3">
        <w:rPr>
          <w:b/>
        </w:rPr>
        <w:t>1</w:t>
      </w:r>
      <w:r w:rsidR="00913D8F" w:rsidRPr="00913D8F">
        <w:rPr>
          <w:b/>
        </w:rPr>
        <w:t>)</w:t>
      </w:r>
      <w:r>
        <w:t>;</w:t>
      </w:r>
    </w:p>
    <w:p w:rsidR="000B27BA" w:rsidRPr="008571E9" w:rsidRDefault="00F3601D" w:rsidP="000B27BA">
      <w:pPr>
        <w:pStyle w:val="CorpodoTexto"/>
      </w:pPr>
      <w:r>
        <w:t>6</w:t>
      </w:r>
      <w:r w:rsidR="000B27BA">
        <w:t>. O sistema informa o ator que os dados foram salvos com sucesso;</w:t>
      </w:r>
    </w:p>
    <w:p w:rsidR="00924CF7" w:rsidRDefault="00924CF7" w:rsidP="00924CF7">
      <w:pPr>
        <w:pStyle w:val="CorpodoTexto"/>
      </w:pPr>
      <w:r>
        <w:t xml:space="preserve"> </w:t>
      </w:r>
      <w:r w:rsidR="00F3601D">
        <w:t>7</w:t>
      </w:r>
      <w:r>
        <w:t xml:space="preserve">. O caso de uso é encerrado. </w:t>
      </w:r>
    </w:p>
    <w:p w:rsidR="00F3601D" w:rsidRDefault="00F3601D" w:rsidP="00F3601D">
      <w:pPr>
        <w:pStyle w:val="Ttulo3"/>
      </w:pPr>
      <w:r>
        <w:t>Fluxos Alternativos</w:t>
      </w:r>
    </w:p>
    <w:p w:rsidR="00F3601D" w:rsidRPr="00D94F83" w:rsidRDefault="00F3601D" w:rsidP="00F3601D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Cancelar Ordem de Serviço</w:t>
      </w:r>
      <w:r>
        <w:rPr>
          <w:rFonts w:cs="Arial"/>
        </w:rPr>
        <w:t>:</w:t>
      </w:r>
    </w:p>
    <w:p w:rsidR="00095579" w:rsidRPr="008571E9" w:rsidRDefault="00095579" w:rsidP="00095579">
      <w:pPr>
        <w:pStyle w:val="CorpodoTexto"/>
      </w:pPr>
      <w:r>
        <w:t>1. O sistema recupera os dados do orçamento selecionado;</w:t>
      </w:r>
    </w:p>
    <w:p w:rsidR="00F3601D" w:rsidRDefault="00F3601D" w:rsidP="00F3601D">
      <w:pPr>
        <w:pStyle w:val="CorpodoTexto"/>
        <w:rPr>
          <w:b/>
        </w:rPr>
      </w:pPr>
      <w:r>
        <w:t xml:space="preserve">2. O sistema apresenta a tela </w:t>
      </w:r>
      <w:r w:rsidRPr="00754909">
        <w:rPr>
          <w:b/>
        </w:rPr>
        <w:t>DV2</w:t>
      </w:r>
      <w:r>
        <w:rPr>
          <w:b/>
        </w:rPr>
        <w:t>;</w:t>
      </w:r>
    </w:p>
    <w:p w:rsidR="00F3601D" w:rsidRDefault="00F3601D" w:rsidP="00F3601D">
      <w:pPr>
        <w:pStyle w:val="CorpodoTexto"/>
      </w:pPr>
      <w:r>
        <w:t xml:space="preserve">3. O ator informar o motivo para o cancelamento e pressiona o botão “Sim”; </w:t>
      </w:r>
    </w:p>
    <w:p w:rsidR="00F3601D" w:rsidRDefault="00F3601D" w:rsidP="00F3601D">
      <w:pPr>
        <w:pStyle w:val="CorpodoTexto"/>
      </w:pPr>
      <w:r>
        <w:t>4. O sistema finaliza a atividade atual e cria uma atividade de cancelamento para a ordem de serviço</w:t>
      </w:r>
      <w:r w:rsidR="001E4CA3">
        <w:t xml:space="preserve"> </w:t>
      </w:r>
      <w:r>
        <w:rPr>
          <w:b/>
        </w:rPr>
        <w:t>(E1)</w:t>
      </w:r>
      <w:r>
        <w:t>;</w:t>
      </w:r>
    </w:p>
    <w:p w:rsidR="00F3601D" w:rsidRDefault="00F3601D" w:rsidP="00F3601D">
      <w:pPr>
        <w:pStyle w:val="CorpodoTexto"/>
      </w:pPr>
      <w:r>
        <w:t>5. O sistema notifica ao usuário que o cancelamento foi realizado com sucesso;</w:t>
      </w:r>
    </w:p>
    <w:p w:rsidR="00F3601D" w:rsidRDefault="00F3601D" w:rsidP="00F3601D">
      <w:pPr>
        <w:pStyle w:val="CorpodoTexto"/>
      </w:pPr>
      <w:r>
        <w:t xml:space="preserve">6. O caso de </w:t>
      </w:r>
      <w:r w:rsidR="001E4CA3">
        <w:t>uso é encerrado</w:t>
      </w:r>
      <w:r>
        <w:t>;</w:t>
      </w:r>
    </w:p>
    <w:p w:rsidR="00913D8F" w:rsidRDefault="00913D8F" w:rsidP="00913D8F">
      <w:pPr>
        <w:pStyle w:val="Ttulo3"/>
      </w:pPr>
      <w:r>
        <w:t>Fluxos de Exceções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1E4CA3">
        <w:rPr>
          <w:rFonts w:cs="Arial"/>
          <w:b/>
        </w:rPr>
        <w:t>1</w:t>
      </w:r>
      <w:r>
        <w:rPr>
          <w:rFonts w:cs="Arial"/>
          <w:b/>
        </w:rPr>
        <w:t>- Erro ao salvar os dados no banco de dados: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8C7655" w:rsidRDefault="00913D8F" w:rsidP="008C7655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1E4CA3" w:rsidRDefault="001E4CA3" w:rsidP="008C7655">
      <w:pPr>
        <w:pStyle w:val="CorpodoTexto"/>
        <w:ind w:left="993" w:firstLine="0"/>
        <w:rPr>
          <w:rFonts w:cs="Arial"/>
        </w:rPr>
      </w:pPr>
    </w:p>
    <w:p w:rsidR="001E4CA3" w:rsidRDefault="001E4CA3" w:rsidP="008C7655">
      <w:pPr>
        <w:pStyle w:val="CorpodoTexto"/>
        <w:ind w:left="993" w:firstLine="0"/>
        <w:rPr>
          <w:rFonts w:cs="Arial"/>
        </w:rPr>
      </w:pPr>
    </w:p>
    <w:p w:rsidR="003841F0" w:rsidRDefault="00242232" w:rsidP="003841F0">
      <w:pPr>
        <w:pStyle w:val="Ttulo2"/>
        <w:spacing w:before="240" w:after="240" w:line="360" w:lineRule="auto"/>
        <w:ind w:left="567" w:hanging="567"/>
      </w:pPr>
      <w:bookmarkStart w:id="17" w:name="_Toc373407439"/>
      <w:r>
        <w:lastRenderedPageBreak/>
        <w:t xml:space="preserve">Caso de </w:t>
      </w:r>
      <w:r w:rsidR="00913D8F">
        <w:t>U</w:t>
      </w:r>
      <w:r>
        <w:t>so: UC</w:t>
      </w:r>
      <w:r w:rsidR="00E23720">
        <w:t>06</w:t>
      </w:r>
      <w:r w:rsidR="003841F0">
        <w:t xml:space="preserve"> –</w:t>
      </w:r>
      <w:r w:rsidR="003841F0" w:rsidRPr="00C216E2">
        <w:t xml:space="preserve"> </w:t>
      </w:r>
      <w:r w:rsidR="003841F0" w:rsidRPr="003635CA">
        <w:t xml:space="preserve">Manter </w:t>
      </w:r>
      <w:r w:rsidR="00E807C8">
        <w:t>Atividade</w:t>
      </w:r>
      <w:bookmarkEnd w:id="17"/>
    </w:p>
    <w:p w:rsidR="003841F0" w:rsidRDefault="003841F0" w:rsidP="003841F0">
      <w:pPr>
        <w:pStyle w:val="Ttulo3"/>
      </w:pPr>
      <w:r>
        <w:t>Descrição</w:t>
      </w:r>
    </w:p>
    <w:p w:rsidR="005F35F5" w:rsidRDefault="005F35F5" w:rsidP="005F35F5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</w:t>
      </w:r>
      <w:r>
        <w:t xml:space="preserve">exclusão </w:t>
      </w:r>
      <w:r w:rsidRPr="002665C0">
        <w:t xml:space="preserve">e </w:t>
      </w:r>
      <w:r>
        <w:t xml:space="preserve">consulta das </w:t>
      </w:r>
      <w:r w:rsidR="00E807C8">
        <w:t xml:space="preserve">atividades </w:t>
      </w:r>
      <w:r w:rsidR="007B4098">
        <w:t xml:space="preserve">que serão </w:t>
      </w:r>
      <w:r w:rsidR="00E807C8">
        <w:t>realizadas na oficina</w:t>
      </w:r>
      <w:r>
        <w:t>.</w:t>
      </w:r>
    </w:p>
    <w:p w:rsidR="005F35F5" w:rsidRDefault="005F35F5" w:rsidP="005F35F5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C45E44" w:rsidRDefault="003841F0" w:rsidP="005F35F5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 w:rsidR="005F35F5">
        <w:rPr>
          <w:b/>
        </w:rPr>
        <w:t>de P</w:t>
      </w:r>
      <w:r w:rsidR="00C45E44">
        <w:rPr>
          <w:b/>
        </w:rPr>
        <w:t xml:space="preserve">esquisa de </w:t>
      </w:r>
      <w:r w:rsidR="00EB70BD">
        <w:rPr>
          <w:b/>
        </w:rPr>
        <w:t>Atividades</w:t>
      </w:r>
    </w:p>
    <w:p w:rsidR="005F35F5" w:rsidRDefault="00C665F4" w:rsidP="00C665F4">
      <w:pPr>
        <w:jc w:val="center"/>
      </w:pPr>
      <w:r w:rsidRPr="00C665F4">
        <w:rPr>
          <w:noProof/>
          <w:lang w:eastAsia="pt-BR"/>
        </w:rPr>
        <w:drawing>
          <wp:inline distT="0" distB="0" distL="0" distR="0" wp14:anchorId="07A9835E" wp14:editId="0D21522B">
            <wp:extent cx="5753100" cy="18764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5F5" w:rsidRDefault="005F35F5" w:rsidP="005F35F5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20</w:t>
        </w:r>
      </w:fldSimple>
      <w:r>
        <w:t xml:space="preserve"> - Tela de Pesquisa de </w:t>
      </w:r>
      <w:r w:rsidR="00EB70BD">
        <w:t>Atividades</w:t>
      </w:r>
    </w:p>
    <w:p w:rsidR="00F00309" w:rsidRDefault="00F00309" w:rsidP="00F0030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5F35F5">
        <w:rPr>
          <w:b/>
        </w:rPr>
        <w:t>de</w:t>
      </w:r>
      <w:r w:rsidRPr="00C216E2">
        <w:rPr>
          <w:b/>
        </w:rPr>
        <w:t xml:space="preserve"> </w:t>
      </w:r>
      <w:r w:rsidR="005F35F5">
        <w:rPr>
          <w:b/>
        </w:rPr>
        <w:t>C</w:t>
      </w:r>
      <w:r w:rsidRPr="00C216E2">
        <w:rPr>
          <w:b/>
        </w:rPr>
        <w:t xml:space="preserve">adastro de </w:t>
      </w:r>
      <w:r w:rsidR="00EB70BD">
        <w:rPr>
          <w:b/>
        </w:rPr>
        <w:t>Atividade</w:t>
      </w:r>
    </w:p>
    <w:p w:rsidR="00C665F4" w:rsidRDefault="00C665F4" w:rsidP="008C7655">
      <w:r w:rsidRPr="008C7655">
        <w:rPr>
          <w:noProof/>
          <w:lang w:eastAsia="pt-BR"/>
        </w:rPr>
        <w:drawing>
          <wp:inline distT="0" distB="0" distL="0" distR="0" wp14:anchorId="6D9CE937" wp14:editId="37ABD985">
            <wp:extent cx="5772150" cy="31146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5CE" w:rsidRDefault="00C205CE" w:rsidP="00C205CE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21</w:t>
        </w:r>
      </w:fldSimple>
      <w:r>
        <w:t xml:space="preserve"> - Tela de </w:t>
      </w:r>
      <w:r w:rsidR="005F35F5">
        <w:t>C</w:t>
      </w:r>
      <w:r>
        <w:t xml:space="preserve">adastro de </w:t>
      </w:r>
      <w:r w:rsidR="00EB70BD">
        <w:t>Atividade</w:t>
      </w:r>
    </w:p>
    <w:p w:rsidR="003841F0" w:rsidRDefault="003841F0" w:rsidP="003841F0">
      <w:pPr>
        <w:pStyle w:val="Ttulo3"/>
      </w:pPr>
      <w:r>
        <w:t>Pré-condição</w:t>
      </w:r>
    </w:p>
    <w:p w:rsidR="00EB70BD" w:rsidRPr="00AB3CED" w:rsidRDefault="00EB70BD" w:rsidP="00EB70BD">
      <w:pPr>
        <w:pStyle w:val="CorpodoTexto"/>
      </w:pPr>
      <w:r w:rsidRPr="00AB3CED">
        <w:t>Este caso de uso pode iniciar somente se:</w:t>
      </w:r>
    </w:p>
    <w:p w:rsidR="00EB70BD" w:rsidRDefault="00EB70BD" w:rsidP="00EB70BD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130DB" w:rsidRDefault="00EB70BD" w:rsidP="00EB70BD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tela.</w:t>
      </w:r>
    </w:p>
    <w:p w:rsidR="003841F0" w:rsidRDefault="003841F0" w:rsidP="003841F0">
      <w:pPr>
        <w:pStyle w:val="Ttulo3"/>
      </w:pPr>
      <w:r>
        <w:lastRenderedPageBreak/>
        <w:t>Pós-condição</w:t>
      </w:r>
    </w:p>
    <w:p w:rsidR="003841F0" w:rsidRPr="00614936" w:rsidRDefault="003841F0" w:rsidP="003841F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3841F0" w:rsidRDefault="003841F0" w:rsidP="00F261E4">
      <w:pPr>
        <w:pStyle w:val="CorpodoTexto"/>
      </w:pPr>
      <w:r>
        <w:t xml:space="preserve">1. </w:t>
      </w:r>
      <w:r w:rsidR="00235B93">
        <w:t>Ter pesquisado</w:t>
      </w:r>
      <w:r w:rsidR="00F261E4" w:rsidRPr="0067594A">
        <w:t xml:space="preserve">, incluído, alterado ou </w:t>
      </w:r>
      <w:r w:rsidR="00D04B6F">
        <w:t>excluída</w:t>
      </w:r>
      <w:r w:rsidR="00F261E4">
        <w:t xml:space="preserve"> uma </w:t>
      </w:r>
      <w:r w:rsidR="00EB70BD">
        <w:t>atividade d</w:t>
      </w:r>
      <w:r w:rsidR="00F261E4">
        <w:t>e trabalho.</w:t>
      </w:r>
    </w:p>
    <w:p w:rsidR="003841F0" w:rsidRDefault="003841F0" w:rsidP="003841F0">
      <w:pPr>
        <w:pStyle w:val="Ttulo3"/>
      </w:pPr>
      <w:r>
        <w:t>Autor Primário</w:t>
      </w:r>
    </w:p>
    <w:p w:rsidR="003841F0" w:rsidRPr="007C6ABE" w:rsidRDefault="00EB70BD" w:rsidP="003841F0">
      <w:pPr>
        <w:pStyle w:val="CorpodoTexto"/>
      </w:pPr>
      <w:r>
        <w:t>Funcionário.</w:t>
      </w:r>
    </w:p>
    <w:p w:rsidR="003841F0" w:rsidRDefault="003841F0" w:rsidP="003841F0">
      <w:pPr>
        <w:pStyle w:val="Ttulo3"/>
      </w:pPr>
      <w:r>
        <w:t xml:space="preserve">Fluxo </w:t>
      </w:r>
      <w:r w:rsidR="007130DB">
        <w:t>P</w:t>
      </w:r>
      <w:r>
        <w:t>rincipal</w:t>
      </w:r>
    </w:p>
    <w:p w:rsidR="004628E6" w:rsidRDefault="004628E6" w:rsidP="004628E6">
      <w:pPr>
        <w:pStyle w:val="CorpodoTexto"/>
      </w:pPr>
      <w:r>
        <w:t>1. O sistema lista todas as atividades cadastrados.</w:t>
      </w:r>
    </w:p>
    <w:p w:rsidR="003841F0" w:rsidRPr="008571E9" w:rsidRDefault="004628E6" w:rsidP="003841F0">
      <w:pPr>
        <w:pStyle w:val="CorpodoTexto"/>
      </w:pPr>
      <w:r>
        <w:t>2</w:t>
      </w:r>
      <w:r w:rsidR="003841F0">
        <w:t xml:space="preserve">. O sistema </w:t>
      </w:r>
      <w:r w:rsidR="007130DB">
        <w:t>apresenta</w:t>
      </w:r>
      <w:r w:rsidR="003841F0">
        <w:t xml:space="preserve"> a tela </w:t>
      </w:r>
      <w:r w:rsidR="003841F0" w:rsidRPr="0080732C">
        <w:rPr>
          <w:b/>
        </w:rPr>
        <w:t>DV1</w:t>
      </w:r>
      <w:r w:rsidR="003841F0">
        <w:t>;</w:t>
      </w:r>
    </w:p>
    <w:p w:rsidR="003841F0" w:rsidRDefault="004628E6" w:rsidP="003841F0">
      <w:pPr>
        <w:pStyle w:val="CorpodoTexto"/>
      </w:pPr>
      <w:r>
        <w:t>3</w:t>
      </w:r>
      <w:r w:rsidR="003841F0">
        <w:t xml:space="preserve">. </w:t>
      </w:r>
      <w:r>
        <w:t>O</w:t>
      </w:r>
      <w:r w:rsidRPr="00614936">
        <w:t xml:space="preserve"> </w:t>
      </w:r>
      <w:r>
        <w:t>ator preenche um filtro para pesquisa e pressiona o botão “Pesquisar”</w:t>
      </w:r>
      <w:r w:rsidR="003841F0">
        <w:t xml:space="preserve">; </w:t>
      </w:r>
      <w:r w:rsidR="002B1D51" w:rsidRPr="003F2521">
        <w:rPr>
          <w:b/>
        </w:rPr>
        <w:t>(A1)</w:t>
      </w:r>
      <w:r w:rsidR="002B1D51">
        <w:rPr>
          <w:b/>
        </w:rPr>
        <w:t>(A2)(</w:t>
      </w:r>
      <w:r w:rsidR="002D4BF9">
        <w:rPr>
          <w:b/>
        </w:rPr>
        <w:t>R3</w:t>
      </w:r>
      <w:r w:rsidR="008631D4">
        <w:rPr>
          <w:b/>
        </w:rPr>
        <w:t>6</w:t>
      </w:r>
      <w:r w:rsidR="002B1D51">
        <w:rPr>
          <w:b/>
        </w:rPr>
        <w:t>1)</w:t>
      </w:r>
      <w:r w:rsidR="003841F0">
        <w:t>.</w:t>
      </w:r>
    </w:p>
    <w:p w:rsidR="00383FCF" w:rsidRDefault="004628E6" w:rsidP="00383FCF">
      <w:pPr>
        <w:pStyle w:val="CorpodoTexto"/>
      </w:pPr>
      <w:r>
        <w:t>4</w:t>
      </w:r>
      <w:r w:rsidR="00383FCF">
        <w:t xml:space="preserve">. O sistema seleciona as </w:t>
      </w:r>
      <w:r>
        <w:t>atividades</w:t>
      </w:r>
      <w:r w:rsidR="00383FCF">
        <w:t xml:space="preserve"> que atendam o filtro da pesquisa e</w:t>
      </w:r>
      <w:r w:rsidR="002B1D51">
        <w:t xml:space="preserve"> </w:t>
      </w:r>
      <w:r w:rsidR="00383FCF">
        <w:t xml:space="preserve">monta a grid de resultado; </w:t>
      </w:r>
      <w:r w:rsidR="00383FCF" w:rsidRPr="003F2521">
        <w:rPr>
          <w:b/>
        </w:rPr>
        <w:t>(A3)(A</w:t>
      </w:r>
      <w:r w:rsidR="002B1D51">
        <w:rPr>
          <w:b/>
        </w:rPr>
        <w:t>5</w:t>
      </w:r>
      <w:r w:rsidR="00383FCF" w:rsidRPr="003F2521">
        <w:rPr>
          <w:b/>
        </w:rPr>
        <w:t>).</w:t>
      </w:r>
    </w:p>
    <w:p w:rsidR="003841F0" w:rsidRDefault="004628E6" w:rsidP="00383FCF">
      <w:pPr>
        <w:pStyle w:val="CorpodoTexto"/>
      </w:pPr>
      <w:r>
        <w:t>5</w:t>
      </w:r>
      <w:r w:rsidR="00383FCF">
        <w:t xml:space="preserve">. O caso de uso é encerrado. </w:t>
      </w:r>
    </w:p>
    <w:p w:rsidR="002B1D51" w:rsidRDefault="002B1D51" w:rsidP="002B1D51">
      <w:pPr>
        <w:pStyle w:val="Ttulo3"/>
      </w:pPr>
      <w:r>
        <w:t>Fluxos Alternativos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2B1D51" w:rsidRPr="007631A1" w:rsidRDefault="002B1D51" w:rsidP="002B1D51">
      <w:pPr>
        <w:pStyle w:val="CorpodoTexto"/>
      </w:pPr>
      <w:r>
        <w:t>1. O ator pressiona o botão “Limpar”;</w:t>
      </w:r>
    </w:p>
    <w:p w:rsidR="002B1D51" w:rsidRDefault="002B1D51" w:rsidP="002B1D51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2B1D51" w:rsidRDefault="002B1D51" w:rsidP="002B1D51">
      <w:pPr>
        <w:pStyle w:val="CorpodoTexto"/>
        <w:rPr>
          <w:b/>
        </w:rPr>
      </w:pPr>
      <w:r>
        <w:t xml:space="preserve">3. </w:t>
      </w:r>
      <w:r w:rsidR="004628E6" w:rsidRPr="005F7A99">
        <w:t xml:space="preserve">O caso de uso retorna ao passo </w:t>
      </w:r>
      <w:proofErr w:type="gramStart"/>
      <w:r w:rsidR="004628E6">
        <w:t>1</w:t>
      </w:r>
      <w:proofErr w:type="gramEnd"/>
      <w:r w:rsidR="004628E6" w:rsidRPr="005F7A99">
        <w:t xml:space="preserve"> do fluxo principal</w:t>
      </w:r>
      <w:r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C111A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C111A9" w:rsidRDefault="00C111A9" w:rsidP="00C111A9">
      <w:pPr>
        <w:pStyle w:val="CorpodoTexto"/>
      </w:pPr>
      <w:r>
        <w:t>2. O sistema monta a lista de setores;</w:t>
      </w:r>
    </w:p>
    <w:p w:rsidR="00C111A9" w:rsidRDefault="00C111A9" w:rsidP="00C111A9">
      <w:pPr>
        <w:pStyle w:val="CorpodoTexto"/>
      </w:pPr>
      <w:r>
        <w:t>3. O sistema monta a lista de tipo de serviço;</w:t>
      </w:r>
    </w:p>
    <w:p w:rsidR="002B1D51" w:rsidRPr="003F2521" w:rsidRDefault="00C111A9" w:rsidP="002B1D51">
      <w:pPr>
        <w:pStyle w:val="CorpodoTexto"/>
      </w:pPr>
      <w:r>
        <w:t>4</w:t>
      </w:r>
      <w:r w:rsidR="002B1D51">
        <w:t xml:space="preserve">. </w:t>
      </w:r>
      <w:r w:rsidR="002B1D51" w:rsidRPr="00BC2608">
        <w:t xml:space="preserve">O </w:t>
      </w:r>
      <w:r w:rsidR="002B1D51">
        <w:t xml:space="preserve">sistema apresenta a tela </w:t>
      </w:r>
      <w:r w:rsidR="002B1D51" w:rsidRPr="003F2521">
        <w:rPr>
          <w:b/>
        </w:rPr>
        <w:t>DV2</w:t>
      </w:r>
      <w:r w:rsidR="002B1D51">
        <w:rPr>
          <w:b/>
        </w:rPr>
        <w:t>;</w:t>
      </w:r>
    </w:p>
    <w:p w:rsidR="002B1D51" w:rsidRDefault="00C111A9" w:rsidP="002B1D51">
      <w:pPr>
        <w:pStyle w:val="CorpodoTexto"/>
      </w:pPr>
      <w:r>
        <w:t>5</w:t>
      </w:r>
      <w:r w:rsidR="002B1D51">
        <w:t xml:space="preserve">. O ator preenche os campos da tela e pressiona o botão “Salvar” </w:t>
      </w:r>
      <w:r w:rsidR="002B1D51" w:rsidRPr="00527915">
        <w:rPr>
          <w:b/>
        </w:rPr>
        <w:t>(A</w:t>
      </w:r>
      <w:r w:rsidR="002B1D51">
        <w:rPr>
          <w:b/>
        </w:rPr>
        <w:t>4</w:t>
      </w:r>
      <w:r w:rsidR="002B1D51" w:rsidRPr="00527915">
        <w:rPr>
          <w:b/>
        </w:rPr>
        <w:t>)</w:t>
      </w:r>
      <w:r w:rsidR="002B1D51">
        <w:rPr>
          <w:b/>
        </w:rPr>
        <w:t>;</w:t>
      </w:r>
    </w:p>
    <w:p w:rsidR="002B1D51" w:rsidRDefault="00C111A9" w:rsidP="002B1D51">
      <w:pPr>
        <w:pStyle w:val="CorpodoTexto"/>
      </w:pPr>
      <w:r>
        <w:t>6</w:t>
      </w:r>
      <w:r w:rsidR="002B1D51">
        <w:t xml:space="preserve">. O sistema verifica o preenchimento dos campos da tela </w:t>
      </w:r>
      <w:r w:rsidR="002B1D51">
        <w:rPr>
          <w:b/>
        </w:rPr>
        <w:t>(E1)</w:t>
      </w:r>
      <w:r w:rsidR="002B1D51" w:rsidRPr="00637AD6">
        <w:rPr>
          <w:b/>
        </w:rPr>
        <w:t xml:space="preserve"> </w:t>
      </w:r>
      <w:r w:rsidR="0043723C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="0043723C">
        <w:rPr>
          <w:b/>
        </w:rPr>
        <w:t>2);</w:t>
      </w:r>
    </w:p>
    <w:p w:rsidR="002B1D51" w:rsidRDefault="00C111A9" w:rsidP="002B1D51">
      <w:pPr>
        <w:pStyle w:val="CorpodoTexto"/>
      </w:pPr>
      <w:r>
        <w:t>7</w:t>
      </w:r>
      <w:r w:rsidR="002B1D51">
        <w:t xml:space="preserve">. O sistema grava os dados da </w:t>
      </w:r>
      <w:r>
        <w:t>atividade</w:t>
      </w:r>
      <w:r w:rsidR="002B1D51">
        <w:t xml:space="preserve"> no banco de dados </w:t>
      </w:r>
      <w:r w:rsidR="002B1D51" w:rsidRPr="007F75E1">
        <w:rPr>
          <w:b/>
        </w:rPr>
        <w:t>(E2)</w:t>
      </w:r>
      <w:r w:rsidR="002B1D51">
        <w:t>;</w:t>
      </w:r>
    </w:p>
    <w:p w:rsidR="00C111A9" w:rsidRDefault="00C111A9" w:rsidP="00C111A9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2B1D51" w:rsidRDefault="00C111A9" w:rsidP="002B1D51">
      <w:pPr>
        <w:pStyle w:val="CorpodoTexto"/>
      </w:pPr>
      <w:r>
        <w:t>9</w:t>
      </w:r>
      <w:r w:rsidR="002B1D51">
        <w:t xml:space="preserve">. O caso de uso retoma ao passo </w:t>
      </w:r>
      <w:proofErr w:type="gramStart"/>
      <w:r>
        <w:t>1</w:t>
      </w:r>
      <w:proofErr w:type="gramEnd"/>
      <w:r w:rsidR="002B1D51">
        <w:t xml:space="preserve"> do fluxo principal</w:t>
      </w:r>
      <w:r w:rsidR="002B1D51"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C111A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9355C9" w:rsidRDefault="009355C9" w:rsidP="009355C9">
      <w:pPr>
        <w:pStyle w:val="CorpodoTexto"/>
      </w:pPr>
      <w:r>
        <w:t>2. O sistema monta a lista de setores;</w:t>
      </w:r>
    </w:p>
    <w:p w:rsidR="009355C9" w:rsidRDefault="009355C9" w:rsidP="009355C9">
      <w:pPr>
        <w:pStyle w:val="CorpodoTexto"/>
      </w:pPr>
      <w:r>
        <w:t>3. O sistema monta a lista de tipo de serviço;</w:t>
      </w:r>
    </w:p>
    <w:p w:rsidR="002B1D51" w:rsidRPr="003F2521" w:rsidRDefault="009355C9" w:rsidP="002B1D51">
      <w:pPr>
        <w:pStyle w:val="CorpodoTexto"/>
        <w:tabs>
          <w:tab w:val="left" w:pos="851"/>
        </w:tabs>
        <w:ind w:left="851" w:hanging="284"/>
      </w:pPr>
      <w:r>
        <w:lastRenderedPageBreak/>
        <w:t>4</w:t>
      </w:r>
      <w:r w:rsidR="002B1D51">
        <w:t xml:space="preserve">. </w:t>
      </w:r>
      <w:r w:rsidR="002B1D51" w:rsidRPr="00BC2608">
        <w:t xml:space="preserve">O </w:t>
      </w:r>
      <w:r w:rsidR="002B1D51">
        <w:t xml:space="preserve">sistema apresenta a tela </w:t>
      </w:r>
      <w:r w:rsidR="002B1D51" w:rsidRPr="003F2521">
        <w:rPr>
          <w:b/>
        </w:rPr>
        <w:t>DV2</w:t>
      </w:r>
      <w:r w:rsidR="002B1D51">
        <w:rPr>
          <w:b/>
        </w:rPr>
        <w:t xml:space="preserve"> </w:t>
      </w:r>
      <w:r w:rsidR="002B1D51">
        <w:t>com os campos</w:t>
      </w:r>
      <w:r w:rsidR="002B1D51">
        <w:rPr>
          <w:b/>
        </w:rPr>
        <w:t xml:space="preserve"> </w:t>
      </w:r>
      <w:r w:rsidR="002B1D51">
        <w:t xml:space="preserve">preenchidos de acordo com a </w:t>
      </w:r>
      <w:r>
        <w:t>atividade selecionada</w:t>
      </w:r>
      <w:r w:rsidR="002B1D51">
        <w:t xml:space="preserve"> na tela </w:t>
      </w:r>
      <w:r w:rsidR="002B1D51" w:rsidRPr="009968BE">
        <w:rPr>
          <w:b/>
        </w:rPr>
        <w:t>DV1</w:t>
      </w:r>
      <w:r w:rsidR="002B1D51">
        <w:rPr>
          <w:b/>
        </w:rPr>
        <w:t>;</w:t>
      </w:r>
    </w:p>
    <w:p w:rsidR="002B1D51" w:rsidRDefault="009355C9" w:rsidP="002B1D51">
      <w:pPr>
        <w:pStyle w:val="CorpodoTexto"/>
      </w:pPr>
      <w:r>
        <w:t>5</w:t>
      </w:r>
      <w:r w:rsidR="002B1D51">
        <w:t xml:space="preserve">. O ator altera os dados e pressiona o botão “Salvar” </w:t>
      </w:r>
      <w:r w:rsidR="002B1D51" w:rsidRPr="00527915">
        <w:rPr>
          <w:b/>
        </w:rPr>
        <w:t>(A</w:t>
      </w:r>
      <w:r w:rsidR="002B1D51">
        <w:rPr>
          <w:b/>
        </w:rPr>
        <w:t>4</w:t>
      </w:r>
      <w:r w:rsidR="002B1D51" w:rsidRPr="00527915">
        <w:rPr>
          <w:b/>
        </w:rPr>
        <w:t>)</w:t>
      </w:r>
      <w:r w:rsidR="002B1D51">
        <w:rPr>
          <w:b/>
        </w:rPr>
        <w:t>;</w:t>
      </w:r>
    </w:p>
    <w:p w:rsidR="002B1D51" w:rsidRDefault="009355C9" w:rsidP="002B1D51">
      <w:pPr>
        <w:pStyle w:val="CorpodoTexto"/>
      </w:pPr>
      <w:r>
        <w:t>6</w:t>
      </w:r>
      <w:r w:rsidR="002B1D51">
        <w:t>. O sistema verifica o preenchimento dos campos da tela</w:t>
      </w:r>
      <w:r w:rsidR="002B1D51">
        <w:rPr>
          <w:b/>
        </w:rPr>
        <w:t xml:space="preserve"> (E1)</w:t>
      </w:r>
      <w:r w:rsidR="002B1D51">
        <w:t xml:space="preserve"> </w:t>
      </w:r>
      <w:r w:rsidR="002B1D51" w:rsidRPr="007F75E1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="002B1D51" w:rsidRPr="007F75E1">
        <w:rPr>
          <w:b/>
        </w:rPr>
        <w:t>2)</w:t>
      </w:r>
      <w:r w:rsidR="002B1D51">
        <w:t>;</w:t>
      </w:r>
    </w:p>
    <w:p w:rsidR="002B1D51" w:rsidRDefault="009355C9" w:rsidP="002B1D51">
      <w:pPr>
        <w:pStyle w:val="CorpodoTexto"/>
      </w:pPr>
      <w:r>
        <w:t>7</w:t>
      </w:r>
      <w:r w:rsidR="002B1D51">
        <w:t xml:space="preserve">. O sistema atualiza os dados da etapa no banco de dados </w:t>
      </w:r>
      <w:r w:rsidR="002B1D51">
        <w:rPr>
          <w:b/>
        </w:rPr>
        <w:t>(E2)</w:t>
      </w:r>
      <w:r w:rsidR="002B1D51">
        <w:t>;</w:t>
      </w:r>
    </w:p>
    <w:p w:rsidR="009355C9" w:rsidRDefault="009355C9" w:rsidP="009355C9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2B1D51" w:rsidRDefault="002B1D51" w:rsidP="002B1D51">
      <w:pPr>
        <w:pStyle w:val="CorpodoTexto"/>
      </w:pPr>
      <w:r>
        <w:t xml:space="preserve">9. O caso de uso retoma ao passo </w:t>
      </w:r>
      <w:proofErr w:type="gramStart"/>
      <w:r w:rsidR="009355C9">
        <w:t>1</w:t>
      </w:r>
      <w:proofErr w:type="gramEnd"/>
      <w:r>
        <w:t xml:space="preserve"> do fluxo principal</w:t>
      </w:r>
      <w:r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2B1D51" w:rsidRPr="007631A1" w:rsidRDefault="002B1D51" w:rsidP="002B1D51">
      <w:pPr>
        <w:pStyle w:val="CorpodoTexto"/>
      </w:pPr>
      <w:r>
        <w:t>1. O ator pressiona o botão “</w:t>
      </w:r>
      <w:r w:rsidR="009355C9">
        <w:t>Cancelar</w:t>
      </w:r>
      <w:r>
        <w:t>”;</w:t>
      </w:r>
    </w:p>
    <w:p w:rsidR="002B1D51" w:rsidRDefault="002B1D51" w:rsidP="002B1D51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9355C9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9355C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Pr="007631A1" w:rsidRDefault="002B1D51" w:rsidP="002B1D51">
      <w:pPr>
        <w:pStyle w:val="CorpodoTexto"/>
      </w:pPr>
      <w:r>
        <w:t>1. O ator pressiona o botão “</w:t>
      </w:r>
      <w:r w:rsidR="00F411B3">
        <w:t>Excluir</w:t>
      </w:r>
      <w:r>
        <w:t xml:space="preserve">” na tela </w:t>
      </w:r>
      <w:r w:rsidRPr="00066B6E">
        <w:rPr>
          <w:b/>
        </w:rPr>
        <w:t>DV1</w:t>
      </w:r>
      <w:r>
        <w:t>;</w:t>
      </w:r>
    </w:p>
    <w:p w:rsidR="00F411B3" w:rsidRDefault="00F411B3" w:rsidP="00F411B3">
      <w:pPr>
        <w:pStyle w:val="CorpodoTexto"/>
        <w:rPr>
          <w:b/>
        </w:rPr>
      </w:pPr>
      <w:r>
        <w:t>2. O sistema apresenta uma mensagem: “Confirma a exclusão da atividade selecionada?”</w:t>
      </w:r>
      <w:r>
        <w:rPr>
          <w:b/>
        </w:rPr>
        <w:t>;</w:t>
      </w:r>
    </w:p>
    <w:p w:rsidR="00F411B3" w:rsidRDefault="00F411B3" w:rsidP="00F411B3">
      <w:pPr>
        <w:pStyle w:val="CorpodoTexto"/>
      </w:pPr>
      <w:r>
        <w:t xml:space="preserve">3. O ator confirma a exclusão da atividade; </w:t>
      </w:r>
    </w:p>
    <w:p w:rsidR="00F411B3" w:rsidRDefault="00F411B3" w:rsidP="00F411B3">
      <w:pPr>
        <w:pStyle w:val="CorpodoTexto"/>
      </w:pPr>
      <w:r>
        <w:t xml:space="preserve">4. O sistema exclui os dados da atividade no banco de dados </w:t>
      </w:r>
      <w:r>
        <w:rPr>
          <w:b/>
        </w:rPr>
        <w:t>(E3)</w:t>
      </w:r>
      <w:r>
        <w:t>;</w:t>
      </w:r>
    </w:p>
    <w:p w:rsidR="00F411B3" w:rsidRDefault="00F411B3" w:rsidP="00F411B3">
      <w:pPr>
        <w:pStyle w:val="CorpodoTexto"/>
      </w:pPr>
      <w:r>
        <w:t xml:space="preserve">5. O sistema notifica ao usuário que a exclusão foi ocorrida com sucesso. </w:t>
      </w:r>
    </w:p>
    <w:p w:rsidR="00F411B3" w:rsidRDefault="00F411B3" w:rsidP="00F411B3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43723C" w:rsidRDefault="0043723C" w:rsidP="0043723C">
      <w:pPr>
        <w:pStyle w:val="Ttulo3"/>
      </w:pPr>
      <w:r>
        <w:t>Fluxos de Exceções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3723C" w:rsidRDefault="0043723C" w:rsidP="0043723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="00F411B3">
        <w:rPr>
          <w:rFonts w:cs="Arial"/>
          <w:b/>
        </w:rPr>
        <w:t>atividade</w:t>
      </w:r>
      <w:r>
        <w:rPr>
          <w:rFonts w:cs="Arial"/>
          <w:b/>
        </w:rPr>
        <w:t xml:space="preserve"> </w:t>
      </w:r>
      <w:r w:rsidR="00B21C84">
        <w:rPr>
          <w:rFonts w:cs="Arial"/>
          <w:b/>
        </w:rPr>
        <w:t>n</w:t>
      </w:r>
      <w:r>
        <w:rPr>
          <w:rFonts w:cs="Arial"/>
          <w:b/>
        </w:rPr>
        <w:t>o banco de dados: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411B3" w:rsidRDefault="00F411B3" w:rsidP="00F411B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atividade no banco de dados:</w:t>
      </w:r>
    </w:p>
    <w:p w:rsidR="00F411B3" w:rsidRDefault="00F411B3" w:rsidP="00F411B3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F411B3" w:rsidRDefault="00F411B3" w:rsidP="00F411B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411B3" w:rsidRDefault="00F411B3" w:rsidP="0043723C">
      <w:pPr>
        <w:pStyle w:val="CorpodoTexto"/>
        <w:ind w:left="993" w:firstLine="0"/>
        <w:rPr>
          <w:rFonts w:cs="Arial"/>
        </w:rPr>
      </w:pPr>
    </w:p>
    <w:p w:rsidR="0043723C" w:rsidRDefault="0043723C">
      <w:pPr>
        <w:widowControl/>
        <w:autoSpaceDE/>
        <w:autoSpaceDN/>
        <w:spacing w:line="240" w:lineRule="auto"/>
      </w:pPr>
      <w:r>
        <w:br w:type="page"/>
      </w:r>
    </w:p>
    <w:p w:rsidR="007B6436" w:rsidRDefault="00AF14CD" w:rsidP="007B6436">
      <w:pPr>
        <w:pStyle w:val="Ttulo2"/>
        <w:spacing w:before="240" w:after="240" w:line="360" w:lineRule="auto"/>
        <w:ind w:left="567" w:hanging="567"/>
      </w:pPr>
      <w:bookmarkStart w:id="18" w:name="_Toc373407440"/>
      <w:r>
        <w:lastRenderedPageBreak/>
        <w:t>Caso de U</w:t>
      </w:r>
      <w:r w:rsidR="00242232">
        <w:t>so: UC0</w:t>
      </w:r>
      <w:r w:rsidR="004B11DB">
        <w:t>7</w:t>
      </w:r>
      <w:r w:rsidR="007B6436">
        <w:t xml:space="preserve"> –</w:t>
      </w:r>
      <w:r w:rsidR="007B6436" w:rsidRPr="00C216E2">
        <w:t xml:space="preserve"> </w:t>
      </w:r>
      <w:r w:rsidR="0002454C">
        <w:t>Manter Seguradora</w:t>
      </w:r>
      <w:bookmarkEnd w:id="18"/>
    </w:p>
    <w:p w:rsidR="007B6436" w:rsidRDefault="007B6436" w:rsidP="007B6436">
      <w:pPr>
        <w:pStyle w:val="Ttulo3"/>
      </w:pPr>
      <w:r>
        <w:t>Descrição</w:t>
      </w:r>
    </w:p>
    <w:p w:rsidR="00632F18" w:rsidRDefault="00632F18" w:rsidP="00632F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</w:t>
      </w:r>
      <w:r>
        <w:t xml:space="preserve">exclusão </w:t>
      </w:r>
      <w:r w:rsidRPr="002665C0">
        <w:t xml:space="preserve">e </w:t>
      </w:r>
      <w:r>
        <w:t>consulta d</w:t>
      </w:r>
      <w:r w:rsidR="000B6DE8">
        <w:t>a</w:t>
      </w:r>
      <w:r>
        <w:t xml:space="preserve">s </w:t>
      </w:r>
      <w:r w:rsidR="000B6DE8">
        <w:t>seguradoras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B6436" w:rsidRDefault="007B6436" w:rsidP="007B6436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>
        <w:rPr>
          <w:b/>
        </w:rPr>
        <w:t xml:space="preserve">de </w:t>
      </w:r>
      <w:r w:rsidR="00632F18">
        <w:rPr>
          <w:b/>
        </w:rPr>
        <w:t>P</w:t>
      </w:r>
      <w:r>
        <w:rPr>
          <w:b/>
        </w:rPr>
        <w:t xml:space="preserve">esquisa de </w:t>
      </w:r>
      <w:r w:rsidR="000B6DE8">
        <w:rPr>
          <w:b/>
        </w:rPr>
        <w:t>Seguradoras</w:t>
      </w:r>
    </w:p>
    <w:p w:rsidR="00064691" w:rsidRDefault="000E646C" w:rsidP="000E646C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52A8A797" wp14:editId="2B32331C">
            <wp:extent cx="5486400" cy="21336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36" w:rsidRDefault="00064691" w:rsidP="00064691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22</w:t>
        </w:r>
      </w:fldSimple>
      <w:r>
        <w:t xml:space="preserve"> - Pesquisa de </w:t>
      </w:r>
      <w:r w:rsidR="000E646C">
        <w:t>Seguradoras</w:t>
      </w:r>
    </w:p>
    <w:p w:rsidR="007B6436" w:rsidRDefault="007B6436" w:rsidP="007B6436">
      <w:pPr>
        <w:keepNext/>
        <w:jc w:val="center"/>
      </w:pPr>
    </w:p>
    <w:p w:rsidR="007B6436" w:rsidRDefault="007B6436" w:rsidP="007B6436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3861EB">
        <w:rPr>
          <w:b/>
        </w:rPr>
        <w:t>de</w:t>
      </w:r>
      <w:r w:rsidRPr="00C216E2">
        <w:rPr>
          <w:b/>
        </w:rPr>
        <w:t xml:space="preserve"> </w:t>
      </w:r>
      <w:r w:rsidR="003861EB">
        <w:rPr>
          <w:b/>
        </w:rPr>
        <w:t>C</w:t>
      </w:r>
      <w:r w:rsidRPr="00C216E2">
        <w:rPr>
          <w:b/>
        </w:rPr>
        <w:t xml:space="preserve">adastro de </w:t>
      </w:r>
      <w:r w:rsidR="000B6DE8">
        <w:rPr>
          <w:b/>
        </w:rPr>
        <w:t>Seguradora</w:t>
      </w:r>
    </w:p>
    <w:p w:rsidR="007B6436" w:rsidRDefault="000E646C" w:rsidP="008C7655">
      <w:pPr>
        <w:jc w:val="center"/>
      </w:pPr>
      <w:r w:rsidRPr="008C7655">
        <w:rPr>
          <w:noProof/>
          <w:lang w:eastAsia="pt-BR"/>
        </w:rPr>
        <w:drawing>
          <wp:inline distT="0" distB="0" distL="0" distR="0" wp14:anchorId="5CDACD24" wp14:editId="50FCCAE0">
            <wp:extent cx="4810125" cy="20574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5D" w:rsidRDefault="007B6436" w:rsidP="004A255D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23</w:t>
        </w:r>
      </w:fldSimple>
      <w:r w:rsidR="003861EB">
        <w:t xml:space="preserve"> - Tela de C</w:t>
      </w:r>
      <w:r>
        <w:t xml:space="preserve">adastro </w:t>
      </w:r>
      <w:r w:rsidR="000E646C">
        <w:t>de Seguradora</w:t>
      </w:r>
    </w:p>
    <w:p w:rsidR="007B6436" w:rsidRDefault="007B6436" w:rsidP="007B6436">
      <w:pPr>
        <w:pStyle w:val="Ttulo3"/>
      </w:pPr>
      <w:r>
        <w:t>Pré-condição</w:t>
      </w:r>
    </w:p>
    <w:p w:rsidR="00BA2364" w:rsidRPr="00AB3CED" w:rsidRDefault="00BA2364" w:rsidP="00BA2364">
      <w:pPr>
        <w:pStyle w:val="CorpodoTexto"/>
      </w:pPr>
      <w:r w:rsidRPr="00AB3CED">
        <w:t>Este caso de uso pode iniciar somente se:</w:t>
      </w:r>
    </w:p>
    <w:p w:rsidR="00BA2364" w:rsidRDefault="00BA2364" w:rsidP="00BA2364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B6436" w:rsidRDefault="007B6436" w:rsidP="007B6436">
      <w:pPr>
        <w:pStyle w:val="Ttulo3"/>
      </w:pPr>
      <w:r>
        <w:t>Pós-condição</w:t>
      </w:r>
    </w:p>
    <w:p w:rsidR="007B6436" w:rsidRPr="00614936" w:rsidRDefault="007B6436" w:rsidP="007B643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B6436" w:rsidRDefault="007B6436" w:rsidP="007B6436">
      <w:pPr>
        <w:pStyle w:val="CorpodoTexto"/>
      </w:pPr>
      <w:r>
        <w:t xml:space="preserve">1. </w:t>
      </w:r>
      <w:r w:rsidRPr="0067594A">
        <w:t xml:space="preserve">Ter </w:t>
      </w:r>
      <w:r w:rsidR="00F23C4C">
        <w:t xml:space="preserve">pesquisado, </w:t>
      </w:r>
      <w:r w:rsidRPr="0067594A">
        <w:t xml:space="preserve">incluído, alterado ou </w:t>
      </w:r>
      <w:r w:rsidR="000E646C">
        <w:t>excluído</w:t>
      </w:r>
      <w:r>
        <w:t xml:space="preserve"> </w:t>
      </w:r>
      <w:r w:rsidR="00F23C4C">
        <w:t>um</w:t>
      </w:r>
      <w:r w:rsidR="000E646C">
        <w:t>a</w:t>
      </w:r>
      <w:r>
        <w:t xml:space="preserve"> </w:t>
      </w:r>
      <w:r w:rsidR="000E646C">
        <w:t>seguradora</w:t>
      </w:r>
      <w:r>
        <w:t>.</w:t>
      </w:r>
    </w:p>
    <w:p w:rsidR="007B6436" w:rsidRDefault="007B6436" w:rsidP="007B6436">
      <w:pPr>
        <w:pStyle w:val="Ttulo3"/>
      </w:pPr>
      <w:r>
        <w:lastRenderedPageBreak/>
        <w:t>Autor Primário</w:t>
      </w:r>
    </w:p>
    <w:p w:rsidR="007B6436" w:rsidRPr="007C6ABE" w:rsidRDefault="000E646C" w:rsidP="007B6436">
      <w:pPr>
        <w:pStyle w:val="CorpodoTexto"/>
      </w:pPr>
      <w:r>
        <w:t>Funcionário.</w:t>
      </w:r>
    </w:p>
    <w:p w:rsidR="000E646C" w:rsidRDefault="000E646C" w:rsidP="000E646C">
      <w:pPr>
        <w:pStyle w:val="Ttulo3"/>
      </w:pPr>
      <w:r>
        <w:t>Fluxo Principal</w:t>
      </w:r>
    </w:p>
    <w:p w:rsidR="000E646C" w:rsidRDefault="000E646C" w:rsidP="000E646C">
      <w:pPr>
        <w:pStyle w:val="CorpodoTexto"/>
      </w:pPr>
      <w:r>
        <w:t>1. O sistema lista todas seguradoras cadastradas.</w:t>
      </w:r>
    </w:p>
    <w:p w:rsidR="000E646C" w:rsidRPr="008571E9" w:rsidRDefault="000E646C" w:rsidP="000E646C">
      <w:pPr>
        <w:pStyle w:val="CorpodoTexto"/>
      </w:pPr>
      <w:r>
        <w:t xml:space="preserve">2. O sistema apresenta a tela </w:t>
      </w:r>
      <w:r w:rsidRPr="0080732C">
        <w:rPr>
          <w:b/>
        </w:rPr>
        <w:t>DV1</w:t>
      </w:r>
      <w:r>
        <w:t>;</w:t>
      </w:r>
    </w:p>
    <w:p w:rsidR="000E646C" w:rsidRDefault="000E646C" w:rsidP="000E646C">
      <w:pPr>
        <w:pStyle w:val="CorpodoTexto"/>
      </w:pPr>
      <w:r>
        <w:t>3.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(A2)(R371)</w:t>
      </w:r>
      <w:r>
        <w:t>.</w:t>
      </w:r>
    </w:p>
    <w:p w:rsidR="000E646C" w:rsidRDefault="000E646C" w:rsidP="000E646C">
      <w:pPr>
        <w:pStyle w:val="CorpodoTexto"/>
      </w:pPr>
      <w:r>
        <w:t xml:space="preserve">4. O sistema seleciona as seguradoras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0E646C" w:rsidRDefault="000E646C" w:rsidP="000E646C">
      <w:pPr>
        <w:pStyle w:val="CorpodoTexto"/>
      </w:pPr>
      <w:r>
        <w:t xml:space="preserve">5. O caso de uso é encerrado. </w:t>
      </w:r>
    </w:p>
    <w:p w:rsidR="000E646C" w:rsidRDefault="000E646C" w:rsidP="000E646C">
      <w:pPr>
        <w:pStyle w:val="Ttulo3"/>
      </w:pPr>
      <w:r>
        <w:t>Fluxos Alternativos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E646C" w:rsidRPr="007631A1" w:rsidRDefault="000E646C" w:rsidP="000E646C">
      <w:pPr>
        <w:pStyle w:val="CorpodoTexto"/>
      </w:pPr>
      <w:r>
        <w:t>1. O ator pressiona o botão “Limpar”;</w:t>
      </w:r>
    </w:p>
    <w:p w:rsidR="000E646C" w:rsidRDefault="000E646C" w:rsidP="000E646C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0E646C" w:rsidRDefault="000E646C" w:rsidP="000E646C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Seguradora</w:t>
      </w:r>
      <w:r>
        <w:rPr>
          <w:rFonts w:cs="Arial"/>
        </w:rPr>
        <w:t>:</w:t>
      </w:r>
    </w:p>
    <w:p w:rsidR="000E646C" w:rsidRPr="007631A1" w:rsidRDefault="000E646C" w:rsidP="000E646C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E646C" w:rsidRPr="003F2521" w:rsidRDefault="000E646C" w:rsidP="000E646C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R37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grava os dados da seguradora no banco de dados </w:t>
      </w:r>
      <w:r w:rsidRPr="007F75E1">
        <w:rPr>
          <w:b/>
        </w:rPr>
        <w:t>(E2)</w:t>
      </w:r>
      <w:r>
        <w:t>;</w:t>
      </w:r>
    </w:p>
    <w:p w:rsidR="000E646C" w:rsidRDefault="000E646C" w:rsidP="000E646C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0E646C" w:rsidRDefault="000E646C" w:rsidP="000E646C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Seguradora</w:t>
      </w:r>
      <w:r>
        <w:rPr>
          <w:rFonts w:cs="Arial"/>
        </w:rPr>
        <w:t>:</w:t>
      </w:r>
    </w:p>
    <w:p w:rsidR="000E646C" w:rsidRDefault="000E646C" w:rsidP="000E646C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E646C" w:rsidRPr="003F2521" w:rsidRDefault="000E646C" w:rsidP="000E646C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seguradora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atualiza os dados da seguradora no banco de dados </w:t>
      </w:r>
      <w:r>
        <w:rPr>
          <w:b/>
        </w:rPr>
        <w:t>(E2)</w:t>
      </w:r>
      <w:r>
        <w:t>;</w:t>
      </w:r>
    </w:p>
    <w:p w:rsidR="000E646C" w:rsidRDefault="000E646C" w:rsidP="000E646C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0E646C" w:rsidRDefault="000E646C" w:rsidP="000E646C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Default="000E646C" w:rsidP="000E646C">
      <w:pPr>
        <w:pStyle w:val="CorpodoTexto"/>
      </w:pP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E646C" w:rsidRPr="007631A1" w:rsidRDefault="000E646C" w:rsidP="000E646C">
      <w:pPr>
        <w:pStyle w:val="CorpodoTexto"/>
      </w:pPr>
      <w:r>
        <w:t>1. O ator pressiona o botão “Cancelar”;</w:t>
      </w:r>
    </w:p>
    <w:p w:rsidR="000E646C" w:rsidRDefault="000E646C" w:rsidP="000E646C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Excluir Seguradora</w:t>
      </w:r>
      <w:r>
        <w:rPr>
          <w:rFonts w:cs="Arial"/>
        </w:rPr>
        <w:t>:</w:t>
      </w:r>
    </w:p>
    <w:p w:rsidR="000E646C" w:rsidRPr="007631A1" w:rsidRDefault="000E646C" w:rsidP="000E646C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0E646C" w:rsidRDefault="000E646C" w:rsidP="000E646C">
      <w:pPr>
        <w:pStyle w:val="CorpodoTexto"/>
        <w:rPr>
          <w:b/>
        </w:rPr>
      </w:pPr>
      <w:r>
        <w:t>2. O sistema apresenta uma mensagem: “Confirma a exclusão da seguradora selecionada?”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confirma a exclusão da seguradora; </w:t>
      </w:r>
    </w:p>
    <w:p w:rsidR="000E646C" w:rsidRDefault="000E646C" w:rsidP="000E646C">
      <w:pPr>
        <w:pStyle w:val="CorpodoTexto"/>
      </w:pPr>
      <w:r>
        <w:t xml:space="preserve">4. O sistema exclui os dados da seguradora no banco de dados </w:t>
      </w:r>
      <w:r>
        <w:rPr>
          <w:b/>
        </w:rPr>
        <w:t>(E3)</w:t>
      </w:r>
      <w:r>
        <w:t>;</w:t>
      </w:r>
    </w:p>
    <w:p w:rsidR="000E646C" w:rsidRDefault="000E646C" w:rsidP="000E646C">
      <w:pPr>
        <w:pStyle w:val="CorpodoTexto"/>
      </w:pPr>
      <w:r>
        <w:t>5. O sistema notifica ao usuário que a exc</w:t>
      </w:r>
      <w:r w:rsidR="00EA7D51">
        <w:t>lusão foi ocorrida com sucesso;</w:t>
      </w:r>
    </w:p>
    <w:p w:rsidR="000E646C" w:rsidRDefault="000E646C" w:rsidP="000E646C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Default="000E646C" w:rsidP="000E646C">
      <w:pPr>
        <w:pStyle w:val="Ttulo3"/>
      </w:pPr>
      <w:r>
        <w:t>Fluxos de Exceções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E646C" w:rsidRDefault="000E646C" w:rsidP="000E646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Pr="000E646C">
        <w:rPr>
          <w:rFonts w:cs="Arial"/>
          <w:b/>
        </w:rPr>
        <w:t xml:space="preserve">seguradora </w:t>
      </w:r>
      <w:r>
        <w:rPr>
          <w:rFonts w:cs="Arial"/>
          <w:b/>
        </w:rPr>
        <w:t>no banco de dados: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E3 - Erro ao excluir os dados da </w:t>
      </w:r>
      <w:r w:rsidRPr="000E646C">
        <w:rPr>
          <w:rFonts w:cs="Arial"/>
          <w:b/>
        </w:rPr>
        <w:t xml:space="preserve">seguradora </w:t>
      </w:r>
      <w:r>
        <w:rPr>
          <w:rFonts w:cs="Arial"/>
          <w:b/>
        </w:rPr>
        <w:t>no banco de dados: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BA2364" w:rsidRDefault="000E646C" w:rsidP="000E646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</w:t>
      </w:r>
      <w:r w:rsidR="00BA2364">
        <w:rPr>
          <w:rFonts w:cs="Arial"/>
        </w:rPr>
        <w:t xml:space="preserve">. 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685AFF" w:rsidRDefault="00242232" w:rsidP="00685AFF">
      <w:pPr>
        <w:pStyle w:val="Ttulo2"/>
        <w:spacing w:before="240" w:after="240" w:line="360" w:lineRule="auto"/>
        <w:ind w:left="567" w:hanging="567"/>
      </w:pPr>
      <w:bookmarkStart w:id="19" w:name="_Toc373407441"/>
      <w:r>
        <w:lastRenderedPageBreak/>
        <w:t xml:space="preserve">Caso de </w:t>
      </w:r>
      <w:r w:rsidR="00AF14CD">
        <w:t>U</w:t>
      </w:r>
      <w:r>
        <w:t>so: UC0</w:t>
      </w:r>
      <w:r w:rsidR="00685AFF">
        <w:t xml:space="preserve">8 - Efetuar </w:t>
      </w:r>
      <w:proofErr w:type="spellStart"/>
      <w:r w:rsidR="00685AFF">
        <w:t>Login</w:t>
      </w:r>
      <w:bookmarkEnd w:id="19"/>
      <w:proofErr w:type="spellEnd"/>
    </w:p>
    <w:p w:rsidR="00685AFF" w:rsidRDefault="00685AFF" w:rsidP="00685AFF">
      <w:pPr>
        <w:pStyle w:val="Ttulo3"/>
      </w:pPr>
      <w:r>
        <w:t>Descrição</w:t>
      </w:r>
    </w:p>
    <w:p w:rsidR="00685AFF" w:rsidRPr="00393491" w:rsidRDefault="00685AFF" w:rsidP="00685AFF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Pr="00614936">
        <w:rPr>
          <w:rFonts w:cs="Arial"/>
          <w:iCs/>
        </w:rPr>
        <w:t>serve</w:t>
      </w:r>
      <w:r>
        <w:rPr>
          <w:rFonts w:cs="Arial"/>
          <w:iCs/>
        </w:rPr>
        <w:t xml:space="preserve"> </w:t>
      </w:r>
      <w:r w:rsidRPr="007D50D7">
        <w:rPr>
          <w:rFonts w:cs="Arial"/>
          <w:iCs/>
        </w:rPr>
        <w:t xml:space="preserve">para descreve como é realizado o acesso </w:t>
      </w:r>
      <w:r w:rsidR="00F8053A">
        <w:rPr>
          <w:rFonts w:cs="Arial"/>
          <w:iCs/>
        </w:rPr>
        <w:t>a</w:t>
      </w:r>
      <w:r w:rsidRPr="007D50D7">
        <w:rPr>
          <w:rFonts w:cs="Arial"/>
          <w:iCs/>
        </w:rPr>
        <w:t>o sistema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685AFF" w:rsidRDefault="00685AFF" w:rsidP="00685AF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 w:rsidR="001F41B6">
        <w:rPr>
          <w:b/>
        </w:rPr>
        <w:t xml:space="preserve"> de</w:t>
      </w:r>
      <w:r w:rsidRPr="00C216E2">
        <w:rPr>
          <w:b/>
        </w:rPr>
        <w:t xml:space="preserve"> </w:t>
      </w:r>
      <w:proofErr w:type="spellStart"/>
      <w:r w:rsidR="00521375">
        <w:rPr>
          <w:b/>
        </w:rPr>
        <w:t>L</w:t>
      </w:r>
      <w:r>
        <w:rPr>
          <w:b/>
        </w:rPr>
        <w:t>ogin</w:t>
      </w:r>
      <w:proofErr w:type="spellEnd"/>
    </w:p>
    <w:p w:rsidR="00A549EA" w:rsidRDefault="00521375" w:rsidP="00A549E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13AD1C60" wp14:editId="73264A24">
            <wp:extent cx="5438775" cy="3476625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AFF" w:rsidRDefault="00A549EA" w:rsidP="00A549EA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24</w:t>
        </w:r>
      </w:fldSimple>
      <w:r>
        <w:t xml:space="preserve"> - Tela de </w:t>
      </w:r>
      <w:proofErr w:type="spellStart"/>
      <w:r>
        <w:t>Login</w:t>
      </w:r>
      <w:proofErr w:type="spellEnd"/>
    </w:p>
    <w:p w:rsidR="00A549EA" w:rsidRDefault="00A549EA" w:rsidP="00A549EA"/>
    <w:p w:rsidR="00A549EA" w:rsidRDefault="00A549EA" w:rsidP="00A549EA"/>
    <w:p w:rsidR="004063CC" w:rsidRDefault="004063CC" w:rsidP="004063CC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Recuperação de Senha</w:t>
      </w:r>
    </w:p>
    <w:p w:rsidR="00A549EA" w:rsidRDefault="00A549EA" w:rsidP="00A549EA"/>
    <w:p w:rsidR="004063CC" w:rsidRDefault="004063CC" w:rsidP="00A41752">
      <w:pPr>
        <w:jc w:val="center"/>
      </w:pPr>
      <w:r w:rsidRPr="00A41752">
        <w:rPr>
          <w:noProof/>
          <w:lang w:eastAsia="pt-BR"/>
        </w:rPr>
        <w:drawing>
          <wp:inline distT="0" distB="0" distL="0" distR="0" wp14:anchorId="1EF73AEB" wp14:editId="0D9C1C52">
            <wp:extent cx="4314825" cy="1562100"/>
            <wp:effectExtent l="0" t="0" r="9525" b="0"/>
            <wp:docPr id="470" name="Imagem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9EA" w:rsidRDefault="004063CC" w:rsidP="004063CC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25</w:t>
        </w:r>
      </w:fldSimple>
      <w:r>
        <w:t xml:space="preserve"> - Tela de Recuperar Senha</w:t>
      </w:r>
    </w:p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>
      <w:pPr>
        <w:pStyle w:val="CorpodoTexto"/>
      </w:pPr>
      <w:r w:rsidRPr="00614936">
        <w:rPr>
          <w:b/>
          <w:bCs/>
        </w:rPr>
        <w:lastRenderedPageBreak/>
        <w:t>DV</w:t>
      </w:r>
      <w:r w:rsidR="004063CC"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Principal do Sistema</w:t>
      </w:r>
    </w:p>
    <w:p w:rsidR="00A549EA" w:rsidRDefault="00A41752" w:rsidP="00A41752">
      <w:pPr>
        <w:jc w:val="center"/>
      </w:pPr>
      <w:r w:rsidRPr="00A41752">
        <w:rPr>
          <w:noProof/>
          <w:lang w:eastAsia="pt-BR"/>
        </w:rPr>
        <w:drawing>
          <wp:inline distT="0" distB="0" distL="0" distR="0" wp14:anchorId="38F72C30" wp14:editId="7D670254">
            <wp:extent cx="5753100" cy="1971675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9EA" w:rsidRDefault="00A549EA" w:rsidP="00A549EA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26</w:t>
        </w:r>
      </w:fldSimple>
      <w:r>
        <w:t xml:space="preserve"> - Tela Principal do Sistema</w:t>
      </w:r>
    </w:p>
    <w:p w:rsidR="00425DDC" w:rsidRDefault="00425DDC" w:rsidP="00425DDC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4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Alterar Senha</w:t>
      </w:r>
    </w:p>
    <w:p w:rsidR="00425DDC" w:rsidRDefault="00425DDC" w:rsidP="00425DDC">
      <w:pPr>
        <w:keepNext/>
        <w:jc w:val="center"/>
      </w:pPr>
      <w:r w:rsidRPr="00425DDC">
        <w:rPr>
          <w:noProof/>
          <w:lang w:eastAsia="pt-BR"/>
        </w:rPr>
        <w:drawing>
          <wp:inline distT="0" distB="0" distL="0" distR="0" wp14:anchorId="73D148FF" wp14:editId="3EEA61D6">
            <wp:extent cx="5753100" cy="1400175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DDC" w:rsidRDefault="00425DDC" w:rsidP="00425DDC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27</w:t>
        </w:r>
      </w:fldSimple>
      <w:r>
        <w:t xml:space="preserve"> - Tela de Alterar Senha</w:t>
      </w:r>
    </w:p>
    <w:p w:rsidR="00685AFF" w:rsidRDefault="00685AFF" w:rsidP="00685AFF">
      <w:pPr>
        <w:pStyle w:val="Ttulo3"/>
      </w:pPr>
      <w:r>
        <w:t>Pré-condição</w:t>
      </w:r>
    </w:p>
    <w:p w:rsidR="00685AFF" w:rsidRPr="00AB3CED" w:rsidRDefault="00685AFF" w:rsidP="00685AFF">
      <w:pPr>
        <w:pStyle w:val="CorpodoTexto"/>
      </w:pPr>
      <w:r w:rsidRPr="00AB3CED">
        <w:t>Este caso de uso pode iniciar somente se:</w:t>
      </w:r>
    </w:p>
    <w:p w:rsidR="00685AFF" w:rsidRDefault="00F8053A" w:rsidP="00F8053A">
      <w:pPr>
        <w:pStyle w:val="CorpodoTexto"/>
        <w:numPr>
          <w:ilvl w:val="0"/>
          <w:numId w:val="43"/>
        </w:numPr>
      </w:pPr>
      <w:r w:rsidRPr="00F8053A">
        <w:t xml:space="preserve">O sistema deve estar disponível para acesso via </w:t>
      </w:r>
      <w:proofErr w:type="spellStart"/>
      <w:r w:rsidRPr="00F8053A">
        <w:t>url</w:t>
      </w:r>
      <w:proofErr w:type="spellEnd"/>
      <w:r w:rsidR="00685AFF" w:rsidRPr="00AB3CED">
        <w:t>.</w:t>
      </w:r>
    </w:p>
    <w:p w:rsidR="00685AFF" w:rsidRDefault="00685AFF" w:rsidP="00685AFF">
      <w:pPr>
        <w:pStyle w:val="Ttulo3"/>
      </w:pPr>
      <w:r>
        <w:t>Pós-condição</w:t>
      </w:r>
    </w:p>
    <w:p w:rsidR="00BA684E" w:rsidRPr="00614936" w:rsidRDefault="00BA684E" w:rsidP="001F41B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</w:t>
      </w:r>
      <w:r>
        <w:t>ator</w:t>
      </w:r>
      <w:r w:rsidRPr="00614936">
        <w:t xml:space="preserve"> deve</w:t>
      </w:r>
      <w:r w:rsidR="00F8053A">
        <w:t xml:space="preserve"> ter acesso ao sistema</w:t>
      </w:r>
      <w:r>
        <w:t>.</w:t>
      </w:r>
    </w:p>
    <w:p w:rsidR="00685AFF" w:rsidRDefault="00685AFF" w:rsidP="00685AFF">
      <w:pPr>
        <w:pStyle w:val="Ttulo3"/>
      </w:pPr>
      <w:r>
        <w:t>Autor Primário</w:t>
      </w:r>
    </w:p>
    <w:p w:rsidR="00685AFF" w:rsidRPr="007C6ABE" w:rsidRDefault="004063CC" w:rsidP="00685AFF">
      <w:pPr>
        <w:pStyle w:val="CorpodoTexto"/>
      </w:pPr>
      <w:r>
        <w:t>Funcionário.</w:t>
      </w:r>
    </w:p>
    <w:p w:rsidR="00BA684E" w:rsidRDefault="00BA684E" w:rsidP="00BA684E">
      <w:pPr>
        <w:pStyle w:val="Ttulo3"/>
      </w:pPr>
      <w:r>
        <w:t xml:space="preserve">Fluxo </w:t>
      </w:r>
      <w:r w:rsidR="001E7896">
        <w:t>P</w:t>
      </w:r>
      <w:r>
        <w:t>rincipal</w:t>
      </w:r>
    </w:p>
    <w:p w:rsidR="00BA684E" w:rsidRPr="00B01E16" w:rsidRDefault="00BA684E" w:rsidP="00BA684E">
      <w:pPr>
        <w:pStyle w:val="CorpodoTexto"/>
      </w:pPr>
      <w:r>
        <w:t xml:space="preserve">1. O sistema apresenta a </w:t>
      </w:r>
      <w:r w:rsidRPr="00614936">
        <w:t>tela</w:t>
      </w:r>
      <w:r w:rsidR="00A549EA">
        <w:rPr>
          <w:b/>
          <w:iCs/>
        </w:rPr>
        <w:t xml:space="preserve"> DV1;</w:t>
      </w:r>
    </w:p>
    <w:p w:rsidR="00BA684E" w:rsidRPr="000E7C88" w:rsidRDefault="00BA684E" w:rsidP="00BA684E">
      <w:pPr>
        <w:pStyle w:val="CorpodoTexto"/>
      </w:pPr>
      <w:r>
        <w:t xml:space="preserve">2. </w:t>
      </w:r>
      <w:r w:rsidRPr="00E320C8">
        <w:t xml:space="preserve">O </w:t>
      </w:r>
      <w:r>
        <w:t>ator</w:t>
      </w:r>
      <w:r w:rsidRPr="00E320C8">
        <w:t xml:space="preserve"> </w:t>
      </w:r>
      <w:r>
        <w:t xml:space="preserve">preenche os campos: </w:t>
      </w:r>
      <w:r w:rsidR="004063CC">
        <w:t>E-mail</w:t>
      </w:r>
      <w:r>
        <w:t xml:space="preserve"> e Senha e pressiona o botão </w:t>
      </w:r>
      <w:r w:rsidR="00A549EA">
        <w:t>“</w:t>
      </w:r>
      <w:r>
        <w:t>Entrar</w:t>
      </w:r>
      <w:r w:rsidR="00A549EA">
        <w:t xml:space="preserve">” </w:t>
      </w:r>
      <w:r w:rsidR="00A549EA" w:rsidRPr="00A549EA">
        <w:rPr>
          <w:b/>
        </w:rPr>
        <w:t>(E1)</w:t>
      </w:r>
      <w:r w:rsidR="004063CC">
        <w:rPr>
          <w:b/>
        </w:rPr>
        <w:t>(A1)</w:t>
      </w:r>
      <w:r w:rsidR="00A549EA">
        <w:t>;</w:t>
      </w:r>
    </w:p>
    <w:p w:rsidR="00BA684E" w:rsidRDefault="00BA684E" w:rsidP="00BA684E">
      <w:pPr>
        <w:pStyle w:val="CorpodoTexto"/>
      </w:pPr>
      <w:r>
        <w:t xml:space="preserve">3. O sistema </w:t>
      </w:r>
      <w:r w:rsidR="00A549EA">
        <w:t xml:space="preserve">verifica a existência do funcionário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rPr>
          <w:b/>
        </w:rPr>
        <w:t>;</w:t>
      </w:r>
    </w:p>
    <w:p w:rsidR="00BA684E" w:rsidRPr="00352EF5" w:rsidRDefault="00BA684E" w:rsidP="00BA684E">
      <w:pPr>
        <w:pStyle w:val="CorpodoTexto"/>
      </w:pPr>
      <w:r>
        <w:t>4. O sistema v</w:t>
      </w:r>
      <w:r w:rsidR="00A549EA">
        <w:t>alida</w:t>
      </w:r>
      <w:r>
        <w:t xml:space="preserve"> a s</w:t>
      </w:r>
      <w:r w:rsidR="00A549EA">
        <w:t xml:space="preserve">enha informada pelo </w:t>
      </w:r>
      <w:r w:rsidR="004063CC">
        <w:t xml:space="preserve">usuário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t xml:space="preserve">; </w:t>
      </w:r>
    </w:p>
    <w:p w:rsidR="00BA684E" w:rsidRPr="00217DF4" w:rsidRDefault="00BA684E" w:rsidP="00BA684E">
      <w:pPr>
        <w:pStyle w:val="CorpodoTexto"/>
      </w:pPr>
      <w:r>
        <w:t>5. O sistema apresenta a tela principal do sistema</w:t>
      </w:r>
      <w:r w:rsidR="00A549EA" w:rsidRPr="00A549EA">
        <w:rPr>
          <w:b/>
        </w:rPr>
        <w:t xml:space="preserve"> (DV</w:t>
      </w:r>
      <w:r w:rsidR="004063CC">
        <w:rPr>
          <w:b/>
        </w:rPr>
        <w:t>3</w:t>
      </w:r>
      <w:r w:rsidR="00B205AC" w:rsidRPr="00A549EA">
        <w:rPr>
          <w:b/>
        </w:rPr>
        <w:t>)</w:t>
      </w:r>
      <w:r w:rsidR="00B205AC">
        <w:rPr>
          <w:b/>
        </w:rPr>
        <w:t xml:space="preserve"> (</w:t>
      </w:r>
      <w:r w:rsidR="002D4BF9">
        <w:rPr>
          <w:b/>
        </w:rPr>
        <w:t>R3</w:t>
      </w:r>
      <w:r w:rsidR="008631D4">
        <w:rPr>
          <w:b/>
        </w:rPr>
        <w:t>8</w:t>
      </w:r>
      <w:r w:rsidR="00A549EA">
        <w:rPr>
          <w:b/>
        </w:rPr>
        <w:t>1</w:t>
      </w:r>
      <w:proofErr w:type="gramStart"/>
      <w:r w:rsidR="00A549EA">
        <w:rPr>
          <w:b/>
        </w:rPr>
        <w:t>)</w:t>
      </w:r>
      <w:r w:rsidR="00F93F72">
        <w:rPr>
          <w:b/>
        </w:rPr>
        <w:t>(</w:t>
      </w:r>
      <w:proofErr w:type="gramEnd"/>
      <w:r w:rsidR="00F93F72">
        <w:rPr>
          <w:b/>
        </w:rPr>
        <w:t>A2)</w:t>
      </w:r>
      <w:r w:rsidR="00A549EA">
        <w:rPr>
          <w:b/>
        </w:rPr>
        <w:t>;</w:t>
      </w:r>
    </w:p>
    <w:p w:rsidR="00685AFF" w:rsidRDefault="00BA684E" w:rsidP="00BA684E">
      <w:pPr>
        <w:pStyle w:val="CorpodoTexto"/>
      </w:pPr>
      <w:r>
        <w:t xml:space="preserve">6. </w:t>
      </w:r>
      <w:r w:rsidRPr="00614936">
        <w:t xml:space="preserve">O caso de </w:t>
      </w:r>
      <w:r>
        <w:t>uso é finalizado.</w:t>
      </w:r>
    </w:p>
    <w:p w:rsidR="004063CC" w:rsidRDefault="004063CC" w:rsidP="004063CC">
      <w:pPr>
        <w:pStyle w:val="Ttulo3"/>
      </w:pPr>
      <w:r>
        <w:lastRenderedPageBreak/>
        <w:t>Fluxos Alternativos</w:t>
      </w:r>
    </w:p>
    <w:p w:rsidR="004063CC" w:rsidRPr="00D94F83" w:rsidRDefault="004063CC" w:rsidP="004063CC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Recuperar Senha</w:t>
      </w:r>
    </w:p>
    <w:p w:rsidR="004063CC" w:rsidRPr="007631A1" w:rsidRDefault="004063CC" w:rsidP="004063CC">
      <w:pPr>
        <w:pStyle w:val="CorpodoTexto"/>
      </w:pPr>
      <w:r>
        <w:t>1. O ator pressiona o botão “Recuperar Senha</w:t>
      </w:r>
      <w:r w:rsidR="004421DC">
        <w:t>?</w:t>
      </w:r>
      <w:r>
        <w:t>”;</w:t>
      </w:r>
    </w:p>
    <w:p w:rsidR="004063CC" w:rsidRDefault="004063CC" w:rsidP="004063CC">
      <w:pPr>
        <w:pStyle w:val="CorpodoTexto"/>
        <w:rPr>
          <w:b/>
          <w:iCs/>
        </w:rPr>
      </w:pPr>
      <w:r>
        <w:t xml:space="preserve">2. O sistema apresenta a </w:t>
      </w:r>
      <w:r w:rsidRPr="00614936">
        <w:t>tela</w:t>
      </w:r>
      <w:r>
        <w:rPr>
          <w:b/>
          <w:iCs/>
        </w:rPr>
        <w:t xml:space="preserve"> DV2;</w:t>
      </w:r>
    </w:p>
    <w:p w:rsidR="004063CC" w:rsidRPr="000E7C88" w:rsidRDefault="004063CC" w:rsidP="004063CC">
      <w:pPr>
        <w:pStyle w:val="CorpodoTexto"/>
      </w:pPr>
      <w:r>
        <w:t xml:space="preserve">3. </w:t>
      </w:r>
      <w:r w:rsidRPr="00E320C8">
        <w:t xml:space="preserve">O </w:t>
      </w:r>
      <w:r>
        <w:t>ator</w:t>
      </w:r>
      <w:r w:rsidRPr="00E320C8">
        <w:t xml:space="preserve"> </w:t>
      </w:r>
      <w:r>
        <w:t>preenche o campo E-mail e pressiona o botão “Enviar”;</w:t>
      </w:r>
    </w:p>
    <w:p w:rsidR="004063CC" w:rsidRDefault="004063CC" w:rsidP="004063CC">
      <w:pPr>
        <w:pStyle w:val="CorpodoTexto"/>
        <w:rPr>
          <w:b/>
        </w:rPr>
      </w:pPr>
      <w:r>
        <w:t>4. O sistema verifica a existência do funcionário</w:t>
      </w:r>
      <w:r w:rsidR="002505A6">
        <w:t xml:space="preserve"> e envia o e-mail com a nova senha.</w:t>
      </w:r>
      <w:r>
        <w:t xml:space="preserve"> </w:t>
      </w:r>
      <w:r w:rsidRPr="00A549EA">
        <w:rPr>
          <w:b/>
        </w:rPr>
        <w:t>(E</w:t>
      </w:r>
      <w:r>
        <w:rPr>
          <w:b/>
        </w:rPr>
        <w:t>2</w:t>
      </w:r>
      <w:r w:rsidRPr="00A549EA">
        <w:rPr>
          <w:b/>
        </w:rPr>
        <w:t>)</w:t>
      </w:r>
      <w:r>
        <w:rPr>
          <w:b/>
        </w:rPr>
        <w:t>;</w:t>
      </w:r>
    </w:p>
    <w:p w:rsidR="004063CC" w:rsidRDefault="004063CC" w:rsidP="004063CC">
      <w:pPr>
        <w:pStyle w:val="CorpodoTexto"/>
      </w:pPr>
      <w:r>
        <w:t>5. O ator pressiona o botão “Sair”;</w:t>
      </w:r>
    </w:p>
    <w:p w:rsidR="00CA316A" w:rsidRDefault="00CA316A" w:rsidP="00CA316A">
      <w:pPr>
        <w:pStyle w:val="CorpodoTexto"/>
      </w:pPr>
      <w:r>
        <w:t xml:space="preserve">6. O sistema fecha a tela </w:t>
      </w:r>
      <w:r w:rsidRPr="00CA316A">
        <w:rPr>
          <w:b/>
        </w:rPr>
        <w:t>DV2</w:t>
      </w:r>
      <w:r>
        <w:t>;</w:t>
      </w:r>
    </w:p>
    <w:p w:rsidR="00CA316A" w:rsidRDefault="00CA316A" w:rsidP="00CA316A">
      <w:pPr>
        <w:pStyle w:val="CorpodoTexto"/>
      </w:pPr>
      <w:r>
        <w:t xml:space="preserve">7. </w:t>
      </w:r>
      <w:r w:rsidRPr="00614936">
        <w:t xml:space="preserve">O caso de </w:t>
      </w:r>
      <w:r>
        <w:t>uso é finalizado.</w:t>
      </w:r>
    </w:p>
    <w:p w:rsidR="00F93F72" w:rsidRPr="00D94F83" w:rsidRDefault="00F93F72" w:rsidP="00F93F72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Alterar Senha</w:t>
      </w:r>
    </w:p>
    <w:p w:rsidR="00F93F72" w:rsidRDefault="00F93F72" w:rsidP="00F93F72">
      <w:pPr>
        <w:pStyle w:val="CorpodoTexto"/>
      </w:pPr>
      <w:r>
        <w:t xml:space="preserve">1. O ator pressiona o clica </w:t>
      </w:r>
      <w:r w:rsidRPr="00CF3E9F">
        <w:t xml:space="preserve">no item de </w:t>
      </w:r>
      <w:proofErr w:type="gramStart"/>
      <w:r w:rsidRPr="00CF3E9F">
        <w:t>menu</w:t>
      </w:r>
      <w:proofErr w:type="gramEnd"/>
      <w:r>
        <w:t xml:space="preserve"> </w:t>
      </w:r>
      <w:r w:rsidRPr="00CF3E9F">
        <w:t>“</w:t>
      </w:r>
      <w:r>
        <w:t>Alterar Senha</w:t>
      </w:r>
      <w:r w:rsidRPr="00CF3E9F">
        <w:t>”</w:t>
      </w:r>
      <w:r>
        <w:t>;</w:t>
      </w:r>
    </w:p>
    <w:p w:rsidR="00F93F72" w:rsidRDefault="00F93F72" w:rsidP="00F93F72">
      <w:pPr>
        <w:pStyle w:val="CorpodoTexto"/>
        <w:rPr>
          <w:b/>
          <w:iCs/>
        </w:rPr>
      </w:pPr>
      <w:r>
        <w:t xml:space="preserve">2. O sistema apresenta a </w:t>
      </w:r>
      <w:r w:rsidRPr="00614936">
        <w:t>tela</w:t>
      </w:r>
      <w:r>
        <w:rPr>
          <w:b/>
          <w:iCs/>
        </w:rPr>
        <w:t xml:space="preserve"> DV</w:t>
      </w:r>
      <w:r w:rsidR="00425DDC">
        <w:rPr>
          <w:b/>
          <w:iCs/>
        </w:rPr>
        <w:t>4</w:t>
      </w:r>
      <w:r>
        <w:rPr>
          <w:b/>
          <w:iCs/>
        </w:rPr>
        <w:t>;</w:t>
      </w:r>
    </w:p>
    <w:p w:rsidR="0005672C" w:rsidRDefault="00CC0455" w:rsidP="00CC0455">
      <w:pPr>
        <w:pStyle w:val="CorpodoTexto"/>
      </w:pPr>
      <w:r>
        <w:t xml:space="preserve">3. </w:t>
      </w:r>
      <w:r w:rsidRPr="00E320C8">
        <w:t xml:space="preserve">O </w:t>
      </w:r>
      <w:r>
        <w:t>ator</w:t>
      </w:r>
      <w:r w:rsidRPr="00E320C8">
        <w:t xml:space="preserve"> </w:t>
      </w:r>
      <w:r>
        <w:t>preenche os campos: Senha Atual e Nova Senha</w:t>
      </w:r>
      <w:r w:rsidR="0005672C">
        <w:t xml:space="preserve"> em seguida,</w:t>
      </w:r>
      <w:r>
        <w:t xml:space="preserve"> pressiona o botão “Salvar”;</w:t>
      </w:r>
    </w:p>
    <w:p w:rsidR="00CC0455" w:rsidRDefault="00CC0455" w:rsidP="00CC0455">
      <w:pPr>
        <w:pStyle w:val="CorpodoTexto"/>
        <w:rPr>
          <w:b/>
        </w:rPr>
      </w:pPr>
      <w:r>
        <w:t xml:space="preserve">4. O sistema valida a senha atual do usuário. </w:t>
      </w:r>
      <w:r w:rsidRPr="00A549EA">
        <w:rPr>
          <w:b/>
        </w:rPr>
        <w:t>(E</w:t>
      </w:r>
      <w:r w:rsidR="0005672C">
        <w:rPr>
          <w:b/>
        </w:rPr>
        <w:t>3</w:t>
      </w:r>
      <w:r w:rsidRPr="00A549EA">
        <w:rPr>
          <w:b/>
        </w:rPr>
        <w:t>)</w:t>
      </w:r>
      <w:r>
        <w:rPr>
          <w:b/>
        </w:rPr>
        <w:t>;</w:t>
      </w:r>
    </w:p>
    <w:p w:rsidR="00CC0455" w:rsidRDefault="00CC0455" w:rsidP="00CC0455">
      <w:pPr>
        <w:pStyle w:val="CorpodoTexto"/>
      </w:pPr>
      <w:r>
        <w:t>5. O sistema</w:t>
      </w:r>
      <w:r w:rsidR="0005672C">
        <w:t xml:space="preserve"> valida a nova senha</w:t>
      </w:r>
      <w:r>
        <w:t>;</w:t>
      </w:r>
    </w:p>
    <w:p w:rsidR="00CC0455" w:rsidRDefault="00CC0455" w:rsidP="00CC0455">
      <w:pPr>
        <w:pStyle w:val="CorpodoTexto"/>
      </w:pPr>
      <w:r>
        <w:t>6. O sistema</w:t>
      </w:r>
      <w:r w:rsidR="0005672C">
        <w:t xml:space="preserve"> atualiza os dados no banco de dados do funcionário</w:t>
      </w:r>
      <w:r>
        <w:t>;</w:t>
      </w:r>
    </w:p>
    <w:p w:rsidR="00EA7D51" w:rsidRDefault="00EA7D51" w:rsidP="00EA7D51">
      <w:pPr>
        <w:pStyle w:val="CorpodoTexto"/>
      </w:pPr>
      <w:r>
        <w:t>7. O sistema notifica ao usuário que a senha foi alterada com sucesso;</w:t>
      </w:r>
    </w:p>
    <w:p w:rsidR="00CC0455" w:rsidRDefault="00EA7D51" w:rsidP="00CC0455">
      <w:pPr>
        <w:pStyle w:val="CorpodoTexto"/>
      </w:pPr>
      <w:r>
        <w:t>8</w:t>
      </w:r>
      <w:r w:rsidR="00CC0455">
        <w:t xml:space="preserve">. </w:t>
      </w:r>
      <w:r w:rsidR="00CC0455" w:rsidRPr="00614936">
        <w:t xml:space="preserve">O caso de </w:t>
      </w:r>
      <w:r w:rsidR="00CC0455">
        <w:t>uso é finalizado.</w:t>
      </w:r>
    </w:p>
    <w:p w:rsidR="00A549EA" w:rsidRDefault="00A549EA" w:rsidP="00A549EA">
      <w:pPr>
        <w:pStyle w:val="Ttulo3"/>
      </w:pPr>
      <w:r>
        <w:t>Fluxos de Exceções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 xml:space="preserve">Campos </w:t>
      </w:r>
      <w:r w:rsidR="004063CC">
        <w:rPr>
          <w:rFonts w:cs="Arial"/>
          <w:b/>
        </w:rPr>
        <w:t>e-mail</w:t>
      </w:r>
      <w:r>
        <w:rPr>
          <w:rFonts w:cs="Arial"/>
          <w:b/>
        </w:rPr>
        <w:t xml:space="preserve"> e senha</w:t>
      </w:r>
      <w:r w:rsidRPr="005767BA">
        <w:rPr>
          <w:rFonts w:cs="Arial"/>
          <w:b/>
        </w:rPr>
        <w:t xml:space="preserve"> não</w:t>
      </w:r>
      <w:r>
        <w:rPr>
          <w:rFonts w:cs="Arial"/>
          <w:b/>
        </w:rPr>
        <w:t xml:space="preserve"> foram preenchidos:</w:t>
      </w:r>
    </w:p>
    <w:p w:rsidR="00A549EA" w:rsidRDefault="00A549EA" w:rsidP="00A549E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não foram preenchidos.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2. O sistema</w:t>
      </w:r>
      <w:r w:rsidR="004063CC">
        <w:t xml:space="preserve"> retorna a mensagem: “Informe o e-mail </w:t>
      </w:r>
      <w:r>
        <w:t>e senha.”</w:t>
      </w:r>
      <w:r>
        <w:rPr>
          <w:rFonts w:cs="Arial"/>
        </w:rPr>
        <w:t>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Dados do funcionário inválidos: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1. O sistema apresenta uma mensagem: “Dados do funcionário não conferem ou funcionário inexistente.”</w:t>
      </w:r>
      <w:r>
        <w:rPr>
          <w:rFonts w:cs="Arial"/>
        </w:rPr>
        <w:t>.</w:t>
      </w:r>
    </w:p>
    <w:p w:rsidR="00C92710" w:rsidRDefault="00A549EA" w:rsidP="00A549EA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5672C" w:rsidRDefault="0005672C" w:rsidP="0005672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Senha atual inválida:</w:t>
      </w:r>
    </w:p>
    <w:p w:rsidR="0005672C" w:rsidRDefault="0005672C" w:rsidP="0005672C">
      <w:pPr>
        <w:pStyle w:val="CorpodoTexto"/>
        <w:ind w:left="993" w:firstLine="0"/>
        <w:rPr>
          <w:rFonts w:cs="Arial"/>
        </w:rPr>
      </w:pPr>
      <w:r>
        <w:t>1. O sistema apresenta uma mensagem: “Senha atual não confere.”</w:t>
      </w:r>
      <w:r>
        <w:rPr>
          <w:rFonts w:cs="Arial"/>
        </w:rPr>
        <w:t>.</w:t>
      </w:r>
    </w:p>
    <w:p w:rsidR="00EA7D51" w:rsidRDefault="0005672C" w:rsidP="00EA7D51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C26AF" w:rsidRDefault="00242232" w:rsidP="00DC26AF">
      <w:pPr>
        <w:pStyle w:val="Ttulo2"/>
        <w:spacing w:before="240" w:after="240" w:line="360" w:lineRule="auto"/>
        <w:ind w:left="567" w:hanging="567"/>
      </w:pPr>
      <w:bookmarkStart w:id="20" w:name="_Toc373407442"/>
      <w:r>
        <w:lastRenderedPageBreak/>
        <w:t xml:space="preserve">Caso de </w:t>
      </w:r>
      <w:r w:rsidR="00AF14CD">
        <w:t>U</w:t>
      </w:r>
      <w:r>
        <w:t>so: UC</w:t>
      </w:r>
      <w:r w:rsidR="00DC26AF">
        <w:t>09 – Controlar Serviço</w:t>
      </w:r>
      <w:bookmarkEnd w:id="20"/>
    </w:p>
    <w:p w:rsidR="00DC26AF" w:rsidRDefault="00DC26AF" w:rsidP="00DC26AF">
      <w:pPr>
        <w:pStyle w:val="Ttulo3"/>
      </w:pPr>
      <w:r>
        <w:t>Descrição</w:t>
      </w:r>
    </w:p>
    <w:p w:rsidR="00AF14CD" w:rsidRDefault="00AF14CD" w:rsidP="00AF14C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</w:t>
      </w:r>
      <w:r>
        <w:t xml:space="preserve">o o controle das </w:t>
      </w:r>
      <w:r w:rsidR="00E05917">
        <w:t>atividades</w:t>
      </w:r>
      <w:r>
        <w:t xml:space="preserve"> </w:t>
      </w:r>
      <w:r w:rsidR="00E05917">
        <w:t>realizadas no veículo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DC26AF" w:rsidRDefault="00DC26AF" w:rsidP="00DC26A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AF14CD">
        <w:rPr>
          <w:b/>
        </w:rPr>
        <w:t>d</w:t>
      </w:r>
      <w:r w:rsidRPr="00C216E2">
        <w:rPr>
          <w:b/>
        </w:rPr>
        <w:t xml:space="preserve">e </w:t>
      </w:r>
      <w:r w:rsidR="00AF14CD">
        <w:rPr>
          <w:b/>
        </w:rPr>
        <w:t>C</w:t>
      </w:r>
      <w:r w:rsidR="00396038">
        <w:rPr>
          <w:b/>
        </w:rPr>
        <w:t xml:space="preserve">ontrole de </w:t>
      </w:r>
      <w:r w:rsidR="00AF14CD">
        <w:rPr>
          <w:b/>
        </w:rPr>
        <w:t>S</w:t>
      </w:r>
      <w:r w:rsidR="00396038">
        <w:rPr>
          <w:b/>
        </w:rPr>
        <w:t>erviço</w:t>
      </w:r>
      <w:r w:rsidR="00F8674B">
        <w:rPr>
          <w:b/>
        </w:rPr>
        <w:t xml:space="preserve"> (</w:t>
      </w:r>
      <w:r w:rsidR="00DB5ECD">
        <w:rPr>
          <w:b/>
        </w:rPr>
        <w:t xml:space="preserve">Visão de </w:t>
      </w:r>
      <w:r w:rsidR="00F8674B">
        <w:rPr>
          <w:b/>
        </w:rPr>
        <w:t>Pesquisa)</w:t>
      </w:r>
    </w:p>
    <w:p w:rsidR="007C505A" w:rsidRDefault="00F8674B" w:rsidP="00F8674B">
      <w:pPr>
        <w:jc w:val="center"/>
      </w:pPr>
      <w:r>
        <w:rPr>
          <w:noProof/>
          <w:snapToGrid/>
          <w:lang w:eastAsia="pt-BR"/>
        </w:rPr>
        <w:drawing>
          <wp:inline distT="0" distB="0" distL="0" distR="0" wp14:anchorId="40B82AAE" wp14:editId="744A2A2D">
            <wp:extent cx="5476875" cy="1114425"/>
            <wp:effectExtent l="0" t="0" r="9525" b="9525"/>
            <wp:docPr id="473" name="Imagem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7C505A" w:rsidP="007C505A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28</w:t>
        </w:r>
      </w:fldSimple>
      <w:r>
        <w:t xml:space="preserve"> - Tela de</w:t>
      </w:r>
      <w:r w:rsidR="000F07BA">
        <w:t xml:space="preserve"> Controle de</w:t>
      </w:r>
      <w:r>
        <w:t xml:space="preserve"> Serviço</w:t>
      </w:r>
      <w:r w:rsidR="00F8674B">
        <w:t xml:space="preserve"> (Pesquisa)</w:t>
      </w:r>
    </w:p>
    <w:p w:rsidR="00DC26AF" w:rsidRPr="00BD74C1" w:rsidRDefault="00BD74C1" w:rsidP="00BD74C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</w:t>
      </w:r>
      <w:r w:rsidRPr="00C216E2">
        <w:rPr>
          <w:b/>
        </w:rPr>
        <w:t xml:space="preserve">e </w:t>
      </w:r>
      <w:r>
        <w:rPr>
          <w:b/>
        </w:rPr>
        <w:t>Controle de Serviço (Visão de Cadastro)</w: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9920" behindDoc="0" locked="0" layoutInCell="1" allowOverlap="1" wp14:anchorId="5C40FFCD" wp14:editId="44A2344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2" name="Caixa de text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AA127DC" wp14:editId="138326B9">
                                  <wp:extent cx="2113280" cy="267335"/>
                                  <wp:effectExtent l="0" t="0" r="1270" b="0"/>
                                  <wp:docPr id="500" name="Imagem 5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714E2A" wp14:editId="7AD07B9E">
                                  <wp:extent cx="1492250" cy="129540"/>
                                  <wp:effectExtent l="0" t="0" r="0" b="3810"/>
                                  <wp:docPr id="501" name="Imagem 5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235EDA" wp14:editId="06FA8DD1">
                                  <wp:extent cx="1492250" cy="129540"/>
                                  <wp:effectExtent l="0" t="0" r="0" b="3810"/>
                                  <wp:docPr id="502" name="Imagem 5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51F3C61" wp14:editId="2A5C2A95">
                                  <wp:extent cx="1492250" cy="129540"/>
                                  <wp:effectExtent l="0" t="0" r="0" b="3810"/>
                                  <wp:docPr id="503" name="Imagem 5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2" o:spid="_x0000_s1044" type="#_x0000_t202" style="position:absolute;left:0;text-align:left;margin-left:85.05pt;margin-top:590.85pt;width:442.6pt;height:145.55pt;z-index:2517299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pHPK/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AA127DC" wp14:editId="138326B9">
                            <wp:extent cx="2113280" cy="267335"/>
                            <wp:effectExtent l="0" t="0" r="1270" b="0"/>
                            <wp:docPr id="500" name="Imagem 5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714E2A" wp14:editId="7AD07B9E">
                            <wp:extent cx="1492250" cy="129540"/>
                            <wp:effectExtent l="0" t="0" r="0" b="3810"/>
                            <wp:docPr id="501" name="Imagem 5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235EDA" wp14:editId="06FA8DD1">
                            <wp:extent cx="1492250" cy="129540"/>
                            <wp:effectExtent l="0" t="0" r="0" b="3810"/>
                            <wp:docPr id="502" name="Imagem 5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51F3C61" wp14:editId="2A5C2A95">
                            <wp:extent cx="1492250" cy="129540"/>
                            <wp:effectExtent l="0" t="0" r="0" b="3810"/>
                            <wp:docPr id="503" name="Imagem 5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8896" behindDoc="0" locked="0" layoutInCell="1" allowOverlap="1" wp14:anchorId="1DBBD18C" wp14:editId="4962AE3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7" name="Caixa de texto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6842DB" wp14:editId="0AD97D2A">
                                  <wp:extent cx="2113280" cy="267335"/>
                                  <wp:effectExtent l="0" t="0" r="1270" b="0"/>
                                  <wp:docPr id="504" name="Imagem 5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4A3712C" wp14:editId="1D3998AD">
                                  <wp:extent cx="1492250" cy="129540"/>
                                  <wp:effectExtent l="0" t="0" r="0" b="3810"/>
                                  <wp:docPr id="505" name="Imagem 5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A2E9B5" wp14:editId="15EC9BD3">
                                  <wp:extent cx="1492250" cy="129540"/>
                                  <wp:effectExtent l="0" t="0" r="0" b="3810"/>
                                  <wp:docPr id="506" name="Imagem 5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22A3AD" wp14:editId="18EDFC44">
                                  <wp:extent cx="1492250" cy="129540"/>
                                  <wp:effectExtent l="0" t="0" r="0" b="3810"/>
                                  <wp:docPr id="507" name="Imagem 5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7" o:spid="_x0000_s1045" type="#_x0000_t202" style="position:absolute;left:0;text-align:left;margin-left:85.05pt;margin-top:590.85pt;width:442.6pt;height:145.55pt;z-index:2517288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EwRaV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6842DB" wp14:editId="0AD97D2A">
                            <wp:extent cx="2113280" cy="267335"/>
                            <wp:effectExtent l="0" t="0" r="1270" b="0"/>
                            <wp:docPr id="504" name="Imagem 5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4A3712C" wp14:editId="1D3998AD">
                            <wp:extent cx="1492250" cy="129540"/>
                            <wp:effectExtent l="0" t="0" r="0" b="3810"/>
                            <wp:docPr id="505" name="Imagem 5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A2E9B5" wp14:editId="15EC9BD3">
                            <wp:extent cx="1492250" cy="129540"/>
                            <wp:effectExtent l="0" t="0" r="0" b="3810"/>
                            <wp:docPr id="506" name="Imagem 5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22A3AD" wp14:editId="18EDFC44">
                            <wp:extent cx="1492250" cy="129540"/>
                            <wp:effectExtent l="0" t="0" r="0" b="3810"/>
                            <wp:docPr id="507" name="Imagem 5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7872" behindDoc="0" locked="0" layoutInCell="1" allowOverlap="1" wp14:anchorId="69C26352" wp14:editId="61693DD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0" name="Caixa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FF21F9" wp14:editId="6BC71828">
                                  <wp:extent cx="2113280" cy="267335"/>
                                  <wp:effectExtent l="0" t="0" r="1270" b="0"/>
                                  <wp:docPr id="508" name="Imagem 5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FF6BA68" wp14:editId="4759F5A2">
                                  <wp:extent cx="1492250" cy="129540"/>
                                  <wp:effectExtent l="0" t="0" r="0" b="3810"/>
                                  <wp:docPr id="509" name="Imagem 5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311720" wp14:editId="33510735">
                                  <wp:extent cx="1492250" cy="129540"/>
                                  <wp:effectExtent l="0" t="0" r="0" b="3810"/>
                                  <wp:docPr id="510" name="Imagem 5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68E5B43" wp14:editId="5E4FFF77">
                                  <wp:extent cx="1492250" cy="129540"/>
                                  <wp:effectExtent l="0" t="0" r="0" b="3810"/>
                                  <wp:docPr id="511" name="Imagem 5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0" o:spid="_x0000_s1046" type="#_x0000_t202" style="position:absolute;left:0;text-align:left;margin-left:85.05pt;margin-top:590.85pt;width:442.6pt;height:145.55pt;z-index:2517278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bbMMv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FF21F9" wp14:editId="6BC71828">
                            <wp:extent cx="2113280" cy="267335"/>
                            <wp:effectExtent l="0" t="0" r="1270" b="0"/>
                            <wp:docPr id="508" name="Imagem 5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FF6BA68" wp14:editId="4759F5A2">
                            <wp:extent cx="1492250" cy="129540"/>
                            <wp:effectExtent l="0" t="0" r="0" b="3810"/>
                            <wp:docPr id="509" name="Imagem 5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311720" wp14:editId="33510735">
                            <wp:extent cx="1492250" cy="129540"/>
                            <wp:effectExtent l="0" t="0" r="0" b="3810"/>
                            <wp:docPr id="510" name="Imagem 5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68E5B43" wp14:editId="5E4FFF77">
                            <wp:extent cx="1492250" cy="129540"/>
                            <wp:effectExtent l="0" t="0" r="0" b="3810"/>
                            <wp:docPr id="511" name="Imagem 5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6848" behindDoc="0" locked="0" layoutInCell="1" allowOverlap="1" wp14:anchorId="1D766761" wp14:editId="6268BAE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4" name="Caixa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87B360D" wp14:editId="19D560AC">
                                  <wp:extent cx="2113280" cy="267335"/>
                                  <wp:effectExtent l="0" t="0" r="1270" b="0"/>
                                  <wp:docPr id="65" name="Imagem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EA790F" wp14:editId="2332EE5F">
                                  <wp:extent cx="1492250" cy="129540"/>
                                  <wp:effectExtent l="0" t="0" r="0" b="3810"/>
                                  <wp:docPr id="68" name="Imagem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EF75A5" wp14:editId="4481318E">
                                  <wp:extent cx="1492250" cy="129540"/>
                                  <wp:effectExtent l="0" t="0" r="0" b="3810"/>
                                  <wp:docPr id="69" name="Imagem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56DCBE" wp14:editId="3E5F3BCA">
                                  <wp:extent cx="1492250" cy="129540"/>
                                  <wp:effectExtent l="0" t="0" r="0" b="3810"/>
                                  <wp:docPr id="70" name="Imagem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4" o:spid="_x0000_s1047" type="#_x0000_t202" style="position:absolute;left:0;text-align:left;margin-left:85.05pt;margin-top:590.85pt;width:442.6pt;height:145.55pt;z-index:2517268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mrI6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87B360D" wp14:editId="19D560AC">
                            <wp:extent cx="2113280" cy="267335"/>
                            <wp:effectExtent l="0" t="0" r="1270" b="0"/>
                            <wp:docPr id="65" name="Imagem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EA790F" wp14:editId="2332EE5F">
                            <wp:extent cx="1492250" cy="129540"/>
                            <wp:effectExtent l="0" t="0" r="0" b="3810"/>
                            <wp:docPr id="68" name="Imagem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EF75A5" wp14:editId="4481318E">
                            <wp:extent cx="1492250" cy="129540"/>
                            <wp:effectExtent l="0" t="0" r="0" b="3810"/>
                            <wp:docPr id="69" name="Imagem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56DCBE" wp14:editId="3E5F3BCA">
                            <wp:extent cx="1492250" cy="129540"/>
                            <wp:effectExtent l="0" t="0" r="0" b="3810"/>
                            <wp:docPr id="70" name="Imagem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5824" behindDoc="0" locked="0" layoutInCell="1" allowOverlap="1" wp14:anchorId="66D6C80B" wp14:editId="58C53A9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2" name="Caixa de texto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2BC6007" wp14:editId="4FBCC5EF">
                                  <wp:extent cx="2113280" cy="267335"/>
                                  <wp:effectExtent l="0" t="0" r="1270" b="0"/>
                                  <wp:docPr id="71" name="Imagem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02300D" wp14:editId="26FA2E7A">
                                  <wp:extent cx="1492250" cy="129540"/>
                                  <wp:effectExtent l="0" t="0" r="0" b="3810"/>
                                  <wp:docPr id="72" name="Imagem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D5CA4C" wp14:editId="32BEA67E">
                                  <wp:extent cx="1492250" cy="129540"/>
                                  <wp:effectExtent l="0" t="0" r="0" b="3810"/>
                                  <wp:docPr id="73" name="Imagem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06044B" wp14:editId="1CDF86E4">
                                  <wp:extent cx="1492250" cy="129540"/>
                                  <wp:effectExtent l="0" t="0" r="0" b="3810"/>
                                  <wp:docPr id="74" name="Imagem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2" o:spid="_x0000_s1048" type="#_x0000_t202" style="position:absolute;left:0;text-align:left;margin-left:85.05pt;margin-top:590.85pt;width:442.6pt;height:145.55pt;z-index:2517258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fvTQI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2BC6007" wp14:editId="4FBCC5EF">
                            <wp:extent cx="2113280" cy="267335"/>
                            <wp:effectExtent l="0" t="0" r="1270" b="0"/>
                            <wp:docPr id="71" name="Imagem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02300D" wp14:editId="26FA2E7A">
                            <wp:extent cx="1492250" cy="129540"/>
                            <wp:effectExtent l="0" t="0" r="0" b="3810"/>
                            <wp:docPr id="72" name="Imagem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D5CA4C" wp14:editId="32BEA67E">
                            <wp:extent cx="1492250" cy="129540"/>
                            <wp:effectExtent l="0" t="0" r="0" b="3810"/>
                            <wp:docPr id="73" name="Imagem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06044B" wp14:editId="1CDF86E4">
                            <wp:extent cx="1492250" cy="129540"/>
                            <wp:effectExtent l="0" t="0" r="0" b="3810"/>
                            <wp:docPr id="74" name="Imagem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DC26AF"/>
                  </w:txbxContent>
                </v:textbox>
              </v:shape>
            </w:pict>
          </mc:Fallback>
        </mc:AlternateContent>
      </w:r>
      <w:r w:rsidR="00DC26AF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4800" behindDoc="0" locked="0" layoutInCell="1" allowOverlap="1" wp14:anchorId="2164AE16" wp14:editId="2E773A9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3" name="Caixa de texto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8C74C1" wp14:editId="4B67F318">
                                  <wp:extent cx="2113280" cy="267335"/>
                                  <wp:effectExtent l="0" t="0" r="1270" b="0"/>
                                  <wp:docPr id="75" name="Imagem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E5B79B" wp14:editId="20C1B7FC">
                                  <wp:extent cx="1492250" cy="129540"/>
                                  <wp:effectExtent l="0" t="0" r="0" b="3810"/>
                                  <wp:docPr id="76" name="Imagem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2BC0FFE" wp14:editId="43BE6E1F">
                                  <wp:extent cx="1492250" cy="129540"/>
                                  <wp:effectExtent l="0" t="0" r="0" b="3810"/>
                                  <wp:docPr id="77" name="Imagem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9375D9" wp14:editId="631CF6D2">
                                  <wp:extent cx="1492250" cy="129540"/>
                                  <wp:effectExtent l="0" t="0" r="0" b="3810"/>
                                  <wp:docPr id="78" name="Imagem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3" o:spid="_x0000_s1049" type="#_x0000_t202" style="position:absolute;left:0;text-align:left;margin-left:85.05pt;margin-top:590.85pt;width:442.6pt;height:145.55pt;z-index:251724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+lSpU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8C74C1" wp14:editId="4B67F318">
                            <wp:extent cx="2113280" cy="267335"/>
                            <wp:effectExtent l="0" t="0" r="1270" b="0"/>
                            <wp:docPr id="75" name="Imagem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E5B79B" wp14:editId="20C1B7FC">
                            <wp:extent cx="1492250" cy="129540"/>
                            <wp:effectExtent l="0" t="0" r="0" b="3810"/>
                            <wp:docPr id="76" name="Imagem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2BC0FFE" wp14:editId="43BE6E1F">
                            <wp:extent cx="1492250" cy="129540"/>
                            <wp:effectExtent l="0" t="0" r="0" b="3810"/>
                            <wp:docPr id="77" name="Imagem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9375D9" wp14:editId="631CF6D2">
                            <wp:extent cx="1492250" cy="129540"/>
                            <wp:effectExtent l="0" t="0" r="0" b="3810"/>
                            <wp:docPr id="78" name="Imagem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DC26AF"/>
                  </w:txbxContent>
                </v:textbox>
              </v:shape>
            </w:pict>
          </mc:Fallback>
        </mc:AlternateContent>
      </w:r>
    </w:p>
    <w:p w:rsidR="00DC26AF" w:rsidRDefault="00AD052B" w:rsidP="00AD052B">
      <w:pPr>
        <w:jc w:val="center"/>
      </w:pPr>
      <w:r w:rsidRPr="00AD052B">
        <w:rPr>
          <w:noProof/>
          <w:lang w:eastAsia="pt-BR"/>
        </w:rPr>
        <w:drawing>
          <wp:inline distT="0" distB="0" distL="0" distR="0" wp14:anchorId="2F0E8579" wp14:editId="5B2340A8">
            <wp:extent cx="5753100" cy="3981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DC26AF" w:rsidP="00DC26AF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29</w:t>
        </w:r>
      </w:fldSimple>
      <w:r>
        <w:t xml:space="preserve"> - </w:t>
      </w:r>
      <w:r w:rsidR="00F8674B">
        <w:t>Tela de Controle de Serviço (Cadastro)</w:t>
      </w:r>
    </w:p>
    <w:p w:rsidR="00AD052B" w:rsidRDefault="00AD052B" w:rsidP="00AD052B"/>
    <w:p w:rsidR="00AD052B" w:rsidRDefault="00AD052B" w:rsidP="00AD052B"/>
    <w:p w:rsidR="00AD052B" w:rsidRDefault="00AD052B" w:rsidP="00AD052B"/>
    <w:p w:rsidR="00E05917" w:rsidRDefault="00E05917" w:rsidP="00AD052B"/>
    <w:p w:rsidR="006E1860" w:rsidRDefault="006E1860" w:rsidP="00AD052B"/>
    <w:p w:rsidR="006E1860" w:rsidRDefault="006E1860" w:rsidP="00AD052B"/>
    <w:p w:rsidR="00AD052B" w:rsidRDefault="00AD052B" w:rsidP="00AD052B"/>
    <w:p w:rsidR="00AD052B" w:rsidRDefault="00AD052B" w:rsidP="00AD052B"/>
    <w:p w:rsidR="00AD052B" w:rsidRDefault="00AD052B" w:rsidP="00AD052B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 w:rsidR="00BD74C1"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Cadastro de Evento</w:t>
      </w:r>
    </w:p>
    <w:p w:rsidR="00AD052B" w:rsidRDefault="00F202E0" w:rsidP="00AD052B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727454BB" wp14:editId="73E372C1">
            <wp:extent cx="5734050" cy="3200400"/>
            <wp:effectExtent l="0" t="0" r="0" b="0"/>
            <wp:docPr id="474" name="Imagem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2B" w:rsidRPr="00393491" w:rsidRDefault="00AD052B" w:rsidP="00AD052B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30</w:t>
        </w:r>
      </w:fldSimple>
      <w:r>
        <w:t xml:space="preserve"> - Tela de Cadastro de Evento</w:t>
      </w:r>
    </w:p>
    <w:p w:rsidR="00AD052B" w:rsidRDefault="00AD052B" w:rsidP="00AD052B">
      <w:pPr>
        <w:pStyle w:val="CorpodoTexto"/>
        <w:rPr>
          <w:b/>
        </w:rPr>
      </w:pPr>
      <w:r w:rsidRPr="00614936">
        <w:rPr>
          <w:b/>
          <w:bCs/>
        </w:rPr>
        <w:t>DV</w:t>
      </w:r>
      <w:r w:rsidR="00BD74C1">
        <w:rPr>
          <w:b/>
          <w:bCs/>
        </w:rPr>
        <w:t>4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Histórico de Eventos</w:t>
      </w:r>
    </w:p>
    <w:p w:rsidR="00A10478" w:rsidRDefault="00A10478" w:rsidP="00A10478">
      <w:pPr>
        <w:keepNext/>
        <w:jc w:val="center"/>
      </w:pPr>
      <w:r w:rsidRPr="00A10478">
        <w:rPr>
          <w:noProof/>
          <w:lang w:eastAsia="pt-BR"/>
        </w:rPr>
        <w:drawing>
          <wp:inline distT="0" distB="0" distL="0" distR="0" wp14:anchorId="77B65ACF" wp14:editId="29C6AB6A">
            <wp:extent cx="5753100" cy="29908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478" w:rsidRDefault="00A10478" w:rsidP="00A10478">
      <w:pPr>
        <w:pStyle w:val="Legenda"/>
        <w:rPr>
          <w:b w:val="0"/>
        </w:rPr>
      </w:pPr>
      <w:r>
        <w:t xml:space="preserve">Figura </w:t>
      </w:r>
      <w:fldSimple w:instr=" SEQ Figura \* ARABIC ">
        <w:r w:rsidR="008C7655">
          <w:rPr>
            <w:noProof/>
          </w:rPr>
          <w:t>31</w:t>
        </w:r>
      </w:fldSimple>
      <w:r>
        <w:t xml:space="preserve"> - Tela de Histórico de Eventos</w:t>
      </w:r>
    </w:p>
    <w:p w:rsidR="00DC26AF" w:rsidRDefault="00DC26AF" w:rsidP="00DC26AF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47CCF" w:rsidRDefault="00747CCF" w:rsidP="00747CCF">
      <w:pPr>
        <w:pStyle w:val="CorpodoTexto"/>
      </w:pPr>
      <w:r>
        <w:t>2.</w:t>
      </w:r>
      <w:r w:rsidRPr="0015372A">
        <w:t xml:space="preserve"> </w:t>
      </w:r>
      <w:r w:rsidRPr="009242A3">
        <w:t>O sistema tiver executado o UC</w:t>
      </w:r>
      <w:r>
        <w:t>10 – Monitorar Pátio</w:t>
      </w:r>
      <w:r w:rsidRPr="00AB3CED">
        <w:t>.</w:t>
      </w:r>
    </w:p>
    <w:p w:rsidR="00747CCF" w:rsidRDefault="00747CCF" w:rsidP="00495D93">
      <w:pPr>
        <w:pStyle w:val="CorpodoTexto"/>
      </w:pPr>
    </w:p>
    <w:p w:rsidR="00495D93" w:rsidRDefault="00495D93" w:rsidP="00495D93">
      <w:pPr>
        <w:pStyle w:val="Ttulo3"/>
      </w:pPr>
      <w:r>
        <w:lastRenderedPageBreak/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 xml:space="preserve">1. </w:t>
      </w:r>
      <w:r w:rsidRPr="0067594A">
        <w:t xml:space="preserve">Ter </w:t>
      </w:r>
      <w:r w:rsidR="00E05917">
        <w:t>pesquisado, incluído ou</w:t>
      </w:r>
      <w:r>
        <w:t xml:space="preserve"> </w:t>
      </w:r>
      <w:r w:rsidRPr="0067594A">
        <w:t xml:space="preserve">alterado </w:t>
      </w:r>
      <w:r>
        <w:t>um</w:t>
      </w:r>
      <w:r w:rsidR="00E05917">
        <w:t>a atividade da ordem de</w:t>
      </w:r>
      <w:r>
        <w:t xml:space="preserve"> serviço.</w:t>
      </w:r>
    </w:p>
    <w:p w:rsidR="00DC26AF" w:rsidRDefault="00DC26AF" w:rsidP="00DC26AF">
      <w:pPr>
        <w:pStyle w:val="Ttulo3"/>
      </w:pPr>
      <w:r>
        <w:t>Autor Primário</w:t>
      </w:r>
    </w:p>
    <w:p w:rsidR="00DC26AF" w:rsidRDefault="00A10478" w:rsidP="00DC26AF">
      <w:pPr>
        <w:pStyle w:val="CorpodoTexto"/>
      </w:pPr>
      <w:r>
        <w:t>Funcionário.</w:t>
      </w:r>
    </w:p>
    <w:p w:rsidR="00DC26AF" w:rsidRDefault="00DC26AF" w:rsidP="00DC26AF">
      <w:pPr>
        <w:pStyle w:val="Ttulo3"/>
      </w:pPr>
      <w:r>
        <w:t xml:space="preserve">Fluxo </w:t>
      </w:r>
      <w:r w:rsidR="00B02535">
        <w:t>P</w:t>
      </w:r>
      <w:r>
        <w:t>rincipal</w:t>
      </w:r>
    </w:p>
    <w:p w:rsidR="004F205F" w:rsidRDefault="004F205F" w:rsidP="004F205F">
      <w:pPr>
        <w:pStyle w:val="CorpodoTexto"/>
      </w:pPr>
      <w:r>
        <w:t>1. O sistema monta a lista de funcionários;</w:t>
      </w:r>
    </w:p>
    <w:p w:rsidR="004F205F" w:rsidRDefault="004F205F" w:rsidP="004F205F">
      <w:pPr>
        <w:pStyle w:val="CorpodoTexto"/>
      </w:pPr>
      <w:r>
        <w:t>2. O sistema monta a lista de atividades;</w:t>
      </w:r>
    </w:p>
    <w:p w:rsidR="00881328" w:rsidRPr="008571E9" w:rsidRDefault="00881328" w:rsidP="00881328">
      <w:pPr>
        <w:pStyle w:val="CorpodoTexto"/>
      </w:pPr>
      <w:r>
        <w:t>3. O sistema monta a lista de situações</w:t>
      </w:r>
      <w:r w:rsidR="006B76F9">
        <w:t xml:space="preserve"> da atividade</w:t>
      </w:r>
      <w:r>
        <w:t>;</w:t>
      </w:r>
    </w:p>
    <w:p w:rsidR="00DC26AF" w:rsidRPr="008571E9" w:rsidRDefault="00881328" w:rsidP="00DC26AF">
      <w:pPr>
        <w:pStyle w:val="CorpodoTexto"/>
      </w:pPr>
      <w:r>
        <w:t>4</w:t>
      </w:r>
      <w:r w:rsidR="00DC26AF">
        <w:t xml:space="preserve">. O sistema </w:t>
      </w:r>
      <w:r w:rsidR="00495D93">
        <w:t>apresenta</w:t>
      </w:r>
      <w:r w:rsidR="00DC26AF">
        <w:t xml:space="preserve"> a tela </w:t>
      </w:r>
      <w:r w:rsidR="00DC26AF" w:rsidRPr="0080732C">
        <w:rPr>
          <w:b/>
        </w:rPr>
        <w:t>DV1</w:t>
      </w:r>
      <w:r w:rsidR="00B13A83">
        <w:rPr>
          <w:b/>
        </w:rPr>
        <w:t xml:space="preserve"> </w:t>
      </w:r>
      <w:r w:rsidR="00B13A83" w:rsidRPr="00881328">
        <w:rPr>
          <w:b/>
        </w:rPr>
        <w:t>(A</w:t>
      </w:r>
      <w:r w:rsidR="00B13A83">
        <w:rPr>
          <w:b/>
        </w:rPr>
        <w:t>4</w:t>
      </w:r>
      <w:r w:rsidR="00B13A83" w:rsidRPr="00881328">
        <w:rPr>
          <w:b/>
        </w:rPr>
        <w:t>)</w:t>
      </w:r>
      <w:r w:rsidR="00DC26AF">
        <w:t>;</w:t>
      </w:r>
    </w:p>
    <w:p w:rsidR="00DC26AF" w:rsidRDefault="00881328" w:rsidP="00DC26AF">
      <w:pPr>
        <w:pStyle w:val="CorpodoTexto"/>
      </w:pPr>
      <w:r>
        <w:t>5</w:t>
      </w:r>
      <w:r w:rsidR="00DC26AF">
        <w:t xml:space="preserve">. </w:t>
      </w:r>
      <w:r w:rsidR="00DC26AF" w:rsidRPr="00614936">
        <w:t xml:space="preserve">O </w:t>
      </w:r>
      <w:r w:rsidR="00DC26AF">
        <w:t xml:space="preserve">ator informa </w:t>
      </w:r>
      <w:r w:rsidR="004F205F">
        <w:t>a placa do veículo</w:t>
      </w:r>
      <w:r>
        <w:t xml:space="preserve"> </w:t>
      </w:r>
      <w:r w:rsidR="00BD74C1">
        <w:rPr>
          <w:b/>
        </w:rPr>
        <w:t>(R392)</w:t>
      </w:r>
      <w:r>
        <w:t>;</w:t>
      </w:r>
    </w:p>
    <w:p w:rsidR="004D5C05" w:rsidRDefault="00881328" w:rsidP="00DC26AF">
      <w:pPr>
        <w:pStyle w:val="CorpodoTexto"/>
      </w:pPr>
      <w:r>
        <w:t>6</w:t>
      </w:r>
      <w:r w:rsidR="00DC26AF">
        <w:t xml:space="preserve">. </w:t>
      </w:r>
      <w:r w:rsidR="009045D4">
        <w:t xml:space="preserve">O sistema </w:t>
      </w:r>
      <w:r w:rsidR="00BD74C1">
        <w:t xml:space="preserve">apresenta a tela </w:t>
      </w:r>
      <w:r w:rsidR="00BD74C1" w:rsidRPr="00BD74C1">
        <w:rPr>
          <w:b/>
        </w:rPr>
        <w:t>DV2</w:t>
      </w:r>
      <w:r w:rsidR="00BD74C1">
        <w:rPr>
          <w:b/>
        </w:rPr>
        <w:t xml:space="preserve"> </w:t>
      </w:r>
      <w:r w:rsidR="00BD74C1">
        <w:t>com os</w:t>
      </w:r>
      <w:r w:rsidR="009045D4">
        <w:t xml:space="preserve"> </w:t>
      </w:r>
      <w:r>
        <w:t>campos</w:t>
      </w:r>
      <w:r w:rsidR="006E1860">
        <w:t xml:space="preserve"> </w:t>
      </w:r>
      <w:r w:rsidR="00BD74C1">
        <w:t>preenchidos de</w:t>
      </w:r>
      <w:r w:rsidR="006E1860">
        <w:t xml:space="preserve"> </w:t>
      </w:r>
      <w:r w:rsidR="00BD74C1">
        <w:t>acordo com a</w:t>
      </w:r>
      <w:r>
        <w:t xml:space="preserve"> ordem de serviço</w:t>
      </w:r>
      <w:r w:rsidR="00BD74C1">
        <w:t xml:space="preserve"> localizada</w:t>
      </w:r>
      <w:r w:rsidR="00E16A87">
        <w:t>;</w:t>
      </w:r>
    </w:p>
    <w:p w:rsidR="00E16A87" w:rsidRDefault="004F205F" w:rsidP="00DC26AF">
      <w:pPr>
        <w:pStyle w:val="CorpodoTexto"/>
      </w:pPr>
      <w:r>
        <w:t>7</w:t>
      </w:r>
      <w:r w:rsidR="00E16A87">
        <w:t>. O ator informa os dados da</w:t>
      </w:r>
      <w:r w:rsidR="006E1860">
        <w:t xml:space="preserve"> atividade executada</w:t>
      </w:r>
      <w:r w:rsidR="00E16A87">
        <w:t xml:space="preserve"> e pressionar o botão “Salvar”</w:t>
      </w:r>
      <w:r w:rsidR="00E16A87" w:rsidRPr="00E16A87">
        <w:rPr>
          <w:b/>
        </w:rPr>
        <w:t xml:space="preserve"> </w:t>
      </w:r>
      <w:r w:rsidR="00E16A87" w:rsidRPr="003F2521">
        <w:rPr>
          <w:b/>
        </w:rPr>
        <w:t>(A1)</w:t>
      </w:r>
      <w:r w:rsidR="007376DD" w:rsidRPr="007376DD">
        <w:rPr>
          <w:b/>
        </w:rPr>
        <w:t xml:space="preserve"> </w:t>
      </w:r>
      <w:r w:rsidR="007376DD">
        <w:rPr>
          <w:b/>
        </w:rPr>
        <w:t>(A</w:t>
      </w:r>
      <w:r w:rsidR="006E1860">
        <w:rPr>
          <w:b/>
        </w:rPr>
        <w:t>2</w:t>
      </w:r>
      <w:r w:rsidR="007376DD">
        <w:rPr>
          <w:b/>
        </w:rPr>
        <w:t>)</w:t>
      </w:r>
      <w:r w:rsidR="006E1860" w:rsidRPr="006E1860">
        <w:rPr>
          <w:b/>
        </w:rPr>
        <w:t xml:space="preserve"> </w:t>
      </w:r>
      <w:r w:rsidR="006E1860">
        <w:rPr>
          <w:b/>
        </w:rPr>
        <w:t>(A3);</w:t>
      </w:r>
    </w:p>
    <w:p w:rsidR="00E16A87" w:rsidRDefault="004F205F" w:rsidP="00DC26AF">
      <w:pPr>
        <w:pStyle w:val="CorpodoTexto"/>
      </w:pPr>
      <w:r>
        <w:t>8</w:t>
      </w:r>
      <w:r w:rsidR="00E16A87">
        <w:t>. O sistema verifica o preenchimento dos campos da tela</w:t>
      </w:r>
      <w:r w:rsidR="00917269">
        <w:t xml:space="preserve"> </w:t>
      </w:r>
      <w:r w:rsidR="00917269" w:rsidRPr="00917269">
        <w:rPr>
          <w:b/>
        </w:rPr>
        <w:t>(E1)(</w:t>
      </w:r>
      <w:r w:rsidR="002D4BF9">
        <w:rPr>
          <w:b/>
        </w:rPr>
        <w:t>R3</w:t>
      </w:r>
      <w:r w:rsidR="00917269" w:rsidRPr="00917269">
        <w:rPr>
          <w:b/>
        </w:rPr>
        <w:t>91)</w:t>
      </w:r>
      <w:r w:rsidR="006E1860" w:rsidRPr="006E1860">
        <w:rPr>
          <w:b/>
        </w:rPr>
        <w:t xml:space="preserve"> </w:t>
      </w:r>
      <w:r w:rsidR="006E1860" w:rsidRPr="00917269">
        <w:rPr>
          <w:b/>
        </w:rPr>
        <w:t>(</w:t>
      </w:r>
      <w:r w:rsidR="006E1860">
        <w:rPr>
          <w:b/>
        </w:rPr>
        <w:t>R3</w:t>
      </w:r>
      <w:r w:rsidR="006E1860" w:rsidRPr="00917269">
        <w:rPr>
          <w:b/>
        </w:rPr>
        <w:t>9</w:t>
      </w:r>
      <w:r w:rsidR="00B13A83">
        <w:rPr>
          <w:b/>
        </w:rPr>
        <w:t>3</w:t>
      </w:r>
      <w:r w:rsidR="006E1860" w:rsidRPr="00917269">
        <w:rPr>
          <w:b/>
        </w:rPr>
        <w:t>)</w:t>
      </w:r>
      <w:r w:rsidR="006E1860" w:rsidRPr="006E1860">
        <w:rPr>
          <w:b/>
        </w:rPr>
        <w:t xml:space="preserve"> </w:t>
      </w:r>
      <w:r w:rsidR="006E1860" w:rsidRPr="00917269">
        <w:rPr>
          <w:b/>
        </w:rPr>
        <w:t>(</w:t>
      </w:r>
      <w:r w:rsidR="006E1860">
        <w:rPr>
          <w:b/>
        </w:rPr>
        <w:t>R3</w:t>
      </w:r>
      <w:r w:rsidR="006E1860" w:rsidRPr="00917269">
        <w:rPr>
          <w:b/>
        </w:rPr>
        <w:t>9</w:t>
      </w:r>
      <w:r w:rsidR="00B13A83">
        <w:rPr>
          <w:b/>
        </w:rPr>
        <w:t>4</w:t>
      </w:r>
      <w:r w:rsidR="006E1860" w:rsidRPr="00917269">
        <w:rPr>
          <w:b/>
        </w:rPr>
        <w:t>)</w:t>
      </w:r>
      <w:r w:rsidR="00E16A87">
        <w:t>;</w:t>
      </w:r>
      <w:r w:rsidR="00917269">
        <w:t xml:space="preserve"> </w:t>
      </w:r>
    </w:p>
    <w:p w:rsidR="008739A2" w:rsidRDefault="004F205F" w:rsidP="008739A2">
      <w:pPr>
        <w:pStyle w:val="CorpodoTexto"/>
      </w:pPr>
      <w:r>
        <w:t>9</w:t>
      </w:r>
      <w:r w:rsidR="00E16A87">
        <w:t xml:space="preserve">. O sistema grava os dados da </w:t>
      </w:r>
      <w:r w:rsidR="00EA7D51">
        <w:t xml:space="preserve">atividade </w:t>
      </w:r>
      <w:r w:rsidR="006E1860">
        <w:t>no</w:t>
      </w:r>
      <w:r w:rsidR="00917269">
        <w:t xml:space="preserve"> banco de dados</w:t>
      </w:r>
      <w:r w:rsidR="00917269" w:rsidRPr="00917269">
        <w:t xml:space="preserve"> </w:t>
      </w:r>
      <w:r w:rsidR="00917269" w:rsidRPr="00917269">
        <w:rPr>
          <w:b/>
        </w:rPr>
        <w:t>(E2)</w:t>
      </w:r>
      <w:r w:rsidR="00917269">
        <w:rPr>
          <w:b/>
        </w:rPr>
        <w:t>;</w:t>
      </w:r>
      <w:r w:rsidR="00E16A87">
        <w:t xml:space="preserve"> </w:t>
      </w:r>
    </w:p>
    <w:p w:rsidR="00EA7D51" w:rsidRDefault="00EA7D51" w:rsidP="00EA7D51">
      <w:pPr>
        <w:pStyle w:val="CorpodoTexto"/>
      </w:pPr>
      <w:r>
        <w:t>10. O sistema notifica ao usuário que</w:t>
      </w:r>
      <w:r w:rsidR="00137080">
        <w:t xml:space="preserve"> os</w:t>
      </w:r>
      <w:r>
        <w:t xml:space="preserve"> dados forma</w:t>
      </w:r>
      <w:r w:rsidR="00137080">
        <w:t>m</w:t>
      </w:r>
      <w:r>
        <w:t xml:space="preserve"> a</w:t>
      </w:r>
      <w:r w:rsidR="00137080">
        <w:t>tualizados</w:t>
      </w:r>
      <w:r>
        <w:t xml:space="preserve"> com sucesso;</w:t>
      </w:r>
    </w:p>
    <w:p w:rsidR="00DC26AF" w:rsidRDefault="004F205F" w:rsidP="00DC26AF">
      <w:pPr>
        <w:pStyle w:val="CorpodoTexto"/>
      </w:pPr>
      <w:r>
        <w:t>1</w:t>
      </w:r>
      <w:r w:rsidR="00EA7D51">
        <w:t>1</w:t>
      </w:r>
      <w:r w:rsidR="00DC26AF">
        <w:t xml:space="preserve">. O caso de uso é encerrado. </w:t>
      </w:r>
    </w:p>
    <w:p w:rsidR="00DC26AF" w:rsidRDefault="00DC26AF" w:rsidP="00DC26AF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4D5C05">
        <w:rPr>
          <w:rFonts w:cs="Arial"/>
          <w:b/>
        </w:rPr>
        <w:t>1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7376DD">
        <w:rPr>
          <w:rFonts w:cs="Arial"/>
          <w:b/>
        </w:rPr>
        <w:t>Limpar Campos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>1. O ator pressiona o botão “</w:t>
      </w:r>
      <w:r w:rsidR="00A049B1">
        <w:t>Cancelar</w:t>
      </w:r>
      <w:r>
        <w:t xml:space="preserve">” na tela </w:t>
      </w:r>
      <w:r w:rsidR="009045D4" w:rsidRPr="009045D4">
        <w:rPr>
          <w:b/>
        </w:rPr>
        <w:t>DV1</w:t>
      </w:r>
      <w:r>
        <w:t>;</w:t>
      </w:r>
    </w:p>
    <w:p w:rsidR="00DC26AF" w:rsidRPr="003F2521" w:rsidRDefault="00DC26AF" w:rsidP="00DC26AF">
      <w:pPr>
        <w:pStyle w:val="CorpodoTexto"/>
      </w:pPr>
      <w:r>
        <w:t xml:space="preserve">2. </w:t>
      </w:r>
      <w:r w:rsidRPr="00BC2608">
        <w:t xml:space="preserve">O </w:t>
      </w:r>
      <w:r>
        <w:t>sistema</w:t>
      </w:r>
      <w:r w:rsidR="007376DD">
        <w:t xml:space="preserve"> limpa os campos da tela</w:t>
      </w:r>
      <w:r>
        <w:rPr>
          <w:b/>
        </w:rPr>
        <w:t>;</w:t>
      </w:r>
    </w:p>
    <w:p w:rsidR="00DC26AF" w:rsidRDefault="007376DD" w:rsidP="00DC26AF">
      <w:pPr>
        <w:pStyle w:val="CorpodoTexto"/>
      </w:pPr>
      <w:r>
        <w:t>3</w:t>
      </w:r>
      <w:r w:rsidR="00DC26AF">
        <w:t xml:space="preserve">. O caso de uso retoma ao passo </w:t>
      </w:r>
      <w:proofErr w:type="gramStart"/>
      <w:r>
        <w:t>1</w:t>
      </w:r>
      <w:proofErr w:type="gramEnd"/>
      <w:r w:rsidR="00DC26AF">
        <w:t xml:space="preserve"> do fluxo principal</w:t>
      </w:r>
      <w:r w:rsidR="00DC26AF" w:rsidRPr="009628A6">
        <w:t>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6E1860">
        <w:rPr>
          <w:rFonts w:cs="Arial"/>
          <w:b/>
        </w:rPr>
        <w:t>2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6E1860">
        <w:rPr>
          <w:rFonts w:cs="Arial"/>
          <w:b/>
        </w:rPr>
        <w:t xml:space="preserve">Histórico </w:t>
      </w:r>
      <w:r w:rsidR="00585C06">
        <w:rPr>
          <w:rFonts w:cs="Arial"/>
          <w:b/>
        </w:rPr>
        <w:t xml:space="preserve">da </w:t>
      </w:r>
      <w:r w:rsidR="00881328">
        <w:rPr>
          <w:rFonts w:cs="Arial"/>
          <w:b/>
        </w:rPr>
        <w:t>Atividade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 xml:space="preserve">1. O ator pressiona o </w:t>
      </w:r>
      <w:r w:rsidR="006B76F9">
        <w:t>botão</w:t>
      </w:r>
      <w:r w:rsidR="00585C06">
        <w:t xml:space="preserve"> </w:t>
      </w:r>
      <w:r>
        <w:t>“</w:t>
      </w:r>
      <w:r w:rsidR="006E1860">
        <w:t>Visualizar</w:t>
      </w:r>
      <w:r>
        <w:t xml:space="preserve">” </w:t>
      </w:r>
      <w:r w:rsidR="006B76F9">
        <w:t xml:space="preserve">na tela </w:t>
      </w:r>
      <w:r w:rsidR="006B76F9" w:rsidRPr="006B76F9">
        <w:rPr>
          <w:b/>
        </w:rPr>
        <w:t>DV1</w:t>
      </w:r>
      <w:r>
        <w:t>;</w:t>
      </w:r>
    </w:p>
    <w:p w:rsidR="006E1860" w:rsidRDefault="006E1860" w:rsidP="00DC26AF">
      <w:pPr>
        <w:pStyle w:val="CorpodoTexto"/>
      </w:pPr>
      <w:r>
        <w:t>2. O sistema monta a lista de histórico da atividade;</w:t>
      </w:r>
    </w:p>
    <w:p w:rsidR="00DC26AF" w:rsidRPr="003F2521" w:rsidRDefault="006E1860" w:rsidP="00DC26AF">
      <w:pPr>
        <w:pStyle w:val="CorpodoTexto"/>
      </w:pPr>
      <w:r>
        <w:t>3</w:t>
      </w:r>
      <w:r w:rsidR="00DC26AF">
        <w:t xml:space="preserve">. O sistema </w:t>
      </w:r>
      <w:r w:rsidR="009045D4">
        <w:t xml:space="preserve">apresenta </w:t>
      </w:r>
      <w:r w:rsidR="00585C06">
        <w:t xml:space="preserve">a tela </w:t>
      </w:r>
      <w:r w:rsidR="00585C06" w:rsidRPr="003F2521">
        <w:rPr>
          <w:b/>
        </w:rPr>
        <w:t>DV</w:t>
      </w:r>
      <w:r>
        <w:rPr>
          <w:b/>
        </w:rPr>
        <w:t>3</w:t>
      </w:r>
      <w:r w:rsidR="00DC26AF">
        <w:rPr>
          <w:b/>
        </w:rPr>
        <w:t>;</w:t>
      </w:r>
    </w:p>
    <w:p w:rsidR="00DC26AF" w:rsidRDefault="00C72E44" w:rsidP="00DC26AF">
      <w:pPr>
        <w:pStyle w:val="CorpodoTexto"/>
      </w:pPr>
      <w:r>
        <w:t>4</w:t>
      </w:r>
      <w:r w:rsidR="00DC26AF">
        <w:t xml:space="preserve">. O ator </w:t>
      </w:r>
      <w:r w:rsidR="00585C06">
        <w:t>pressiona o botão “</w:t>
      </w:r>
      <w:r w:rsidR="006E1860">
        <w:t>Fechar</w:t>
      </w:r>
      <w:r w:rsidR="00585C06">
        <w:t>”</w:t>
      </w:r>
      <w:r w:rsidR="00DC26AF">
        <w:t xml:space="preserve">; </w:t>
      </w:r>
    </w:p>
    <w:p w:rsidR="00DC26AF" w:rsidRDefault="00C72E44" w:rsidP="00DC26AF">
      <w:pPr>
        <w:pStyle w:val="CorpodoTexto"/>
      </w:pPr>
      <w:r>
        <w:t>5</w:t>
      </w:r>
      <w:r w:rsidR="00DC26AF">
        <w:t>. O sistema</w:t>
      </w:r>
      <w:r w:rsidR="00585C06">
        <w:t xml:space="preserve"> esconde a tela </w:t>
      </w:r>
      <w:r w:rsidR="00585C06" w:rsidRPr="00585C06">
        <w:rPr>
          <w:b/>
        </w:rPr>
        <w:t>DV</w:t>
      </w:r>
      <w:r w:rsidR="006E1860">
        <w:rPr>
          <w:b/>
        </w:rPr>
        <w:t>3</w:t>
      </w:r>
      <w:r w:rsidR="00DC26AF">
        <w:t>;</w:t>
      </w:r>
    </w:p>
    <w:p w:rsidR="00DC26AF" w:rsidRDefault="00C72E44" w:rsidP="00DC26AF">
      <w:pPr>
        <w:pStyle w:val="CorpodoTexto"/>
      </w:pPr>
      <w:r>
        <w:t>6</w:t>
      </w:r>
      <w:r w:rsidR="00DC26AF">
        <w:t xml:space="preserve">. O caso de uso retoma ao passo </w:t>
      </w:r>
      <w:proofErr w:type="gramStart"/>
      <w:r w:rsidR="006E1860">
        <w:t>6</w:t>
      </w:r>
      <w:proofErr w:type="gramEnd"/>
      <w:r w:rsidR="00DC26AF">
        <w:t xml:space="preserve"> do fluxo principal</w:t>
      </w:r>
      <w:r w:rsidR="00DC26AF" w:rsidRPr="009628A6">
        <w:t>.</w:t>
      </w:r>
    </w:p>
    <w:p w:rsidR="00633F98" w:rsidRDefault="00633F98" w:rsidP="00DC26AF">
      <w:pPr>
        <w:pStyle w:val="CorpodoTexto"/>
      </w:pPr>
    </w:p>
    <w:p w:rsidR="00633F98" w:rsidRDefault="00633F98" w:rsidP="00DC26AF">
      <w:pPr>
        <w:pStyle w:val="CorpodoTexto"/>
      </w:pPr>
    </w:p>
    <w:p w:rsidR="006E1860" w:rsidRPr="00D94F83" w:rsidRDefault="006E1860" w:rsidP="006E1860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A3-</w:t>
      </w:r>
      <w:r w:rsidRPr="00D94F83">
        <w:rPr>
          <w:rFonts w:cs="Arial"/>
        </w:rPr>
        <w:t xml:space="preserve"> </w:t>
      </w:r>
      <w:r w:rsidR="00C72E44">
        <w:rPr>
          <w:rFonts w:cs="Arial"/>
          <w:b/>
        </w:rPr>
        <w:t>Adicionar Evento</w:t>
      </w:r>
      <w:r>
        <w:rPr>
          <w:rFonts w:cs="Arial"/>
        </w:rPr>
        <w:t>:</w:t>
      </w:r>
    </w:p>
    <w:p w:rsidR="006E1860" w:rsidRPr="007631A1" w:rsidRDefault="006E1860" w:rsidP="006E1860">
      <w:pPr>
        <w:pStyle w:val="CorpodoTexto"/>
      </w:pPr>
      <w:r>
        <w:t>1. O ator pressiona o botão “</w:t>
      </w:r>
      <w:r w:rsidR="00C72E44">
        <w:t>Adicionar Evento</w:t>
      </w:r>
      <w:r>
        <w:t xml:space="preserve">” na tela </w:t>
      </w:r>
      <w:r w:rsidRPr="006B76F9">
        <w:rPr>
          <w:b/>
        </w:rPr>
        <w:t>DV1</w:t>
      </w:r>
      <w:r>
        <w:t>;</w:t>
      </w:r>
    </w:p>
    <w:p w:rsidR="006E1860" w:rsidRDefault="006E1860" w:rsidP="006E1860">
      <w:pPr>
        <w:pStyle w:val="CorpodoTexto"/>
      </w:pPr>
      <w:r>
        <w:t xml:space="preserve">2. O sistema monta a lista de </w:t>
      </w:r>
      <w:r w:rsidR="00C72E44">
        <w:t>tipo de eventos</w:t>
      </w:r>
      <w:r>
        <w:t>;</w:t>
      </w:r>
    </w:p>
    <w:p w:rsidR="006E1860" w:rsidRPr="003F2521" w:rsidRDefault="006E1860" w:rsidP="006E1860">
      <w:pPr>
        <w:pStyle w:val="CorpodoTexto"/>
      </w:pPr>
      <w:r>
        <w:t xml:space="preserve">3. O sistema apresenta a tela </w:t>
      </w:r>
      <w:r w:rsidRPr="003F2521">
        <w:rPr>
          <w:b/>
        </w:rPr>
        <w:t>DV</w:t>
      </w:r>
      <w:r w:rsidR="00C72E44">
        <w:rPr>
          <w:b/>
        </w:rPr>
        <w:t>2</w:t>
      </w:r>
      <w:r>
        <w:rPr>
          <w:b/>
        </w:rPr>
        <w:t>;</w:t>
      </w:r>
    </w:p>
    <w:p w:rsidR="00C72E44" w:rsidRDefault="00C72E44" w:rsidP="00C72E44">
      <w:pPr>
        <w:pStyle w:val="CorpodoTexto"/>
      </w:pPr>
      <w:r>
        <w:t xml:space="preserve">4.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C72E44" w:rsidRDefault="00C72E44" w:rsidP="00C72E44">
      <w:pPr>
        <w:pStyle w:val="CorpodoTexto"/>
      </w:pPr>
      <w:r>
        <w:t xml:space="preserve">5. O sistema verifica o preenchimento dos campos da tela </w:t>
      </w:r>
      <w:r>
        <w:rPr>
          <w:b/>
        </w:rPr>
        <w:t>(E1)</w:t>
      </w:r>
      <w:r w:rsidRPr="00637AD6">
        <w:rPr>
          <w:b/>
        </w:rPr>
        <w:t xml:space="preserve"> </w:t>
      </w:r>
      <w:r>
        <w:rPr>
          <w:b/>
        </w:rPr>
        <w:t>(R394);</w:t>
      </w:r>
    </w:p>
    <w:p w:rsidR="00C72E44" w:rsidRDefault="00C72E44" w:rsidP="00C72E44">
      <w:pPr>
        <w:pStyle w:val="CorpodoTexto"/>
      </w:pPr>
      <w:r>
        <w:t xml:space="preserve">6. O sistema grava os dados do evento no banco de dados </w:t>
      </w:r>
      <w:r w:rsidRPr="007F75E1">
        <w:rPr>
          <w:b/>
        </w:rPr>
        <w:t>(E2)</w:t>
      </w:r>
      <w:r>
        <w:t>;</w:t>
      </w:r>
    </w:p>
    <w:p w:rsidR="00C72E44" w:rsidRDefault="00C72E44" w:rsidP="00C72E44">
      <w:pPr>
        <w:pStyle w:val="CorpodoTexto"/>
      </w:pPr>
      <w:r>
        <w:t xml:space="preserve">7. O sistema fecha a tela </w:t>
      </w:r>
      <w:r w:rsidRPr="005F7A99">
        <w:rPr>
          <w:b/>
        </w:rPr>
        <w:t>DV</w:t>
      </w:r>
      <w:r>
        <w:rPr>
          <w:b/>
        </w:rPr>
        <w:t xml:space="preserve">2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6E1860" w:rsidRDefault="00C72E44" w:rsidP="006E1860">
      <w:pPr>
        <w:pStyle w:val="CorpodoTexto"/>
      </w:pPr>
      <w:r>
        <w:t>8</w:t>
      </w:r>
      <w:r w:rsidR="006E1860">
        <w:t xml:space="preserve">. O caso de uso retoma ao passo </w:t>
      </w:r>
      <w:proofErr w:type="gramStart"/>
      <w:r w:rsidR="006E1860">
        <w:t>6</w:t>
      </w:r>
      <w:proofErr w:type="gramEnd"/>
      <w:r w:rsidR="006E1860">
        <w:t xml:space="preserve"> do fluxo principal</w:t>
      </w:r>
      <w:r w:rsidR="006E1860" w:rsidRPr="009628A6">
        <w:t>.</w:t>
      </w:r>
    </w:p>
    <w:p w:rsidR="00B13A83" w:rsidRDefault="00B13A83" w:rsidP="00B13A83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Ordem de serviço recebida como parâmetro</w:t>
      </w:r>
      <w:r>
        <w:rPr>
          <w:rFonts w:cs="Arial"/>
        </w:rPr>
        <w:t>:</w:t>
      </w:r>
    </w:p>
    <w:p w:rsidR="00B13A83" w:rsidRDefault="00B13A83" w:rsidP="00B13A83">
      <w:pPr>
        <w:pStyle w:val="CorpodoTexto"/>
      </w:pPr>
      <w:r>
        <w:t>1. O sistema recebe uma ordem de serviço como parâmetro;</w:t>
      </w:r>
    </w:p>
    <w:p w:rsidR="00B13A83" w:rsidRDefault="00B13A83" w:rsidP="00B13A83">
      <w:pPr>
        <w:pStyle w:val="CorpodoTexto"/>
      </w:pPr>
      <w:r>
        <w:t>2.</w:t>
      </w:r>
      <w:r w:rsidRPr="00B13A83">
        <w:t xml:space="preserve"> </w:t>
      </w:r>
      <w:r>
        <w:t xml:space="preserve">O caso de uso retoma ao passo </w:t>
      </w:r>
      <w:proofErr w:type="gramStart"/>
      <w:r>
        <w:t>6</w:t>
      </w:r>
      <w:proofErr w:type="gramEnd"/>
      <w:r>
        <w:t xml:space="preserve"> do fluxo principal</w:t>
      </w:r>
    </w:p>
    <w:p w:rsidR="009045D4" w:rsidRDefault="009045D4" w:rsidP="009045D4">
      <w:pPr>
        <w:pStyle w:val="Ttulo3"/>
      </w:pPr>
      <w:r>
        <w:t>Fluxos de Exceções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045D4" w:rsidRDefault="009045D4" w:rsidP="009045D4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serviço no banco de dados: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</w:t>
      </w:r>
    </w:p>
    <w:p w:rsidR="009045D4" w:rsidRDefault="009045D4" w:rsidP="009045D4">
      <w:r>
        <w:br w:type="page"/>
      </w:r>
    </w:p>
    <w:p w:rsidR="005B55E0" w:rsidRDefault="005B55E0" w:rsidP="005B55E0">
      <w:pPr>
        <w:pStyle w:val="Ttulo2"/>
        <w:spacing w:before="240" w:after="240" w:line="360" w:lineRule="auto"/>
        <w:ind w:left="567" w:hanging="567"/>
      </w:pPr>
      <w:bookmarkStart w:id="21" w:name="_Toc373407443"/>
      <w:r>
        <w:lastRenderedPageBreak/>
        <w:t xml:space="preserve">Caso de </w:t>
      </w:r>
      <w:r w:rsidR="00E922B1">
        <w:t>U</w:t>
      </w:r>
      <w:r>
        <w:t xml:space="preserve">so: UC10 – Monitorar </w:t>
      </w:r>
      <w:r w:rsidR="00D45432">
        <w:t>Pátio</w:t>
      </w:r>
      <w:bookmarkEnd w:id="21"/>
    </w:p>
    <w:p w:rsidR="005B55E0" w:rsidRDefault="005B55E0" w:rsidP="005B55E0">
      <w:pPr>
        <w:pStyle w:val="Ttulo3"/>
      </w:pPr>
      <w:r>
        <w:t>Descrição</w:t>
      </w:r>
    </w:p>
    <w:p w:rsidR="005B55E0" w:rsidRPr="00393491" w:rsidRDefault="005B55E0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>
        <w:t xml:space="preserve"> descreve como é realizado o monitoramento dos serviços em andamento.</w:t>
      </w:r>
    </w:p>
    <w:p w:rsidR="005B55E0" w:rsidRDefault="005B55E0" w:rsidP="005B55E0">
      <w:pPr>
        <w:pStyle w:val="Ttulo3"/>
      </w:pPr>
      <w:r>
        <w:t>Visões</w:t>
      </w:r>
    </w:p>
    <w:p w:rsidR="005B55E0" w:rsidRDefault="005B55E0" w:rsidP="005B55E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58061A">
        <w:rPr>
          <w:b/>
        </w:rPr>
        <w:t>M</w:t>
      </w:r>
      <w:r w:rsidR="003F5553">
        <w:rPr>
          <w:b/>
        </w:rPr>
        <w:t>onitorar</w:t>
      </w:r>
      <w:r>
        <w:rPr>
          <w:b/>
        </w:rPr>
        <w:t xml:space="preserve"> </w:t>
      </w:r>
      <w:r w:rsidR="0058061A">
        <w:rPr>
          <w:b/>
        </w:rPr>
        <w:t>Pátio</w:t>
      </w:r>
    </w:p>
    <w:p w:rsidR="0058061A" w:rsidRDefault="000C6FBB" w:rsidP="000C6FBB">
      <w:pPr>
        <w:jc w:val="center"/>
        <w:rPr>
          <w:noProof/>
          <w:snapToGrid/>
          <w:lang w:eastAsia="pt-BR"/>
        </w:rPr>
      </w:pPr>
      <w:r w:rsidRPr="000C6FBB">
        <w:rPr>
          <w:noProof/>
          <w:lang w:eastAsia="pt-BR"/>
        </w:rPr>
        <w:drawing>
          <wp:inline distT="0" distB="0" distL="0" distR="0" wp14:anchorId="45AAD0DB" wp14:editId="451B491C">
            <wp:extent cx="5762625" cy="2543175"/>
            <wp:effectExtent l="0" t="0" r="9525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E4" w:rsidRDefault="00936EE4" w:rsidP="00936EE4">
      <w:pPr>
        <w:pStyle w:val="Legenda"/>
      </w:pPr>
      <w:r w:rsidRPr="00936EE4">
        <w:t xml:space="preserve"> </w:t>
      </w:r>
      <w:r>
        <w:t xml:space="preserve">Figura </w:t>
      </w:r>
      <w:fldSimple w:instr=" SEQ Figura \* ARABIC ">
        <w:r w:rsidR="008C7655">
          <w:rPr>
            <w:noProof/>
          </w:rPr>
          <w:t>32</w:t>
        </w:r>
      </w:fldSimple>
      <w:r>
        <w:t xml:space="preserve"> - </w:t>
      </w:r>
      <w:r w:rsidRPr="00D6029B">
        <w:t xml:space="preserve">Tela </w:t>
      </w:r>
      <w:r w:rsidR="009537FD" w:rsidRPr="009537FD">
        <w:t xml:space="preserve">de </w:t>
      </w:r>
      <w:r w:rsidR="0058061A">
        <w:t>M</w:t>
      </w:r>
      <w:r w:rsidR="009537FD" w:rsidRPr="009537FD">
        <w:t xml:space="preserve">onitorar de </w:t>
      </w:r>
      <w:r w:rsidR="0058061A">
        <w:t>Pátio</w:t>
      </w:r>
    </w:p>
    <w:p w:rsidR="00936EE4" w:rsidRDefault="00936EE4" w:rsidP="00936EE4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95D93" w:rsidRDefault="00495D93" w:rsidP="00495D93">
      <w:pPr>
        <w:pStyle w:val="Ttulo3"/>
      </w:pPr>
      <w:r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>1. Ter consultado os serviços em andamento da oficina</w:t>
      </w:r>
      <w:r w:rsidR="00E86820">
        <w:t xml:space="preserve"> ou ter cancelado uma ordem de serviço</w:t>
      </w:r>
      <w:r w:rsidRPr="002665C0">
        <w:t>;</w:t>
      </w:r>
    </w:p>
    <w:p w:rsidR="00936EE4" w:rsidRDefault="00936EE4" w:rsidP="00936EE4">
      <w:pPr>
        <w:pStyle w:val="Ttulo3"/>
      </w:pPr>
      <w:r>
        <w:t>Autor Primário</w:t>
      </w:r>
    </w:p>
    <w:p w:rsidR="00936EE4" w:rsidRDefault="000C6FBB" w:rsidP="00936EE4">
      <w:pPr>
        <w:pStyle w:val="CorpodoTexto"/>
      </w:pPr>
      <w:r>
        <w:t>Funcionário.</w:t>
      </w:r>
    </w:p>
    <w:p w:rsidR="00936EE4" w:rsidRDefault="00936EE4" w:rsidP="00936EE4">
      <w:pPr>
        <w:pStyle w:val="Ttulo3"/>
      </w:pPr>
      <w:r>
        <w:t xml:space="preserve">Fluxo </w:t>
      </w:r>
      <w:r w:rsidR="00CD53C2">
        <w:t>P</w:t>
      </w:r>
      <w:r>
        <w:t>rincipal</w:t>
      </w:r>
    </w:p>
    <w:p w:rsidR="0027609C" w:rsidRDefault="0027609C" w:rsidP="0027609C">
      <w:pPr>
        <w:pStyle w:val="CorpodoTexto"/>
      </w:pPr>
      <w:r>
        <w:t>1. O sistema monta a lista de setores</w:t>
      </w:r>
      <w:r w:rsidR="00754909">
        <w:t xml:space="preserve"> </w:t>
      </w:r>
      <w:r>
        <w:t>ativos</w:t>
      </w:r>
      <w:r w:rsidR="00EC6213">
        <w:t>;</w:t>
      </w:r>
    </w:p>
    <w:p w:rsidR="0027609C" w:rsidRDefault="0027609C" w:rsidP="0027609C">
      <w:pPr>
        <w:pStyle w:val="CorpodoTexto"/>
      </w:pPr>
      <w:r>
        <w:t xml:space="preserve">2. O sistema </w:t>
      </w:r>
      <w:r w:rsidR="00EC6213">
        <w:t>monta a lita de atividades ativas;</w:t>
      </w:r>
    </w:p>
    <w:p w:rsidR="00EC6213" w:rsidRDefault="00EC6213" w:rsidP="0027609C">
      <w:pPr>
        <w:pStyle w:val="CorpodoTexto"/>
      </w:pPr>
      <w:r>
        <w:t>3. O sistema monta a lista de situações das atividades e da ordem de serviço;</w:t>
      </w:r>
    </w:p>
    <w:p w:rsidR="00936EE4" w:rsidRPr="008571E9" w:rsidRDefault="00EC6213" w:rsidP="00936EE4">
      <w:pPr>
        <w:pStyle w:val="CorpodoTexto"/>
      </w:pPr>
      <w:r>
        <w:t>4</w:t>
      </w:r>
      <w:r w:rsidR="00936EE4">
        <w:t>.</w:t>
      </w:r>
      <w:r w:rsidR="0027609C">
        <w:t xml:space="preserve"> </w:t>
      </w:r>
      <w:r w:rsidR="00936EE4">
        <w:t>O sistema a</w:t>
      </w:r>
      <w:r w:rsidR="009045D4">
        <w:t>presenta</w:t>
      </w:r>
      <w:r w:rsidR="00936EE4">
        <w:t xml:space="preserve"> a tela </w:t>
      </w:r>
      <w:r w:rsidR="00936EE4" w:rsidRPr="0080732C">
        <w:rPr>
          <w:b/>
        </w:rPr>
        <w:t>DV1</w:t>
      </w:r>
      <w:r w:rsidR="00936EE4">
        <w:t>;</w:t>
      </w:r>
    </w:p>
    <w:p w:rsidR="00EC6213" w:rsidRDefault="00EC6213" w:rsidP="00EC6213">
      <w:pPr>
        <w:pStyle w:val="CorpodoTexto"/>
      </w:pPr>
      <w:r>
        <w:t>5. O</w:t>
      </w:r>
      <w:r w:rsidRPr="00614936">
        <w:t xml:space="preserve"> </w:t>
      </w:r>
      <w:r>
        <w:t>ator preenche um filtro para pesquisa e pressiona o botão “Pesquisar” (</w:t>
      </w:r>
      <w:r>
        <w:rPr>
          <w:b/>
        </w:rPr>
        <w:t>R3102);</w:t>
      </w:r>
    </w:p>
    <w:p w:rsidR="009537FD" w:rsidRDefault="00EC6213" w:rsidP="009537FD">
      <w:pPr>
        <w:pStyle w:val="CorpodoTexto"/>
      </w:pPr>
      <w:r>
        <w:lastRenderedPageBreak/>
        <w:t>6</w:t>
      </w:r>
      <w:r w:rsidR="00936EE4">
        <w:t>.</w:t>
      </w:r>
      <w:r w:rsidR="009045D4">
        <w:t xml:space="preserve"> </w:t>
      </w:r>
      <w:r w:rsidR="009537FD">
        <w:t xml:space="preserve">O sistema lista </w:t>
      </w:r>
      <w:r>
        <w:t xml:space="preserve">todas as atividades que </w:t>
      </w:r>
      <w:r w:rsidR="009537FD">
        <w:t>atendam o filtro e monta a grid de resultado</w:t>
      </w:r>
      <w:r w:rsidR="00936EE4">
        <w:t xml:space="preserve">; </w:t>
      </w:r>
      <w:r w:rsidR="00917269">
        <w:rPr>
          <w:b/>
        </w:rPr>
        <w:t>(</w:t>
      </w:r>
      <w:r w:rsidR="002D4BF9">
        <w:rPr>
          <w:b/>
        </w:rPr>
        <w:t>R3</w:t>
      </w:r>
      <w:r w:rsidR="00917269">
        <w:rPr>
          <w:b/>
        </w:rPr>
        <w:t>101)</w:t>
      </w:r>
      <w:r w:rsidRPr="00EC6213">
        <w:rPr>
          <w:b/>
        </w:rPr>
        <w:t xml:space="preserve"> </w:t>
      </w:r>
      <w:r w:rsidRPr="00C6242D">
        <w:rPr>
          <w:b/>
        </w:rPr>
        <w:t>(A</w:t>
      </w:r>
      <w:r>
        <w:rPr>
          <w:b/>
        </w:rPr>
        <w:t>1</w:t>
      </w:r>
      <w:r w:rsidRPr="00C6242D">
        <w:rPr>
          <w:b/>
        </w:rPr>
        <w:t>)</w:t>
      </w:r>
      <w:r w:rsidRPr="00EC6213">
        <w:rPr>
          <w:b/>
        </w:rPr>
        <w:t xml:space="preserve"> </w:t>
      </w:r>
      <w:r w:rsidRPr="00C6242D">
        <w:rPr>
          <w:b/>
        </w:rPr>
        <w:t>(A</w:t>
      </w:r>
      <w:r>
        <w:rPr>
          <w:b/>
        </w:rPr>
        <w:t>2</w:t>
      </w:r>
      <w:r w:rsidRPr="00C6242D">
        <w:rPr>
          <w:b/>
        </w:rPr>
        <w:t>)</w:t>
      </w:r>
      <w:r w:rsidR="00095579" w:rsidRPr="00095579">
        <w:rPr>
          <w:b/>
        </w:rPr>
        <w:t xml:space="preserve"> </w:t>
      </w:r>
      <w:r w:rsidR="00095579">
        <w:rPr>
          <w:b/>
        </w:rPr>
        <w:t>(R3103</w:t>
      </w:r>
      <w:proofErr w:type="gramStart"/>
      <w:r w:rsidR="00095579">
        <w:rPr>
          <w:b/>
        </w:rPr>
        <w:t>)</w:t>
      </w:r>
      <w:proofErr w:type="gramEnd"/>
    </w:p>
    <w:p w:rsidR="00936EE4" w:rsidRDefault="00EC6213" w:rsidP="00936EE4">
      <w:pPr>
        <w:pStyle w:val="CorpodoTexto"/>
      </w:pPr>
      <w:r>
        <w:t>7</w:t>
      </w:r>
      <w:r w:rsidR="00936EE4">
        <w:t xml:space="preserve">. O caso de uso é encerrado. </w:t>
      </w:r>
    </w:p>
    <w:p w:rsidR="00936EE4" w:rsidRDefault="00936EE4" w:rsidP="00936EE4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936EE4" w:rsidRPr="00D94F83" w:rsidRDefault="00936EE4" w:rsidP="00936EE4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="00EC6213">
        <w:rPr>
          <w:rFonts w:cs="Arial"/>
          <w:b/>
        </w:rPr>
        <w:t>Controlar Serviço:</w:t>
      </w:r>
    </w:p>
    <w:p w:rsidR="00936EE4" w:rsidRPr="007631A1" w:rsidRDefault="00936EE4" w:rsidP="00936EE4">
      <w:pPr>
        <w:pStyle w:val="CorpodoTexto"/>
      </w:pPr>
      <w:r>
        <w:t>1. O ator pressiona o botão “</w:t>
      </w:r>
      <w:r w:rsidR="00EC6213">
        <w:t>Editar</w:t>
      </w:r>
      <w:r>
        <w:t>”</w:t>
      </w:r>
      <w:r w:rsidR="00EC6213">
        <w:t xml:space="preserve"> na tela </w:t>
      </w:r>
      <w:r w:rsidR="00EC6213" w:rsidRPr="00066B6E">
        <w:rPr>
          <w:b/>
        </w:rPr>
        <w:t>DV1</w:t>
      </w:r>
      <w:r>
        <w:t>;</w:t>
      </w:r>
    </w:p>
    <w:p w:rsidR="00936EE4" w:rsidRPr="00527915" w:rsidRDefault="00936EE4" w:rsidP="00936EE4">
      <w:pPr>
        <w:pStyle w:val="CorpodoTexto"/>
      </w:pPr>
      <w:r>
        <w:t xml:space="preserve">2. </w:t>
      </w:r>
      <w:r w:rsidRPr="00774CF0">
        <w:t xml:space="preserve">O sistema </w:t>
      </w:r>
      <w:r w:rsidR="00EC6213">
        <w:t xml:space="preserve">chama o </w:t>
      </w:r>
      <w:r w:rsidR="002A674E">
        <w:t xml:space="preserve">caso de uso: </w:t>
      </w:r>
      <w:r w:rsidR="00EC6213">
        <w:t>UC09 - Controlar Se</w:t>
      </w:r>
      <w:r w:rsidR="00E376D2">
        <w:t>rviço passando como parâmetro a ordem de serviço selecionada</w:t>
      </w:r>
      <w:r>
        <w:rPr>
          <w:b/>
        </w:rPr>
        <w:t>.</w:t>
      </w:r>
    </w:p>
    <w:p w:rsidR="00F3601D" w:rsidRPr="00D94F83" w:rsidRDefault="00F3601D" w:rsidP="00F3601D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Cancelar Ordem de Serviço</w:t>
      </w:r>
      <w:r>
        <w:rPr>
          <w:rFonts w:cs="Arial"/>
        </w:rPr>
        <w:t>:</w:t>
      </w:r>
    </w:p>
    <w:p w:rsidR="00F3601D" w:rsidRPr="007631A1" w:rsidRDefault="00F3601D" w:rsidP="00F3601D">
      <w:pPr>
        <w:pStyle w:val="CorpodoTexto"/>
      </w:pPr>
      <w:r>
        <w:t xml:space="preserve">1. O ator pressiona o botão “Excluir” na tela </w:t>
      </w:r>
      <w:r w:rsidRPr="00F3601D">
        <w:rPr>
          <w:b/>
        </w:rPr>
        <w:t>DV1</w:t>
      </w:r>
      <w:r>
        <w:t>;</w:t>
      </w:r>
    </w:p>
    <w:p w:rsidR="002A674E" w:rsidRPr="00527915" w:rsidRDefault="00F3601D" w:rsidP="002A674E">
      <w:pPr>
        <w:pStyle w:val="CorpodoTexto"/>
      </w:pPr>
      <w:r>
        <w:t xml:space="preserve">2. O sistema chama o </w:t>
      </w:r>
      <w:r w:rsidR="002A674E">
        <w:t>c</w:t>
      </w:r>
      <w:r>
        <w:t xml:space="preserve">aso de </w:t>
      </w:r>
      <w:r w:rsidR="002A674E">
        <w:t>u</w:t>
      </w:r>
      <w:r>
        <w:t xml:space="preserve">so: UC05 - </w:t>
      </w:r>
      <w:r w:rsidR="0080330A">
        <w:t>Manter</w:t>
      </w:r>
      <w:r w:rsidR="002A674E">
        <w:t xml:space="preserve"> Ordem de Serviço passando como parâmetro a ordem de serviço selecionada</w:t>
      </w:r>
      <w:r w:rsidR="002A674E">
        <w:rPr>
          <w:b/>
        </w:rPr>
        <w:t>.</w:t>
      </w:r>
    </w:p>
    <w:p w:rsidR="00754909" w:rsidRDefault="00754909" w:rsidP="00754909">
      <w:pPr>
        <w:pStyle w:val="Ttulo3"/>
      </w:pPr>
      <w:r>
        <w:t>Fluxos de Exceções</w:t>
      </w:r>
    </w:p>
    <w:p w:rsidR="00754909" w:rsidRDefault="00754909" w:rsidP="0075490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E1- Erro ao salvar os dados do tipo de serviço no banco de dados:</w:t>
      </w:r>
    </w:p>
    <w:p w:rsidR="00754909" w:rsidRDefault="00754909" w:rsidP="00754909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754909" w:rsidRDefault="00754909" w:rsidP="00754909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54909" w:rsidRDefault="00754909" w:rsidP="00EC6213">
      <w:pPr>
        <w:pStyle w:val="CorpodoTexto"/>
      </w:pPr>
    </w:p>
    <w:p w:rsidR="0058061A" w:rsidRDefault="0058061A" w:rsidP="0058061A">
      <w:r>
        <w:br w:type="page"/>
      </w:r>
    </w:p>
    <w:p w:rsidR="00D8286C" w:rsidRDefault="00D8286C" w:rsidP="00D8286C">
      <w:pPr>
        <w:pStyle w:val="Ttulo2"/>
        <w:spacing w:before="240" w:after="240" w:line="360" w:lineRule="auto"/>
        <w:ind w:left="567" w:hanging="567"/>
      </w:pPr>
      <w:bookmarkStart w:id="22" w:name="_Toc373407444"/>
      <w:r>
        <w:lastRenderedPageBreak/>
        <w:t xml:space="preserve">Caso de </w:t>
      </w:r>
      <w:r w:rsidR="00AF14CD">
        <w:t>U</w:t>
      </w:r>
      <w:r>
        <w:t xml:space="preserve">so: UC11 - Manter </w:t>
      </w:r>
      <w:r w:rsidR="00B014D2">
        <w:t xml:space="preserve">Tipo de </w:t>
      </w:r>
      <w:r>
        <w:t>Serviço</w:t>
      </w:r>
      <w:bookmarkEnd w:id="22"/>
    </w:p>
    <w:p w:rsidR="00037D5F" w:rsidRDefault="00037D5F" w:rsidP="00037D5F">
      <w:pPr>
        <w:pStyle w:val="Ttulo3"/>
      </w:pPr>
      <w:r>
        <w:t>Descrição</w:t>
      </w:r>
    </w:p>
    <w:p w:rsidR="00037D5F" w:rsidRPr="00393491" w:rsidRDefault="00037D5F" w:rsidP="00037D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dos tipos de serviços oferecidos pela a oficina.</w:t>
      </w:r>
    </w:p>
    <w:p w:rsidR="00037D5F" w:rsidRDefault="00037D5F" w:rsidP="00037D5F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37D5F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Tipos de Serviço</w:t>
      </w:r>
    </w:p>
    <w:p w:rsidR="00037D5F" w:rsidRDefault="008D2E94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2D0920F" wp14:editId="56802FF3">
            <wp:extent cx="5753100" cy="26098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33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6720" behindDoc="0" locked="0" layoutInCell="1" allowOverlap="1" wp14:anchorId="0EBC69B4" wp14:editId="6D2FCB7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6" name="Caixa de texto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FC53FA7" wp14:editId="0D27CC94">
                                  <wp:extent cx="2113280" cy="267335"/>
                                  <wp:effectExtent l="0" t="0" r="1270" b="0"/>
                                  <wp:docPr id="364" name="Imagem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ADFF440" wp14:editId="0CAA14B8">
                                  <wp:extent cx="1492250" cy="129540"/>
                                  <wp:effectExtent l="0" t="0" r="0" b="3810"/>
                                  <wp:docPr id="365" name="Imagem 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3E985AC" wp14:editId="60BA057A">
                                  <wp:extent cx="1492250" cy="129540"/>
                                  <wp:effectExtent l="0" t="0" r="0" b="3810"/>
                                  <wp:docPr id="366" name="Imagem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B710C09" wp14:editId="1AE792A2">
                                  <wp:extent cx="1492250" cy="129540"/>
                                  <wp:effectExtent l="0" t="0" r="0" b="3810"/>
                                  <wp:docPr id="367" name="Imagem 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6" o:spid="_x0000_s1050" type="#_x0000_t202" style="position:absolute;left:0;text-align:left;margin-left:85.05pt;margin-top:590.85pt;width:442.6pt;height:145.55pt;z-index:2518067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aDn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8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ZDqt10Fj1ElndYPxK1DsdOp8mkQ4vuO2c9dXnF&#10;/bcDOMmZfmeoPNezRTGnsUjCbLm8JsFdanaXGjCCoCoeOBuPmzCO0sE6tW/J09gQBm+ppI1KZD9H&#10;dYqfOjnV4DR1cVQu5WT1/G9Y/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zxoO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FC53FA7" wp14:editId="0D27CC94">
                            <wp:extent cx="2113280" cy="267335"/>
                            <wp:effectExtent l="0" t="0" r="1270" b="0"/>
                            <wp:docPr id="364" name="Imagem 3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ADFF440" wp14:editId="0CAA14B8">
                            <wp:extent cx="1492250" cy="129540"/>
                            <wp:effectExtent l="0" t="0" r="0" b="3810"/>
                            <wp:docPr id="365" name="Imagem 3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3E985AC" wp14:editId="60BA057A">
                            <wp:extent cx="1492250" cy="129540"/>
                            <wp:effectExtent l="0" t="0" r="0" b="3810"/>
                            <wp:docPr id="366" name="Imagem 3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B710C09" wp14:editId="1AE792A2">
                            <wp:extent cx="1492250" cy="129540"/>
                            <wp:effectExtent l="0" t="0" r="0" b="3810"/>
                            <wp:docPr id="367" name="Imagem 3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5696" behindDoc="0" locked="0" layoutInCell="1" allowOverlap="1" wp14:anchorId="5D9EAE50" wp14:editId="2B92118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7" name="Caixa de texto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9A9BA06" wp14:editId="4F522CC7">
                                  <wp:extent cx="2113280" cy="267335"/>
                                  <wp:effectExtent l="0" t="0" r="1270" b="0"/>
                                  <wp:docPr id="368" name="Imagem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8CBBC4" wp14:editId="180C1025">
                                  <wp:extent cx="1492250" cy="129540"/>
                                  <wp:effectExtent l="0" t="0" r="0" b="3810"/>
                                  <wp:docPr id="369" name="Imagem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D408ED" wp14:editId="5E672963">
                                  <wp:extent cx="1492250" cy="129540"/>
                                  <wp:effectExtent l="0" t="0" r="0" b="3810"/>
                                  <wp:docPr id="370" name="Imagem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ABAB22" wp14:editId="72D10DF7">
                                  <wp:extent cx="1492250" cy="129540"/>
                                  <wp:effectExtent l="0" t="0" r="0" b="3810"/>
                                  <wp:docPr id="371" name="Imagem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7" o:spid="_x0000_s1051" type="#_x0000_t202" style="position:absolute;left:0;text-align:left;margin-left:85.05pt;margin-top:590.85pt;width:442.6pt;height:145.55pt;z-index:2518056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D2+NA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rV4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H2s3ixQMLBdYHolah2On02TSoUH3g7OOujzn&#10;/vsenORMvzdUnuv5crqgsYjCfLW6JsFdaopLDRhBUDkPnI3HbRhHaW+dqhvyNDaEwVsqaaUi2c9R&#10;neKnTo41OE3dMCqXcrR6/jdsHgE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kYPb4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9A9BA06" wp14:editId="4F522CC7">
                            <wp:extent cx="2113280" cy="267335"/>
                            <wp:effectExtent l="0" t="0" r="1270" b="0"/>
                            <wp:docPr id="368" name="Imagem 3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8CBBC4" wp14:editId="180C1025">
                            <wp:extent cx="1492250" cy="129540"/>
                            <wp:effectExtent l="0" t="0" r="0" b="3810"/>
                            <wp:docPr id="369" name="Imagem 3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D408ED" wp14:editId="5E672963">
                            <wp:extent cx="1492250" cy="129540"/>
                            <wp:effectExtent l="0" t="0" r="0" b="3810"/>
                            <wp:docPr id="370" name="Imagem 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ABAB22" wp14:editId="72D10DF7">
                            <wp:extent cx="1492250" cy="129540"/>
                            <wp:effectExtent l="0" t="0" r="0" b="3810"/>
                            <wp:docPr id="371" name="Imagem 3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4672" behindDoc="0" locked="0" layoutInCell="1" allowOverlap="1" wp14:anchorId="1DB80393" wp14:editId="376DDE7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8" name="Caixa de texto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ADF647" wp14:editId="4DCDB26C">
                                  <wp:extent cx="2113280" cy="267335"/>
                                  <wp:effectExtent l="0" t="0" r="1270" b="0"/>
                                  <wp:docPr id="372" name="Imagem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42AEA7" wp14:editId="04331935">
                                  <wp:extent cx="1492250" cy="129540"/>
                                  <wp:effectExtent l="0" t="0" r="0" b="3810"/>
                                  <wp:docPr id="373" name="Imagem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5AC63E" wp14:editId="30741702">
                                  <wp:extent cx="1492250" cy="129540"/>
                                  <wp:effectExtent l="0" t="0" r="0" b="3810"/>
                                  <wp:docPr id="374" name="Imagem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A38370" wp14:editId="4BF6461D">
                                  <wp:extent cx="1492250" cy="129540"/>
                                  <wp:effectExtent l="0" t="0" r="0" b="3810"/>
                                  <wp:docPr id="375" name="Imagem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8" o:spid="_x0000_s1052" type="#_x0000_t202" style="position:absolute;left:0;text-align:left;margin-left:85.05pt;margin-top:590.85pt;width:442.6pt;height:145.55pt;z-index:2518046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hH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c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ddRA+R5R3Wj0Stw7HTaTLp0KL7zllPXV5x&#10;/+0ATnKm3xkqz/VsUcxpLJIwWy6vSXCXmt2lBowgqIoHzsbjJoyjdLBO7VvyNDaEwVsqaaMS2c9R&#10;neKnTk41OE1dHJVLOVk9/xvWP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6cuE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ADF647" wp14:editId="4DCDB26C">
                            <wp:extent cx="2113280" cy="267335"/>
                            <wp:effectExtent l="0" t="0" r="1270" b="0"/>
                            <wp:docPr id="372" name="Imagem 3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42AEA7" wp14:editId="04331935">
                            <wp:extent cx="1492250" cy="129540"/>
                            <wp:effectExtent l="0" t="0" r="0" b="3810"/>
                            <wp:docPr id="373" name="Imagem 3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5AC63E" wp14:editId="30741702">
                            <wp:extent cx="1492250" cy="129540"/>
                            <wp:effectExtent l="0" t="0" r="0" b="3810"/>
                            <wp:docPr id="374" name="Imagem 3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A38370" wp14:editId="4BF6461D">
                            <wp:extent cx="1492250" cy="129540"/>
                            <wp:effectExtent l="0" t="0" r="0" b="3810"/>
                            <wp:docPr id="375" name="Imagem 3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3648" behindDoc="0" locked="0" layoutInCell="1" allowOverlap="1" wp14:anchorId="0CFC60B0" wp14:editId="4915F12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9" name="Caixa de texto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E4E15F" wp14:editId="04A6DC0C">
                                  <wp:extent cx="2113280" cy="267335"/>
                                  <wp:effectExtent l="0" t="0" r="1270" b="0"/>
                                  <wp:docPr id="376" name="Imagem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54665E" wp14:editId="10E7EBDC">
                                  <wp:extent cx="1492250" cy="129540"/>
                                  <wp:effectExtent l="0" t="0" r="0" b="3810"/>
                                  <wp:docPr id="377" name="Imagem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C5003E1" wp14:editId="14B1A7FB">
                                  <wp:extent cx="1492250" cy="129540"/>
                                  <wp:effectExtent l="0" t="0" r="0" b="3810"/>
                                  <wp:docPr id="378" name="Imagem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E860878" wp14:editId="76FFDDF3">
                                  <wp:extent cx="1492250" cy="129540"/>
                                  <wp:effectExtent l="0" t="0" r="0" b="3810"/>
                                  <wp:docPr id="379" name="Imagem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9" o:spid="_x0000_s1053" type="#_x0000_t202" style="position:absolute;left:0;text-align:left;margin-left:85.05pt;margin-top:590.85pt;width:442.6pt;height:145.55pt;z-index:2518036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bdSUe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805099" w:rsidRPr="00122D15" w:rsidRDefault="0080509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E4E15F" wp14:editId="04A6DC0C">
                            <wp:extent cx="2113280" cy="267335"/>
                            <wp:effectExtent l="0" t="0" r="1270" b="0"/>
                            <wp:docPr id="376" name="Imagem 3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54665E" wp14:editId="10E7EBDC">
                            <wp:extent cx="1492250" cy="129540"/>
                            <wp:effectExtent l="0" t="0" r="0" b="3810"/>
                            <wp:docPr id="377" name="Imagem 3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C5003E1" wp14:editId="14B1A7FB">
                            <wp:extent cx="1492250" cy="129540"/>
                            <wp:effectExtent l="0" t="0" r="0" b="3810"/>
                            <wp:docPr id="378" name="Imagem 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E860878" wp14:editId="76FFDDF3">
                            <wp:extent cx="1492250" cy="129540"/>
                            <wp:effectExtent l="0" t="0" r="0" b="3810"/>
                            <wp:docPr id="379" name="Imagem 3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2624" behindDoc="0" locked="0" layoutInCell="1" allowOverlap="1" wp14:anchorId="69D1BF0F" wp14:editId="2E9B846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0" name="Caixa de texto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40969D" wp14:editId="2EDECB05">
                                  <wp:extent cx="2113280" cy="267335"/>
                                  <wp:effectExtent l="0" t="0" r="1270" b="0"/>
                                  <wp:docPr id="380" name="Imagem 3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1F4B52" wp14:editId="2F994DB9">
                                  <wp:extent cx="1492250" cy="129540"/>
                                  <wp:effectExtent l="0" t="0" r="0" b="3810"/>
                                  <wp:docPr id="381" name="Imagem 3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747903E" wp14:editId="7F7572C9">
                                  <wp:extent cx="1492250" cy="129540"/>
                                  <wp:effectExtent l="0" t="0" r="0" b="3810"/>
                                  <wp:docPr id="382" name="Imagem 3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C1882C" wp14:editId="3691E344">
                                  <wp:extent cx="1492250" cy="129540"/>
                                  <wp:effectExtent l="0" t="0" r="0" b="3810"/>
                                  <wp:docPr id="383" name="Imagem 3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0" o:spid="_x0000_s1054" type="#_x0000_t202" style="position:absolute;left:0;text-align:left;margin-left:85.05pt;margin-top:590.85pt;width:442.6pt;height:145.55pt;z-index:2518026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J4SbO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40969D" wp14:editId="2EDECB05">
                            <wp:extent cx="2113280" cy="267335"/>
                            <wp:effectExtent l="0" t="0" r="1270" b="0"/>
                            <wp:docPr id="380" name="Imagem 3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1F4B52" wp14:editId="2F994DB9">
                            <wp:extent cx="1492250" cy="129540"/>
                            <wp:effectExtent l="0" t="0" r="0" b="3810"/>
                            <wp:docPr id="381" name="Imagem 3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747903E" wp14:editId="7F7572C9">
                            <wp:extent cx="1492250" cy="129540"/>
                            <wp:effectExtent l="0" t="0" r="0" b="3810"/>
                            <wp:docPr id="382" name="Imagem 3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C1882C" wp14:editId="3691E344">
                            <wp:extent cx="1492250" cy="129540"/>
                            <wp:effectExtent l="0" t="0" r="0" b="3810"/>
                            <wp:docPr id="383" name="Imagem 3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1600" behindDoc="0" locked="0" layoutInCell="1" allowOverlap="1" wp14:anchorId="1F326697" wp14:editId="6B96712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1" name="Caixa de texto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5568570" wp14:editId="134A02E4">
                                  <wp:extent cx="2113280" cy="267335"/>
                                  <wp:effectExtent l="0" t="0" r="1270" b="0"/>
                                  <wp:docPr id="384" name="Imagem 3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5D9935" wp14:editId="36CB3875">
                                  <wp:extent cx="1492250" cy="129540"/>
                                  <wp:effectExtent l="0" t="0" r="0" b="3810"/>
                                  <wp:docPr id="385" name="Imagem 3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D41AECE" wp14:editId="4BDBE78E">
                                  <wp:extent cx="1492250" cy="129540"/>
                                  <wp:effectExtent l="0" t="0" r="0" b="3810"/>
                                  <wp:docPr id="386" name="Imagem 3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4F20CE" wp14:editId="4CAA6018">
                                  <wp:extent cx="1492250" cy="129540"/>
                                  <wp:effectExtent l="0" t="0" r="0" b="3810"/>
                                  <wp:docPr id="387" name="Imagem 3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1" o:spid="_x0000_s1055" type="#_x0000_t202" style="position:absolute;left:0;text-align:left;margin-left:85.05pt;margin-top:590.85pt;width:442.6pt;height:145.55pt;z-index:2518016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/GyNQIAAGM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F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fdRuujoLtMfymah1OHY6TSZtGnTfOOuoywvu&#10;vx7ASc70O0PyrGaLbE5jEY3Zcrkiw1179tceMIKgCh44G7fbMI7SwTpVN3TT2BAG70jSSkWyh5TH&#10;rE75UydHuU5TN4zKtR2jfvwbNt8B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7+/Gy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805099" w:rsidRPr="00122D15" w:rsidRDefault="00805099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5568570" wp14:editId="134A02E4">
                            <wp:extent cx="2113280" cy="267335"/>
                            <wp:effectExtent l="0" t="0" r="1270" b="0"/>
                            <wp:docPr id="384" name="Imagem 3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5D9935" wp14:editId="36CB3875">
                            <wp:extent cx="1492250" cy="129540"/>
                            <wp:effectExtent l="0" t="0" r="0" b="3810"/>
                            <wp:docPr id="385" name="Imagem 3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D41AECE" wp14:editId="4BDBE78E">
                            <wp:extent cx="1492250" cy="129540"/>
                            <wp:effectExtent l="0" t="0" r="0" b="3810"/>
                            <wp:docPr id="386" name="Imagem 3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4F20CE" wp14:editId="4CAA6018">
                            <wp:extent cx="1492250" cy="129540"/>
                            <wp:effectExtent l="0" t="0" r="0" b="3810"/>
                            <wp:docPr id="387" name="Imagem 3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037D5F"/>
                  </w:txbxContent>
                </v:textbox>
              </v:shape>
            </w:pict>
          </mc:Fallback>
        </mc:AlternateContent>
      </w:r>
      <w:r>
        <w:rPr>
          <w:noProof/>
        </w:rPr>
        <w:t>Tipos de Serviço</w:t>
      </w:r>
    </w:p>
    <w:p w:rsidR="00037D5F" w:rsidRPr="00393491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Tipo de Serviço</w:t>
      </w:r>
    </w:p>
    <w:p w:rsidR="00037D5F" w:rsidRDefault="008D2E94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5804EF3" wp14:editId="266168F7">
            <wp:extent cx="5743575" cy="2495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34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0553AC">
        <w:t>Tipo de Serviço</w:t>
      </w:r>
    </w:p>
    <w:p w:rsidR="00037D5F" w:rsidRDefault="00037D5F" w:rsidP="00037D5F">
      <w:pPr>
        <w:pStyle w:val="Ttulo3"/>
      </w:pPr>
      <w:r>
        <w:t>Pré-condição</w:t>
      </w:r>
    </w:p>
    <w:p w:rsidR="00D03573" w:rsidRPr="00AB3CED" w:rsidRDefault="00D03573" w:rsidP="00D03573">
      <w:pPr>
        <w:pStyle w:val="CorpodoTexto"/>
      </w:pPr>
      <w:r w:rsidRPr="00AB3CED">
        <w:t>Este caso de uso pode iniciar somente se:</w:t>
      </w:r>
    </w:p>
    <w:p w:rsidR="00D03573" w:rsidRDefault="00D03573" w:rsidP="00D0357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D03573" w:rsidRDefault="00D03573" w:rsidP="00D03573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</w:t>
      </w:r>
      <w:r w:rsidRPr="00AB3CED">
        <w:t>.</w:t>
      </w:r>
    </w:p>
    <w:p w:rsidR="00037D5F" w:rsidRDefault="00037D5F" w:rsidP="00037D5F">
      <w:pPr>
        <w:pStyle w:val="Ttulo3"/>
      </w:pPr>
      <w:r>
        <w:lastRenderedPageBreak/>
        <w:t>Pós-condição</w:t>
      </w:r>
    </w:p>
    <w:p w:rsidR="00037D5F" w:rsidRPr="00614936" w:rsidRDefault="00037D5F" w:rsidP="00037D5F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37D5F" w:rsidRDefault="00037D5F" w:rsidP="00037D5F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D03573">
        <w:t>excluído</w:t>
      </w:r>
      <w:r>
        <w:t xml:space="preserve"> um tipo de serviço</w:t>
      </w:r>
      <w:r w:rsidRPr="002665C0">
        <w:t>;</w:t>
      </w:r>
    </w:p>
    <w:p w:rsidR="00037D5F" w:rsidRDefault="00037D5F" w:rsidP="00037D5F">
      <w:pPr>
        <w:pStyle w:val="Ttulo3"/>
      </w:pPr>
      <w:r>
        <w:t>Autor Primário</w:t>
      </w:r>
    </w:p>
    <w:p w:rsidR="00D03573" w:rsidRPr="007C6ABE" w:rsidRDefault="00D03573" w:rsidP="00D03573">
      <w:pPr>
        <w:pStyle w:val="CorpodoTexto"/>
      </w:pPr>
      <w:r>
        <w:t>Funcionário.</w:t>
      </w:r>
    </w:p>
    <w:p w:rsidR="00037D5F" w:rsidRDefault="00037D5F" w:rsidP="00037D5F">
      <w:pPr>
        <w:pStyle w:val="Ttulo3"/>
      </w:pPr>
      <w:r>
        <w:t>Fluxo Principal</w:t>
      </w:r>
    </w:p>
    <w:p w:rsidR="00960D34" w:rsidRDefault="00960D34" w:rsidP="00960D34">
      <w:pPr>
        <w:pStyle w:val="CorpodoTexto"/>
      </w:pPr>
      <w:r>
        <w:t>1. O sistema lista todos os tipos de serviços cadastrados.</w:t>
      </w:r>
    </w:p>
    <w:p w:rsidR="00037D5F" w:rsidRPr="008571E9" w:rsidRDefault="00960D34" w:rsidP="00037D5F">
      <w:pPr>
        <w:pStyle w:val="CorpodoTexto"/>
      </w:pPr>
      <w:r>
        <w:t>2</w:t>
      </w:r>
      <w:r w:rsidR="00037D5F">
        <w:t xml:space="preserve">. O sistema apresenta a tela </w:t>
      </w:r>
      <w:r w:rsidR="00037D5F" w:rsidRPr="0080732C">
        <w:rPr>
          <w:b/>
        </w:rPr>
        <w:t>DV1</w:t>
      </w:r>
      <w:r w:rsidR="00037D5F">
        <w:t>;</w:t>
      </w:r>
    </w:p>
    <w:p w:rsidR="00037D5F" w:rsidRDefault="00960D34" w:rsidP="00037D5F">
      <w:pPr>
        <w:pStyle w:val="CorpodoTexto"/>
      </w:pPr>
      <w:r>
        <w:t>3</w:t>
      </w:r>
      <w:r w:rsidR="00037D5F">
        <w:t>. O</w:t>
      </w:r>
      <w:r w:rsidR="00037D5F" w:rsidRPr="00614936">
        <w:t xml:space="preserve"> </w:t>
      </w:r>
      <w:r w:rsidR="00037D5F">
        <w:t xml:space="preserve">ator preenche um filtro para pesquisa e pressiona o botão “Pesquisar”; </w:t>
      </w:r>
      <w:r w:rsidR="00037D5F" w:rsidRPr="003F2521">
        <w:rPr>
          <w:b/>
        </w:rPr>
        <w:t>(A1)</w:t>
      </w:r>
      <w:r w:rsidR="00037D5F">
        <w:rPr>
          <w:b/>
        </w:rPr>
        <w:t>(A2)(</w:t>
      </w:r>
      <w:r w:rsidR="002D4BF9">
        <w:rPr>
          <w:b/>
        </w:rPr>
        <w:t>R3</w:t>
      </w:r>
      <w:r w:rsidR="00CD53C2">
        <w:rPr>
          <w:b/>
        </w:rPr>
        <w:t>11</w:t>
      </w:r>
      <w:r w:rsidR="00037D5F">
        <w:rPr>
          <w:b/>
        </w:rPr>
        <w:t>1)</w:t>
      </w:r>
      <w:r w:rsidR="00037D5F">
        <w:t>.</w:t>
      </w:r>
    </w:p>
    <w:p w:rsidR="00037D5F" w:rsidRDefault="00960D34" w:rsidP="00037D5F">
      <w:pPr>
        <w:pStyle w:val="CorpodoTexto"/>
      </w:pPr>
      <w:r>
        <w:t>4</w:t>
      </w:r>
      <w:r w:rsidR="00037D5F">
        <w:t xml:space="preserve">. O sistema seleciona os tipos de serviço que atendam o filtro da pesquisa e monta a grid de resultado; </w:t>
      </w:r>
      <w:r w:rsidR="00037D5F" w:rsidRPr="003F2521">
        <w:rPr>
          <w:b/>
        </w:rPr>
        <w:t>(A3)(A</w:t>
      </w:r>
      <w:r w:rsidR="00037D5F">
        <w:rPr>
          <w:b/>
        </w:rPr>
        <w:t>5</w:t>
      </w:r>
      <w:r w:rsidR="00037D5F" w:rsidRPr="003F2521">
        <w:rPr>
          <w:b/>
        </w:rPr>
        <w:t>).</w:t>
      </w:r>
    </w:p>
    <w:p w:rsidR="00037D5F" w:rsidRDefault="00960D34" w:rsidP="00037D5F">
      <w:pPr>
        <w:pStyle w:val="CorpodoTexto"/>
      </w:pPr>
      <w:r>
        <w:t>5</w:t>
      </w:r>
      <w:r w:rsidR="00037D5F">
        <w:t xml:space="preserve">. O caso de uso é encerrado. </w:t>
      </w:r>
    </w:p>
    <w:p w:rsidR="00037D5F" w:rsidRDefault="00037D5F" w:rsidP="00037D5F">
      <w:pPr>
        <w:pStyle w:val="Ttulo3"/>
      </w:pPr>
      <w:r>
        <w:t>Fluxos Alternativos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37D5F" w:rsidRPr="007631A1" w:rsidRDefault="00037D5F" w:rsidP="00037D5F">
      <w:pPr>
        <w:pStyle w:val="CorpodoTexto"/>
      </w:pPr>
      <w:r>
        <w:t>1. O ator pressiona o botão “Limpar”;</w:t>
      </w:r>
    </w:p>
    <w:p w:rsidR="00037D5F" w:rsidRDefault="00037D5F" w:rsidP="00037D5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60D34" w:rsidRDefault="00960D34" w:rsidP="00960D34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grava os dados do tipo de serviço no banco de dados </w:t>
      </w:r>
      <w:r w:rsidRPr="007F75E1">
        <w:rPr>
          <w:b/>
        </w:rPr>
        <w:t>(E2)</w:t>
      </w:r>
      <w:r>
        <w:t>;</w:t>
      </w:r>
    </w:p>
    <w:p w:rsidR="00960D34" w:rsidRDefault="00960D34" w:rsidP="00960D34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037D5F" w:rsidRDefault="00960D34" w:rsidP="00037D5F">
      <w:pPr>
        <w:pStyle w:val="CorpodoTexto"/>
      </w:pPr>
      <w:r>
        <w:t>7</w:t>
      </w:r>
      <w:r w:rsidR="00037D5F">
        <w:t xml:space="preserve">. O caso de uso retoma ao passo </w:t>
      </w:r>
      <w:proofErr w:type="gramStart"/>
      <w:r>
        <w:t>1</w:t>
      </w:r>
      <w:proofErr w:type="gramEnd"/>
      <w:r w:rsidR="00037D5F">
        <w:t xml:space="preserve"> do fluxo principal</w:t>
      </w:r>
      <w:r w:rsidR="00037D5F"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Tipo de Serviço</w:t>
      </w:r>
      <w:r>
        <w:rPr>
          <w:rFonts w:cs="Arial"/>
        </w:rPr>
        <w:t>:</w:t>
      </w:r>
    </w:p>
    <w:p w:rsidR="00037D5F" w:rsidRDefault="00037D5F" w:rsidP="00037D5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o tipo de serviço selecionado na tela </w:t>
      </w:r>
      <w:r w:rsidRPr="009968BE">
        <w:rPr>
          <w:b/>
        </w:rPr>
        <w:t>DV1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atualiza os dados do tipo de serviço no banco de dados </w:t>
      </w:r>
      <w:r>
        <w:rPr>
          <w:b/>
        </w:rPr>
        <w:t>(E2)</w:t>
      </w:r>
      <w:r>
        <w:t>;</w:t>
      </w:r>
    </w:p>
    <w:p w:rsidR="007D40D8" w:rsidRDefault="007D40D8" w:rsidP="007D40D8">
      <w:pPr>
        <w:pStyle w:val="CorpodoTexto"/>
      </w:pPr>
      <w:r>
        <w:lastRenderedPageBreak/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037D5F" w:rsidRDefault="007D40D8" w:rsidP="00037D5F">
      <w:pPr>
        <w:pStyle w:val="CorpodoTexto"/>
      </w:pPr>
      <w:r>
        <w:t>7</w:t>
      </w:r>
      <w:r w:rsidR="00037D5F">
        <w:t xml:space="preserve">. O caso de uso retoma ao passo </w:t>
      </w:r>
      <w:proofErr w:type="gramStart"/>
      <w:r>
        <w:t>1</w:t>
      </w:r>
      <w:proofErr w:type="gramEnd"/>
      <w:r w:rsidR="00037D5F">
        <w:t xml:space="preserve"> do fluxo principal</w:t>
      </w:r>
      <w:r w:rsidR="00037D5F"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37D5F" w:rsidRPr="007631A1" w:rsidRDefault="00037D5F" w:rsidP="00037D5F">
      <w:pPr>
        <w:pStyle w:val="CorpodoTexto"/>
      </w:pPr>
      <w:r>
        <w:t>1. O ator pressiona o botão “</w:t>
      </w:r>
      <w:r w:rsidR="007D40D8">
        <w:t>Cancelar</w:t>
      </w:r>
      <w:r>
        <w:t>”;</w:t>
      </w:r>
    </w:p>
    <w:p w:rsidR="00037D5F" w:rsidRDefault="00037D5F" w:rsidP="00037D5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7D40D8">
        <w:rPr>
          <w:rFonts w:cs="Arial"/>
          <w:b/>
        </w:rPr>
        <w:t>Excluir</w:t>
      </w:r>
      <w:r>
        <w:rPr>
          <w:rFonts w:cs="Arial"/>
          <w:b/>
        </w:rPr>
        <w:t xml:space="preserve">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D40D8" w:rsidRDefault="007D40D8" w:rsidP="007D40D8">
      <w:pPr>
        <w:pStyle w:val="CorpodoTexto"/>
        <w:rPr>
          <w:b/>
        </w:rPr>
      </w:pPr>
      <w:r>
        <w:t>2. O sistema apresenta uma mensagem: “Confirma a exclusão do tipo de serviço selecionado?”</w:t>
      </w:r>
      <w:r>
        <w:rPr>
          <w:b/>
        </w:rPr>
        <w:t>;</w:t>
      </w:r>
    </w:p>
    <w:p w:rsidR="007D40D8" w:rsidRDefault="007D40D8" w:rsidP="007D40D8">
      <w:pPr>
        <w:pStyle w:val="CorpodoTexto"/>
      </w:pPr>
      <w:r>
        <w:t xml:space="preserve">3. O ator confirma a exclusão do </w:t>
      </w:r>
      <w:r w:rsidR="00D63A87">
        <w:t>tipo de serviço</w:t>
      </w:r>
      <w:r>
        <w:t xml:space="preserve">; </w:t>
      </w:r>
    </w:p>
    <w:p w:rsidR="007D40D8" w:rsidRDefault="007D40D8" w:rsidP="007D40D8">
      <w:pPr>
        <w:pStyle w:val="CorpodoTexto"/>
      </w:pPr>
      <w:r>
        <w:t xml:space="preserve">4. O sistema exclui os dados do tipo de serviço no banco de dados </w:t>
      </w:r>
      <w:r>
        <w:rPr>
          <w:b/>
        </w:rPr>
        <w:t>(E3)</w:t>
      </w:r>
      <w:r>
        <w:t>;</w:t>
      </w:r>
    </w:p>
    <w:p w:rsidR="007D40D8" w:rsidRDefault="007D40D8" w:rsidP="007D40D8">
      <w:pPr>
        <w:pStyle w:val="CorpodoTexto"/>
      </w:pPr>
      <w:r>
        <w:t xml:space="preserve">5. O sistema notifica ao usuário que a exclusão foi ocorrida com sucesso. </w:t>
      </w:r>
    </w:p>
    <w:p w:rsidR="007D40D8" w:rsidRDefault="007D40D8" w:rsidP="007D40D8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37D5F" w:rsidRDefault="00037D5F" w:rsidP="00037D5F">
      <w:pPr>
        <w:pStyle w:val="Ttulo3"/>
      </w:pPr>
      <w:r>
        <w:t>Fluxos de Exceções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37D5F" w:rsidRDefault="00037D5F" w:rsidP="00037D5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tipo de serviço no banco de dados: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CD53C2" w:rsidRDefault="00037D5F" w:rsidP="00037D5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40D8" w:rsidRDefault="007D40D8" w:rsidP="007D40D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tipo de serviço no banco de dados:</w:t>
      </w:r>
    </w:p>
    <w:p w:rsidR="007D40D8" w:rsidRDefault="007D40D8" w:rsidP="007D40D8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7D40D8" w:rsidRDefault="007D40D8" w:rsidP="007D40D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40D8" w:rsidRDefault="007D40D8" w:rsidP="00037D5F">
      <w:pPr>
        <w:pStyle w:val="CorpodoTexto"/>
        <w:ind w:left="993" w:firstLine="0"/>
        <w:rPr>
          <w:rFonts w:cs="Arial"/>
        </w:rPr>
      </w:pPr>
    </w:p>
    <w:p w:rsidR="00CD53C2" w:rsidRDefault="00CD53C2" w:rsidP="00CD53C2">
      <w:r>
        <w:br w:type="page"/>
      </w:r>
    </w:p>
    <w:p w:rsidR="00CE3377" w:rsidRDefault="00CE3377" w:rsidP="00CE3377">
      <w:pPr>
        <w:pStyle w:val="Ttulo2"/>
        <w:spacing w:before="240" w:after="240" w:line="360" w:lineRule="auto"/>
        <w:ind w:left="567" w:hanging="567"/>
      </w:pPr>
      <w:bookmarkStart w:id="23" w:name="_Toc373407445"/>
      <w:r>
        <w:lastRenderedPageBreak/>
        <w:t xml:space="preserve">Caso de </w:t>
      </w:r>
      <w:r w:rsidR="00955C18">
        <w:t>U</w:t>
      </w:r>
      <w:r>
        <w:t>so: UC12 - Manter Profissão</w:t>
      </w:r>
      <w:bookmarkEnd w:id="23"/>
    </w:p>
    <w:p w:rsidR="00CE3377" w:rsidRDefault="00CE3377" w:rsidP="00CE3377">
      <w:pPr>
        <w:pStyle w:val="Ttulo3"/>
      </w:pPr>
      <w:r>
        <w:t>Descrição</w:t>
      </w:r>
    </w:p>
    <w:p w:rsidR="00955C18" w:rsidRPr="00393491" w:rsidRDefault="00955C18" w:rsidP="00955C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das profissões dos funcionários da oficina.</w:t>
      </w:r>
    </w:p>
    <w:p w:rsidR="00955C18" w:rsidRDefault="00955C18" w:rsidP="00955C18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55C18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Profissões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204976A" wp14:editId="05315C28">
            <wp:extent cx="5934075" cy="1962150"/>
            <wp:effectExtent l="0" t="0" r="9525" b="0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35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9552" behindDoc="0" locked="0" layoutInCell="1" allowOverlap="1" wp14:anchorId="51A9292C" wp14:editId="619D681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7" name="Caixa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B95E91C" wp14:editId="211CC073">
                                  <wp:extent cx="2113280" cy="267335"/>
                                  <wp:effectExtent l="0" t="0" r="1270" b="0"/>
                                  <wp:docPr id="330" name="Imagem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0FB71E" wp14:editId="60F0F4B4">
                                  <wp:extent cx="1492250" cy="129540"/>
                                  <wp:effectExtent l="0" t="0" r="0" b="3810"/>
                                  <wp:docPr id="331" name="Imagem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E8926E" wp14:editId="73465528">
                                  <wp:extent cx="1492250" cy="129540"/>
                                  <wp:effectExtent l="0" t="0" r="0" b="3810"/>
                                  <wp:docPr id="332" name="Imagem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3DDF82" wp14:editId="1CB4615C">
                                  <wp:extent cx="1492250" cy="129540"/>
                                  <wp:effectExtent l="0" t="0" r="0" b="3810"/>
                                  <wp:docPr id="333" name="Imagem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7" o:spid="_x0000_s1056" type="#_x0000_t202" style="position:absolute;left:0;text-align:left;margin-left:85.05pt;margin-top:590.85pt;width:442.6pt;height:145.55pt;z-index:2517995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A/qMgIAAGE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J+A/q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B95E91C" wp14:editId="211CC073">
                            <wp:extent cx="2113280" cy="267335"/>
                            <wp:effectExtent l="0" t="0" r="1270" b="0"/>
                            <wp:docPr id="330" name="Imagem 3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0FB71E" wp14:editId="60F0F4B4">
                            <wp:extent cx="1492250" cy="129540"/>
                            <wp:effectExtent l="0" t="0" r="0" b="3810"/>
                            <wp:docPr id="331" name="Imagem 3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E8926E" wp14:editId="73465528">
                            <wp:extent cx="1492250" cy="129540"/>
                            <wp:effectExtent l="0" t="0" r="0" b="3810"/>
                            <wp:docPr id="332" name="Imagem 3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3DDF82" wp14:editId="1CB4615C">
                            <wp:extent cx="1492250" cy="129540"/>
                            <wp:effectExtent l="0" t="0" r="0" b="3810"/>
                            <wp:docPr id="333" name="Imagem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8528" behindDoc="0" locked="0" layoutInCell="1" allowOverlap="1" wp14:anchorId="6EB0546F" wp14:editId="7DA42B1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8" name="Caixa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C0E73F5" wp14:editId="418343C3">
                                  <wp:extent cx="2113280" cy="267335"/>
                                  <wp:effectExtent l="0" t="0" r="1270" b="0"/>
                                  <wp:docPr id="334" name="Imagem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CB6DCC" wp14:editId="0E4022C6">
                                  <wp:extent cx="1492250" cy="129540"/>
                                  <wp:effectExtent l="0" t="0" r="0" b="3810"/>
                                  <wp:docPr id="335" name="Imagem 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D82BC7A" wp14:editId="2B857727">
                                  <wp:extent cx="1492250" cy="129540"/>
                                  <wp:effectExtent l="0" t="0" r="0" b="3810"/>
                                  <wp:docPr id="336" name="Imagem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38DD0C" wp14:editId="3284F2F2">
                                  <wp:extent cx="1492250" cy="129540"/>
                                  <wp:effectExtent l="0" t="0" r="0" b="3810"/>
                                  <wp:docPr id="337" name="Imagem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8" o:spid="_x0000_s1057" type="#_x0000_t202" style="position:absolute;left:0;text-align:left;margin-left:85.05pt;margin-top:590.85pt;width:442.6pt;height:145.55pt;z-index:2517985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lFpqr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C0E73F5" wp14:editId="418343C3">
                            <wp:extent cx="2113280" cy="267335"/>
                            <wp:effectExtent l="0" t="0" r="1270" b="0"/>
                            <wp:docPr id="334" name="Imagem 3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CB6DCC" wp14:editId="0E4022C6">
                            <wp:extent cx="1492250" cy="129540"/>
                            <wp:effectExtent l="0" t="0" r="0" b="3810"/>
                            <wp:docPr id="335" name="Imagem 3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D82BC7A" wp14:editId="2B857727">
                            <wp:extent cx="1492250" cy="129540"/>
                            <wp:effectExtent l="0" t="0" r="0" b="3810"/>
                            <wp:docPr id="336" name="Imagem 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38DD0C" wp14:editId="3284F2F2">
                            <wp:extent cx="1492250" cy="129540"/>
                            <wp:effectExtent l="0" t="0" r="0" b="3810"/>
                            <wp:docPr id="337" name="Imagem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7504" behindDoc="0" locked="0" layoutInCell="1" allowOverlap="1" wp14:anchorId="1E1632D4" wp14:editId="54A8B34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4" name="Caixa de texto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08BAB2D" wp14:editId="1932C6C6">
                                  <wp:extent cx="2113280" cy="267335"/>
                                  <wp:effectExtent l="0" t="0" r="1270" b="0"/>
                                  <wp:docPr id="338" name="Imagem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C006336" wp14:editId="45EADAD2">
                                  <wp:extent cx="1492250" cy="129540"/>
                                  <wp:effectExtent l="0" t="0" r="0" b="3810"/>
                                  <wp:docPr id="339" name="Imagem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DD979B6" wp14:editId="7B1F29A2">
                                  <wp:extent cx="1492250" cy="129540"/>
                                  <wp:effectExtent l="0" t="0" r="0" b="3810"/>
                                  <wp:docPr id="340" name="Imagem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58D28FB" wp14:editId="436A0C36">
                                  <wp:extent cx="1492250" cy="129540"/>
                                  <wp:effectExtent l="0" t="0" r="0" b="3810"/>
                                  <wp:docPr id="341" name="Imagem 3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4" o:spid="_x0000_s1058" type="#_x0000_t202" style="position:absolute;left:0;text-align:left;margin-left:85.05pt;margin-top:590.85pt;width:442.6pt;height:145.55pt;z-index:2517975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p2V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xp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qXbRQ2R5h/UjUetw7HSaTDq06L5z1lOXV9x/&#10;O4CTnOl3hspzPVsUcxqLJMyWy2sS3KVmd6kBIwiq4oGz8bgJ4ygdrFP7ljyNDWHwlkraqET2c1Sn&#10;+KmTUw1OUxdH5VJOVs//hvU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ClKdl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08BAB2D" wp14:editId="1932C6C6">
                            <wp:extent cx="2113280" cy="267335"/>
                            <wp:effectExtent l="0" t="0" r="1270" b="0"/>
                            <wp:docPr id="338" name="Imagem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C006336" wp14:editId="45EADAD2">
                            <wp:extent cx="1492250" cy="129540"/>
                            <wp:effectExtent l="0" t="0" r="0" b="3810"/>
                            <wp:docPr id="339" name="Imagem 3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DD979B6" wp14:editId="7B1F29A2">
                            <wp:extent cx="1492250" cy="129540"/>
                            <wp:effectExtent l="0" t="0" r="0" b="3810"/>
                            <wp:docPr id="340" name="Imagem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58D28FB" wp14:editId="436A0C36">
                            <wp:extent cx="1492250" cy="129540"/>
                            <wp:effectExtent l="0" t="0" r="0" b="3810"/>
                            <wp:docPr id="341" name="Imagem 3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6480" behindDoc="0" locked="0" layoutInCell="1" allowOverlap="1" wp14:anchorId="66F27079" wp14:editId="7DD1CF4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5" name="Caixa de texto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C82350" wp14:editId="76FFABA5">
                                  <wp:extent cx="2113280" cy="267335"/>
                                  <wp:effectExtent l="0" t="0" r="1270" b="0"/>
                                  <wp:docPr id="342" name="Imagem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68D53F" wp14:editId="55C9B8EA">
                                  <wp:extent cx="1492250" cy="129540"/>
                                  <wp:effectExtent l="0" t="0" r="0" b="3810"/>
                                  <wp:docPr id="343" name="Imagem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C7B97B" wp14:editId="272380AC">
                                  <wp:extent cx="1492250" cy="129540"/>
                                  <wp:effectExtent l="0" t="0" r="0" b="3810"/>
                                  <wp:docPr id="344" name="Imagem 3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0C09EC" wp14:editId="20E5687F">
                                  <wp:extent cx="1492250" cy="129540"/>
                                  <wp:effectExtent l="0" t="0" r="0" b="3810"/>
                                  <wp:docPr id="345" name="Imagem 3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5" o:spid="_x0000_s1059" type="#_x0000_t202" style="position:absolute;left:0;text-align:left;margin-left:85.05pt;margin-top:590.85pt;width:442.6pt;height:145.55pt;z-index:2517964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77sAz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C82350" wp14:editId="76FFABA5">
                            <wp:extent cx="2113280" cy="267335"/>
                            <wp:effectExtent l="0" t="0" r="1270" b="0"/>
                            <wp:docPr id="342" name="Imagem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68D53F" wp14:editId="55C9B8EA">
                            <wp:extent cx="1492250" cy="129540"/>
                            <wp:effectExtent l="0" t="0" r="0" b="3810"/>
                            <wp:docPr id="343" name="Imagem 3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C7B97B" wp14:editId="272380AC">
                            <wp:extent cx="1492250" cy="129540"/>
                            <wp:effectExtent l="0" t="0" r="0" b="3810"/>
                            <wp:docPr id="344" name="Imagem 3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0C09EC" wp14:editId="20E5687F">
                            <wp:extent cx="1492250" cy="129540"/>
                            <wp:effectExtent l="0" t="0" r="0" b="3810"/>
                            <wp:docPr id="345" name="Imagem 3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5456" behindDoc="0" locked="0" layoutInCell="1" allowOverlap="1" wp14:anchorId="750B057A" wp14:editId="42DE1C3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6" name="Caixa de texto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B49D3E" wp14:editId="0A014E90">
                                  <wp:extent cx="2113280" cy="267335"/>
                                  <wp:effectExtent l="0" t="0" r="1270" b="0"/>
                                  <wp:docPr id="346" name="Imagem 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F2F8F8D" wp14:editId="0EA2F8A1">
                                  <wp:extent cx="1492250" cy="129540"/>
                                  <wp:effectExtent l="0" t="0" r="0" b="3810"/>
                                  <wp:docPr id="347" name="Imagem 3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D28FB40" wp14:editId="483B9A05">
                                  <wp:extent cx="1492250" cy="129540"/>
                                  <wp:effectExtent l="0" t="0" r="0" b="3810"/>
                                  <wp:docPr id="348" name="Imagem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908E81" wp14:editId="11B7B8CB">
                                  <wp:extent cx="1492250" cy="129540"/>
                                  <wp:effectExtent l="0" t="0" r="0" b="3810"/>
                                  <wp:docPr id="349" name="Imagem 3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6" o:spid="_x0000_s1060" type="#_x0000_t202" style="position:absolute;left:0;text-align:left;margin-left:85.05pt;margin-top:590.85pt;width:442.6pt;height:145.55pt;z-index:2517954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5Ej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WLtZ9BBZ3mH9SNQ6HDudJpMOLbrvnPXU5RX3&#10;3w7gJGf6naHyXM8WxZzGIgmz5fKaBHep2V1qwAiCqnjgbDxuwjhKB+vUviVPY0MYvKWSNiqR/RzV&#10;KX7q5FSD09TFU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wreRIz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B49D3E" wp14:editId="0A014E90">
                            <wp:extent cx="2113280" cy="267335"/>
                            <wp:effectExtent l="0" t="0" r="1270" b="0"/>
                            <wp:docPr id="346" name="Imagem 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F2F8F8D" wp14:editId="0EA2F8A1">
                            <wp:extent cx="1492250" cy="129540"/>
                            <wp:effectExtent l="0" t="0" r="0" b="3810"/>
                            <wp:docPr id="347" name="Imagem 3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D28FB40" wp14:editId="483B9A05">
                            <wp:extent cx="1492250" cy="129540"/>
                            <wp:effectExtent l="0" t="0" r="0" b="3810"/>
                            <wp:docPr id="348" name="Imagem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908E81" wp14:editId="11B7B8CB">
                            <wp:extent cx="1492250" cy="129540"/>
                            <wp:effectExtent l="0" t="0" r="0" b="3810"/>
                            <wp:docPr id="349" name="Imagem 3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4432" behindDoc="0" locked="0" layoutInCell="1" allowOverlap="1" wp14:anchorId="5DED76C5" wp14:editId="79F2490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7" name="Caixa de texto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43B9DD5" wp14:editId="3E22C26B">
                                  <wp:extent cx="2113280" cy="267335"/>
                                  <wp:effectExtent l="0" t="0" r="1270" b="0"/>
                                  <wp:docPr id="350" name="Imagem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895059" wp14:editId="6CDC3920">
                                  <wp:extent cx="1492250" cy="129540"/>
                                  <wp:effectExtent l="0" t="0" r="0" b="3810"/>
                                  <wp:docPr id="351" name="Imagem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8875D0" wp14:editId="291C89B3">
                                  <wp:extent cx="1492250" cy="129540"/>
                                  <wp:effectExtent l="0" t="0" r="0" b="3810"/>
                                  <wp:docPr id="352" name="Imagem 3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6DB6966" wp14:editId="6A6751EF">
                                  <wp:extent cx="1492250" cy="129540"/>
                                  <wp:effectExtent l="0" t="0" r="0" b="3810"/>
                                  <wp:docPr id="353" name="Imagem 3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7" o:spid="_x0000_s1061" type="#_x0000_t202" style="position:absolute;left:0;text-align:left;margin-left:85.05pt;margin-top:590.85pt;width:442.6pt;height:145.55pt;z-index:2517944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x6Mw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jV7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P9YuUjCwXGB5JGodjp1Ok0mHBt0Pzjrq8pz7&#10;73twkjP93lB5rufL6YLGIgrz1eqaBHepKS41YARB5TxwNh63YRylvXWqbsjT2BAGb6mklYpkP0d1&#10;ip86OdbgNHXDqFzK0er537B5B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J14Me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43B9DD5" wp14:editId="3E22C26B">
                            <wp:extent cx="2113280" cy="267335"/>
                            <wp:effectExtent l="0" t="0" r="1270" b="0"/>
                            <wp:docPr id="350" name="Imagem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895059" wp14:editId="6CDC3920">
                            <wp:extent cx="1492250" cy="129540"/>
                            <wp:effectExtent l="0" t="0" r="0" b="3810"/>
                            <wp:docPr id="351" name="Imagem 3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8875D0" wp14:editId="291C89B3">
                            <wp:extent cx="1492250" cy="129540"/>
                            <wp:effectExtent l="0" t="0" r="0" b="3810"/>
                            <wp:docPr id="352" name="Imagem 3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6DB6966" wp14:editId="6A6751EF">
                            <wp:extent cx="1492250" cy="129540"/>
                            <wp:effectExtent l="0" t="0" r="0" b="3810"/>
                            <wp:docPr id="353" name="Imagem 3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955C18"/>
                  </w:txbxContent>
                </v:textbox>
              </v:shape>
            </w:pict>
          </mc:Fallback>
        </mc:AlternateContent>
      </w:r>
      <w:r>
        <w:rPr>
          <w:noProof/>
        </w:rPr>
        <w:t>Profissões</w:t>
      </w:r>
    </w:p>
    <w:p w:rsidR="00955C18" w:rsidRPr="00393491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Profissão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EE81C68" wp14:editId="0996A8A9">
            <wp:extent cx="5753100" cy="2476500"/>
            <wp:effectExtent l="0" t="0" r="0" b="0"/>
            <wp:docPr id="354" name="Imagem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36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Profissão</w:t>
      </w:r>
    </w:p>
    <w:p w:rsidR="00955C18" w:rsidRDefault="00955C18" w:rsidP="00955C18">
      <w:pPr>
        <w:pStyle w:val="Ttulo3"/>
      </w:pPr>
      <w:r>
        <w:t>Pré-condição</w:t>
      </w:r>
    </w:p>
    <w:p w:rsidR="00955C18" w:rsidRPr="00AB3CED" w:rsidRDefault="00955C18" w:rsidP="00955C18">
      <w:pPr>
        <w:pStyle w:val="CorpodoTexto"/>
      </w:pPr>
      <w:r w:rsidRPr="00AB3CED">
        <w:t>Este caso de uso pode iniciar somente se:</w:t>
      </w:r>
    </w:p>
    <w:p w:rsidR="00955C18" w:rsidRPr="00AB3CED" w:rsidRDefault="00955C18" w:rsidP="00955C18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955C18" w:rsidRDefault="00955C18" w:rsidP="00955C18">
      <w:pPr>
        <w:pStyle w:val="Ttulo3"/>
      </w:pPr>
      <w:r>
        <w:t>Pós-condição</w:t>
      </w:r>
    </w:p>
    <w:p w:rsidR="00955C18" w:rsidRPr="00614936" w:rsidRDefault="00955C18" w:rsidP="00955C18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955C18" w:rsidRDefault="00955C18" w:rsidP="00955C18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0775C0">
        <w:t>excluído</w:t>
      </w:r>
      <w:r>
        <w:t xml:space="preserve"> uma profissão</w:t>
      </w:r>
      <w:r w:rsidRPr="002665C0">
        <w:t>;</w:t>
      </w:r>
    </w:p>
    <w:p w:rsidR="00955C18" w:rsidRDefault="00955C18" w:rsidP="00955C18">
      <w:pPr>
        <w:pStyle w:val="Ttulo3"/>
      </w:pPr>
      <w:r>
        <w:lastRenderedPageBreak/>
        <w:t>Autor Primário</w:t>
      </w:r>
    </w:p>
    <w:p w:rsidR="00955C18" w:rsidRPr="007C6ABE" w:rsidRDefault="000775C0" w:rsidP="00955C18">
      <w:pPr>
        <w:pStyle w:val="CorpodoTexto"/>
      </w:pPr>
      <w:r>
        <w:t>Funcionário.</w:t>
      </w:r>
    </w:p>
    <w:p w:rsidR="00955C18" w:rsidRDefault="00955C18" w:rsidP="00955C18">
      <w:pPr>
        <w:pStyle w:val="Ttulo3"/>
      </w:pPr>
      <w:r>
        <w:t>Fluxo Principal</w:t>
      </w:r>
    </w:p>
    <w:p w:rsidR="000775C0" w:rsidRDefault="000775C0" w:rsidP="000775C0">
      <w:pPr>
        <w:pStyle w:val="CorpodoTexto"/>
      </w:pPr>
      <w:r>
        <w:t>1. O sistema lista todos os tipos de serviços cadastrados.</w:t>
      </w:r>
    </w:p>
    <w:p w:rsidR="00955C18" w:rsidRPr="008571E9" w:rsidRDefault="000775C0" w:rsidP="00955C18">
      <w:pPr>
        <w:pStyle w:val="CorpodoTexto"/>
      </w:pPr>
      <w:r>
        <w:t>2</w:t>
      </w:r>
      <w:r w:rsidR="00955C18">
        <w:t xml:space="preserve">. O sistema apresenta a tela </w:t>
      </w:r>
      <w:r w:rsidR="00955C18" w:rsidRPr="0080732C">
        <w:rPr>
          <w:b/>
        </w:rPr>
        <w:t>DV1</w:t>
      </w:r>
      <w:r w:rsidR="00955C18">
        <w:t>;</w:t>
      </w:r>
    </w:p>
    <w:p w:rsidR="00955C18" w:rsidRDefault="000775C0" w:rsidP="00955C18">
      <w:pPr>
        <w:pStyle w:val="CorpodoTexto"/>
      </w:pPr>
      <w:r>
        <w:t>3</w:t>
      </w:r>
      <w:r w:rsidR="00955C18">
        <w:t>. O</w:t>
      </w:r>
      <w:r w:rsidR="00955C18" w:rsidRPr="00614936">
        <w:t xml:space="preserve"> </w:t>
      </w:r>
      <w:r w:rsidR="00955C18">
        <w:t xml:space="preserve">ator preenche um filtro para pesquisa e pressiona o botão “Pesquisar”; </w:t>
      </w:r>
      <w:r w:rsidR="00955C18" w:rsidRPr="003F2521">
        <w:rPr>
          <w:b/>
        </w:rPr>
        <w:t>(A1)</w:t>
      </w:r>
      <w:r w:rsidR="00955C18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21</w:t>
      </w:r>
      <w:r w:rsidR="00955C18">
        <w:rPr>
          <w:b/>
        </w:rPr>
        <w:t>1)</w:t>
      </w:r>
      <w:r w:rsidR="00955C18">
        <w:t>.</w:t>
      </w:r>
    </w:p>
    <w:p w:rsidR="00955C18" w:rsidRDefault="000775C0" w:rsidP="00955C18">
      <w:pPr>
        <w:pStyle w:val="CorpodoTexto"/>
      </w:pPr>
      <w:r>
        <w:t>4</w:t>
      </w:r>
      <w:r w:rsidR="00955C18">
        <w:t xml:space="preserve">. O sistema seleciona as profissões que atendam o filtro da pesquisa e monta a grid de resultado; </w:t>
      </w:r>
      <w:r w:rsidR="00955C18" w:rsidRPr="003F2521">
        <w:rPr>
          <w:b/>
        </w:rPr>
        <w:t>(A3)(A</w:t>
      </w:r>
      <w:r w:rsidR="00955C18">
        <w:rPr>
          <w:b/>
        </w:rPr>
        <w:t>5</w:t>
      </w:r>
      <w:r w:rsidR="00955C18" w:rsidRPr="003F2521">
        <w:rPr>
          <w:b/>
        </w:rPr>
        <w:t>).</w:t>
      </w:r>
    </w:p>
    <w:p w:rsidR="00955C18" w:rsidRDefault="000775C0" w:rsidP="00955C18">
      <w:pPr>
        <w:pStyle w:val="CorpodoTexto"/>
      </w:pPr>
      <w:r>
        <w:t>5</w:t>
      </w:r>
      <w:r w:rsidR="00955C18">
        <w:t xml:space="preserve">. O caso de uso é encerrado. </w:t>
      </w:r>
    </w:p>
    <w:p w:rsidR="00955C18" w:rsidRDefault="00955C18" w:rsidP="00955C18">
      <w:pPr>
        <w:pStyle w:val="Ttulo3"/>
      </w:pPr>
      <w:r>
        <w:t>Fluxos Alternativos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55C18" w:rsidRPr="007631A1" w:rsidRDefault="00955C18" w:rsidP="00955C18">
      <w:pPr>
        <w:pStyle w:val="CorpodoTexto"/>
      </w:pPr>
      <w:r>
        <w:t>1. O ator pressiona o botão “Limpar”;</w:t>
      </w:r>
    </w:p>
    <w:p w:rsidR="00955C18" w:rsidRDefault="00955C18" w:rsidP="00955C18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D63A87" w:rsidRDefault="00D63A87" w:rsidP="00D63A87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D63A87" w:rsidRDefault="00D63A87" w:rsidP="00D63A87">
      <w:pPr>
        <w:pStyle w:val="CorpodoTexto"/>
      </w:pPr>
      <w:r>
        <w:t xml:space="preserve">5. O sistema grava os dados da profissão no banco de dados </w:t>
      </w:r>
      <w:r w:rsidRPr="007F75E1">
        <w:rPr>
          <w:b/>
        </w:rPr>
        <w:t>(E2)</w:t>
      </w:r>
      <w:r>
        <w:t>;</w:t>
      </w:r>
    </w:p>
    <w:p w:rsidR="00D63A87" w:rsidRDefault="00D63A87" w:rsidP="00D63A87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D63A87" w:rsidRDefault="00D63A87" w:rsidP="00D63A87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Profissão</w:t>
      </w:r>
      <w:r>
        <w:rPr>
          <w:rFonts w:cs="Arial"/>
        </w:rPr>
        <w:t>:</w:t>
      </w:r>
    </w:p>
    <w:p w:rsidR="00955C18" w:rsidRDefault="00955C18" w:rsidP="00955C18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profissão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955C18" w:rsidRDefault="00955C18" w:rsidP="00955C18">
      <w:pPr>
        <w:pStyle w:val="CorpodoTexto"/>
      </w:pPr>
      <w:r>
        <w:t xml:space="preserve">5. O sistema atualiza os dados da profissão no banco de dados </w:t>
      </w:r>
      <w:r>
        <w:rPr>
          <w:b/>
        </w:rPr>
        <w:t>(E2)</w:t>
      </w:r>
      <w:r>
        <w:t>;</w:t>
      </w:r>
    </w:p>
    <w:p w:rsidR="00D63A87" w:rsidRDefault="00D63A87" w:rsidP="00D63A87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955C18" w:rsidRDefault="00D63A87" w:rsidP="00955C18">
      <w:pPr>
        <w:pStyle w:val="CorpodoTexto"/>
      </w:pPr>
      <w:r>
        <w:t>7</w:t>
      </w:r>
      <w:r w:rsidR="00955C18">
        <w:t xml:space="preserve">. O caso de uso retoma ao passo </w:t>
      </w:r>
      <w:proofErr w:type="gramStart"/>
      <w:r>
        <w:t>1</w:t>
      </w:r>
      <w:proofErr w:type="gramEnd"/>
      <w:r w:rsidR="00955C18">
        <w:t xml:space="preserve"> do fluxo principal</w:t>
      </w:r>
      <w:r w:rsidR="00955C18" w:rsidRPr="009628A6">
        <w:t>.</w:t>
      </w:r>
    </w:p>
    <w:p w:rsidR="00633F98" w:rsidRDefault="00633F98" w:rsidP="00955C18">
      <w:pPr>
        <w:pStyle w:val="CorpodoTexto"/>
      </w:pP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55C18" w:rsidRPr="007631A1" w:rsidRDefault="00955C18" w:rsidP="00955C18">
      <w:pPr>
        <w:pStyle w:val="CorpodoTexto"/>
      </w:pPr>
      <w:r>
        <w:t>1. O ator pressiona o botão “</w:t>
      </w:r>
      <w:r w:rsidR="00D63A87">
        <w:t>Cancelar</w:t>
      </w:r>
      <w:r>
        <w:t>”;</w:t>
      </w:r>
    </w:p>
    <w:p w:rsidR="00955C18" w:rsidRDefault="00955C18" w:rsidP="00955C18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63A87">
        <w:rPr>
          <w:rFonts w:cs="Arial"/>
          <w:b/>
        </w:rPr>
        <w:t>Excluir</w:t>
      </w:r>
      <w:r>
        <w:rPr>
          <w:rFonts w:cs="Arial"/>
          <w:b/>
        </w:rPr>
        <w:t xml:space="preserve">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63A87" w:rsidRDefault="00D63A87" w:rsidP="00D63A87">
      <w:pPr>
        <w:pStyle w:val="CorpodoTexto"/>
        <w:rPr>
          <w:b/>
        </w:rPr>
      </w:pPr>
      <w:r>
        <w:t>2. O sistema apresenta uma mensagem: “Confirma a exclusão da profissão selecionada?”</w:t>
      </w:r>
      <w:r>
        <w:rPr>
          <w:b/>
        </w:rPr>
        <w:t>;</w:t>
      </w:r>
    </w:p>
    <w:p w:rsidR="00D63A87" w:rsidRDefault="00D63A87" w:rsidP="00D63A87">
      <w:pPr>
        <w:pStyle w:val="CorpodoTexto"/>
      </w:pPr>
      <w:r>
        <w:t xml:space="preserve">3. O ator confirma a exclusão da profissão; </w:t>
      </w:r>
    </w:p>
    <w:p w:rsidR="00D63A87" w:rsidRDefault="00D63A87" w:rsidP="00D63A87">
      <w:pPr>
        <w:pStyle w:val="CorpodoTexto"/>
      </w:pPr>
      <w:r>
        <w:t xml:space="preserve">4. O sistema exclui os dados da profissão no banco de dados </w:t>
      </w:r>
      <w:r>
        <w:rPr>
          <w:b/>
        </w:rPr>
        <w:t>(E3)</w:t>
      </w:r>
      <w:r>
        <w:t>;</w:t>
      </w:r>
    </w:p>
    <w:p w:rsidR="00D63A87" w:rsidRDefault="00D63A87" w:rsidP="00D63A87">
      <w:pPr>
        <w:pStyle w:val="CorpodoTexto"/>
      </w:pPr>
      <w:r>
        <w:t xml:space="preserve">5. O sistema notifica ao usuário que a exclusão foi ocorrida com sucesso. </w:t>
      </w:r>
    </w:p>
    <w:p w:rsidR="00D63A87" w:rsidRDefault="00D63A87" w:rsidP="00D63A87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955C18" w:rsidRDefault="00955C18" w:rsidP="00955C18">
      <w:pPr>
        <w:pStyle w:val="Ttulo3"/>
      </w:pPr>
      <w:r>
        <w:t>Fluxos de Exceções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55C18" w:rsidRDefault="00955C18" w:rsidP="00955C18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profissão no banco de dados: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3A87" w:rsidRDefault="00D63A87" w:rsidP="00D63A8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profissão no banco de dados:</w:t>
      </w:r>
    </w:p>
    <w:p w:rsidR="00D63A87" w:rsidRDefault="00D63A87" w:rsidP="00D63A87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D63A87" w:rsidRDefault="00D63A87" w:rsidP="00D63A8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3A87" w:rsidRDefault="00D63A87" w:rsidP="00955C18">
      <w:pPr>
        <w:pStyle w:val="CorpodoTexto"/>
        <w:ind w:left="993" w:firstLine="0"/>
        <w:rPr>
          <w:rFonts w:cs="Arial"/>
        </w:rPr>
      </w:pPr>
    </w:p>
    <w:p w:rsidR="001C63E4" w:rsidRDefault="001C63E4" w:rsidP="001C63E4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4" w:name="_Toc373407446"/>
      <w:r>
        <w:lastRenderedPageBreak/>
        <w:t>Caso de U</w:t>
      </w:r>
      <w:r w:rsidR="00F968A1">
        <w:t>so: UC13 - Manter Cor</w:t>
      </w:r>
      <w:bookmarkEnd w:id="24"/>
    </w:p>
    <w:p w:rsidR="00F968A1" w:rsidRDefault="00F968A1" w:rsidP="00F968A1">
      <w:pPr>
        <w:pStyle w:val="Ttulo3"/>
      </w:pPr>
      <w:r>
        <w:t>Descrição</w:t>
      </w:r>
    </w:p>
    <w:p w:rsidR="00F968A1" w:rsidRPr="00393491" w:rsidRDefault="00F968A1" w:rsidP="000F2E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 xml:space="preserve">de cores de </w:t>
      </w:r>
      <w:proofErr w:type="spellStart"/>
      <w:r>
        <w:t>veiculo</w:t>
      </w:r>
      <w:r w:rsidR="006E37DA">
        <w:t>s</w:t>
      </w:r>
      <w:proofErr w:type="spellEnd"/>
      <w:r>
        <w:t>.</w:t>
      </w:r>
    </w:p>
    <w:p w:rsidR="00F968A1" w:rsidRDefault="009242A3" w:rsidP="009242A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F968A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D568E9">
        <w:rPr>
          <w:b/>
        </w:rPr>
        <w:t>Pesquisa de Cores</w:t>
      </w:r>
    </w:p>
    <w:p w:rsidR="00D568E9" w:rsidRDefault="00D568E9" w:rsidP="00D568E9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3D11DEE" wp14:editId="387618B1">
            <wp:extent cx="5943600" cy="2333625"/>
            <wp:effectExtent l="0" t="0" r="0" b="9525"/>
            <wp:docPr id="421" name="Imagem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D568E9" w:rsidP="00D568E9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37</w:t>
        </w:r>
      </w:fldSimple>
      <w:r>
        <w:t xml:space="preserve"> - Tela de</w:t>
      </w:r>
      <w:r>
        <w:rPr>
          <w:noProof/>
        </w:rPr>
        <w:t xml:space="preserve"> Pesquisa de Cores</w: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7568" behindDoc="0" locked="0" layoutInCell="1" allowOverlap="1" wp14:anchorId="259E0110" wp14:editId="399B969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0" name="Caixa de texto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8B3D28" wp14:editId="5CB5EE0A">
                                  <wp:extent cx="2113280" cy="267335"/>
                                  <wp:effectExtent l="0" t="0" r="1270" b="0"/>
                                  <wp:docPr id="300" name="Imagem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A79CC8D" wp14:editId="3DA90BAC">
                                  <wp:extent cx="1492250" cy="129540"/>
                                  <wp:effectExtent l="0" t="0" r="0" b="3810"/>
                                  <wp:docPr id="301" name="Imagem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31A625" wp14:editId="20BF990F">
                                  <wp:extent cx="1492250" cy="129540"/>
                                  <wp:effectExtent l="0" t="0" r="0" b="3810"/>
                                  <wp:docPr id="302" name="Imagem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15F9017" wp14:editId="7A27B2AB">
                                  <wp:extent cx="1492250" cy="129540"/>
                                  <wp:effectExtent l="0" t="0" r="0" b="3810"/>
                                  <wp:docPr id="303" name="Imagem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0" o:spid="_x0000_s1062" type="#_x0000_t202" style="position:absolute;left:0;text-align:left;margin-left:85.05pt;margin-top:590.85pt;width:442.6pt;height:145.55pt;z-index:2517575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RAPd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8B3D28" wp14:editId="5CB5EE0A">
                            <wp:extent cx="2113280" cy="267335"/>
                            <wp:effectExtent l="0" t="0" r="1270" b="0"/>
                            <wp:docPr id="300" name="Imagem 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A79CC8D" wp14:editId="3DA90BAC">
                            <wp:extent cx="1492250" cy="129540"/>
                            <wp:effectExtent l="0" t="0" r="0" b="3810"/>
                            <wp:docPr id="301" name="Imagem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31A625" wp14:editId="20BF990F">
                            <wp:extent cx="1492250" cy="129540"/>
                            <wp:effectExtent l="0" t="0" r="0" b="3810"/>
                            <wp:docPr id="302" name="Imagem 3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15F9017" wp14:editId="7A27B2AB">
                            <wp:extent cx="1492250" cy="129540"/>
                            <wp:effectExtent l="0" t="0" r="0" b="3810"/>
                            <wp:docPr id="303" name="Imagem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6544" behindDoc="0" locked="0" layoutInCell="1" allowOverlap="1" wp14:anchorId="20ECAED1" wp14:editId="32FB55D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1" name="Caixa de text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BE7C0F" wp14:editId="5BAA1BEC">
                                  <wp:extent cx="2113280" cy="267335"/>
                                  <wp:effectExtent l="0" t="0" r="1270" b="0"/>
                                  <wp:docPr id="304" name="Imagem 3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7FE09B9" wp14:editId="57C7C1A4">
                                  <wp:extent cx="1492250" cy="129540"/>
                                  <wp:effectExtent l="0" t="0" r="0" b="3810"/>
                                  <wp:docPr id="305" name="Imagem 3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55C9CB4" wp14:editId="6CF45CFC">
                                  <wp:extent cx="1492250" cy="129540"/>
                                  <wp:effectExtent l="0" t="0" r="0" b="3810"/>
                                  <wp:docPr id="306" name="Imagem 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5A02734" wp14:editId="1C0CF93E">
                                  <wp:extent cx="1492250" cy="129540"/>
                                  <wp:effectExtent l="0" t="0" r="0" b="3810"/>
                                  <wp:docPr id="307" name="Imagem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1" o:spid="_x0000_s1063" type="#_x0000_t202" style="position:absolute;left:0;text-align:left;margin-left:85.05pt;margin-top:590.85pt;width:442.6pt;height:145.55pt;z-index:2517565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RqaCO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805099" w:rsidRPr="00122D15" w:rsidRDefault="0080509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BE7C0F" wp14:editId="5BAA1BEC">
                            <wp:extent cx="2113280" cy="267335"/>
                            <wp:effectExtent l="0" t="0" r="1270" b="0"/>
                            <wp:docPr id="304" name="Imagem 3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7FE09B9" wp14:editId="57C7C1A4">
                            <wp:extent cx="1492250" cy="129540"/>
                            <wp:effectExtent l="0" t="0" r="0" b="3810"/>
                            <wp:docPr id="305" name="Imagem 3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55C9CB4" wp14:editId="6CF45CFC">
                            <wp:extent cx="1492250" cy="129540"/>
                            <wp:effectExtent l="0" t="0" r="0" b="3810"/>
                            <wp:docPr id="306" name="Imagem 3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5A02734" wp14:editId="1C0CF93E">
                            <wp:extent cx="1492250" cy="129540"/>
                            <wp:effectExtent l="0" t="0" r="0" b="3810"/>
                            <wp:docPr id="307" name="Imagem 3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5520" behindDoc="0" locked="0" layoutInCell="1" allowOverlap="1" wp14:anchorId="6F19626F" wp14:editId="3BE23F2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2" name="Caixa de texto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7C87D6D" wp14:editId="7180888D">
                                  <wp:extent cx="2113280" cy="267335"/>
                                  <wp:effectExtent l="0" t="0" r="1270" b="0"/>
                                  <wp:docPr id="308" name="Imagem 3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036DC6" wp14:editId="7D973C23">
                                  <wp:extent cx="1492250" cy="129540"/>
                                  <wp:effectExtent l="0" t="0" r="0" b="3810"/>
                                  <wp:docPr id="309" name="Imagem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DEB0A9E" wp14:editId="2D032BA3">
                                  <wp:extent cx="1492250" cy="129540"/>
                                  <wp:effectExtent l="0" t="0" r="0" b="3810"/>
                                  <wp:docPr id="310" name="Imagem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ADD6B1" wp14:editId="41123345">
                                  <wp:extent cx="1492250" cy="129540"/>
                                  <wp:effectExtent l="0" t="0" r="0" b="3810"/>
                                  <wp:docPr id="311" name="Imagem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2" o:spid="_x0000_s1064" type="#_x0000_t202" style="position:absolute;left:0;text-align:left;margin-left:85.05pt;margin-top:590.85pt;width:442.6pt;height:145.55pt;z-index:2517555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V9r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KccG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NI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HjJX2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7C87D6D" wp14:editId="7180888D">
                            <wp:extent cx="2113280" cy="267335"/>
                            <wp:effectExtent l="0" t="0" r="1270" b="0"/>
                            <wp:docPr id="308" name="Imagem 3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036DC6" wp14:editId="7D973C23">
                            <wp:extent cx="1492250" cy="129540"/>
                            <wp:effectExtent l="0" t="0" r="0" b="3810"/>
                            <wp:docPr id="309" name="Imagem 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DEB0A9E" wp14:editId="2D032BA3">
                            <wp:extent cx="1492250" cy="129540"/>
                            <wp:effectExtent l="0" t="0" r="0" b="3810"/>
                            <wp:docPr id="310" name="Imagem 3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ADD6B1" wp14:editId="41123345">
                            <wp:extent cx="1492250" cy="129540"/>
                            <wp:effectExtent l="0" t="0" r="0" b="3810"/>
                            <wp:docPr id="311" name="Imagem 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4496" behindDoc="0" locked="0" layoutInCell="1" allowOverlap="1" wp14:anchorId="719D7456" wp14:editId="4084F7C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3" name="Caixa de texto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933C6E" wp14:editId="4F823103">
                                  <wp:extent cx="2113280" cy="267335"/>
                                  <wp:effectExtent l="0" t="0" r="1270" b="0"/>
                                  <wp:docPr id="312" name="Imagem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09F0D0A" wp14:editId="00C42762">
                                  <wp:extent cx="1492250" cy="129540"/>
                                  <wp:effectExtent l="0" t="0" r="0" b="3810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27798D" wp14:editId="056ECA61">
                                  <wp:extent cx="1492250" cy="129540"/>
                                  <wp:effectExtent l="0" t="0" r="0" b="3810"/>
                                  <wp:docPr id="314" name="Imagem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56940A" wp14:editId="4279F275">
                                  <wp:extent cx="1492250" cy="129540"/>
                                  <wp:effectExtent l="0" t="0" r="0" b="3810"/>
                                  <wp:docPr id="315" name="Imagem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3" o:spid="_x0000_s1065" type="#_x0000_t202" style="position:absolute;left:0;text-align:left;margin-left:85.05pt;margin-top:590.85pt;width:442.6pt;height:145.55pt;z-index:2517544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SDCM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933C6E" wp14:editId="4F823103">
                            <wp:extent cx="2113280" cy="267335"/>
                            <wp:effectExtent l="0" t="0" r="1270" b="0"/>
                            <wp:docPr id="312" name="Imagem 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09F0D0A" wp14:editId="00C42762">
                            <wp:extent cx="1492250" cy="129540"/>
                            <wp:effectExtent l="0" t="0" r="0" b="3810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27798D" wp14:editId="056ECA61">
                            <wp:extent cx="1492250" cy="129540"/>
                            <wp:effectExtent l="0" t="0" r="0" b="3810"/>
                            <wp:docPr id="314" name="Imagem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56940A" wp14:editId="4279F275">
                            <wp:extent cx="1492250" cy="129540"/>
                            <wp:effectExtent l="0" t="0" r="0" b="3810"/>
                            <wp:docPr id="315" name="Imagem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3472" behindDoc="0" locked="0" layoutInCell="1" allowOverlap="1" wp14:anchorId="4822AD44" wp14:editId="755DDBF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4" name="Caixa de texto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CB924FA" wp14:editId="75CC5C31">
                                  <wp:extent cx="2113280" cy="267335"/>
                                  <wp:effectExtent l="0" t="0" r="1270" b="0"/>
                                  <wp:docPr id="316" name="Imagem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BF9A7AE" wp14:editId="73A29CFE">
                                  <wp:extent cx="1492250" cy="129540"/>
                                  <wp:effectExtent l="0" t="0" r="0" b="3810"/>
                                  <wp:docPr id="317" name="Imagem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6DB3DC" wp14:editId="4B99D4DD">
                                  <wp:extent cx="1492250" cy="129540"/>
                                  <wp:effectExtent l="0" t="0" r="0" b="3810"/>
                                  <wp:docPr id="318" name="Imagem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788093C" wp14:editId="68D732AA">
                                  <wp:extent cx="1492250" cy="129540"/>
                                  <wp:effectExtent l="0" t="0" r="0" b="3810"/>
                                  <wp:docPr id="319" name="Imagem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4" o:spid="_x0000_s1066" type="#_x0000_t202" style="position:absolute;left:0;text-align:left;margin-left:85.05pt;margin-top:590.85pt;width:442.6pt;height:145.55pt;z-index:2517534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NHRlC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CB924FA" wp14:editId="75CC5C31">
                            <wp:extent cx="2113280" cy="267335"/>
                            <wp:effectExtent l="0" t="0" r="1270" b="0"/>
                            <wp:docPr id="316" name="Imagem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BF9A7AE" wp14:editId="73A29CFE">
                            <wp:extent cx="1492250" cy="129540"/>
                            <wp:effectExtent l="0" t="0" r="0" b="3810"/>
                            <wp:docPr id="317" name="Imagem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6DB3DC" wp14:editId="4B99D4DD">
                            <wp:extent cx="1492250" cy="129540"/>
                            <wp:effectExtent l="0" t="0" r="0" b="3810"/>
                            <wp:docPr id="318" name="Imagem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788093C" wp14:editId="68D732AA">
                            <wp:extent cx="1492250" cy="129540"/>
                            <wp:effectExtent l="0" t="0" r="0" b="3810"/>
                            <wp:docPr id="319" name="Imagem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2448" behindDoc="0" locked="0" layoutInCell="1" allowOverlap="1" wp14:anchorId="2CCCCA3B" wp14:editId="47770D2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5" name="Caixa de texto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A1C797" wp14:editId="4F72D521">
                                  <wp:extent cx="2113280" cy="267335"/>
                                  <wp:effectExtent l="0" t="0" r="1270" b="0"/>
                                  <wp:docPr id="320" name="Imagem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36734C6" wp14:editId="296044FB">
                                  <wp:extent cx="1492250" cy="129540"/>
                                  <wp:effectExtent l="0" t="0" r="0" b="3810"/>
                                  <wp:docPr id="321" name="Imagem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431BBC" wp14:editId="428BF13C">
                                  <wp:extent cx="1492250" cy="129540"/>
                                  <wp:effectExtent l="0" t="0" r="0" b="3810"/>
                                  <wp:docPr id="322" name="Imagem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B2610B" wp14:editId="0F419919">
                                  <wp:extent cx="1492250" cy="129540"/>
                                  <wp:effectExtent l="0" t="0" r="0" b="3810"/>
                                  <wp:docPr id="323" name="Imagem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5" o:spid="_x0000_s1067" type="#_x0000_t202" style="position:absolute;left:0;text-align:left;margin-left:85.05pt;margin-top:590.85pt;width:442.6pt;height:145.55pt;z-index:2517524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DgJf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A1C797" wp14:editId="4F72D521">
                            <wp:extent cx="2113280" cy="267335"/>
                            <wp:effectExtent l="0" t="0" r="1270" b="0"/>
                            <wp:docPr id="320" name="Imagem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36734C6" wp14:editId="296044FB">
                            <wp:extent cx="1492250" cy="129540"/>
                            <wp:effectExtent l="0" t="0" r="0" b="3810"/>
                            <wp:docPr id="321" name="Imagem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431BBC" wp14:editId="428BF13C">
                            <wp:extent cx="1492250" cy="129540"/>
                            <wp:effectExtent l="0" t="0" r="0" b="3810"/>
                            <wp:docPr id="322" name="Imagem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B2610B" wp14:editId="0F419919">
                            <wp:extent cx="1492250" cy="129540"/>
                            <wp:effectExtent l="0" t="0" r="0" b="3810"/>
                            <wp:docPr id="323" name="Imagem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F968A1"/>
                  </w:txbxContent>
                </v:textbox>
              </v:shape>
            </w:pict>
          </mc:Fallback>
        </mc:AlternateContent>
      </w:r>
    </w:p>
    <w:p w:rsidR="00F968A1" w:rsidRPr="0039349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D568E9">
        <w:rPr>
          <w:b/>
        </w:rPr>
        <w:t>de Cadastro de Cor</w:t>
      </w:r>
    </w:p>
    <w:p w:rsidR="00F968A1" w:rsidRDefault="00D568E9" w:rsidP="00F968A1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D3F80B5" wp14:editId="483971CD">
            <wp:extent cx="5772150" cy="2105025"/>
            <wp:effectExtent l="0" t="0" r="0" b="9525"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F968A1" w:rsidP="00F968A1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38</w:t>
        </w:r>
      </w:fldSimple>
      <w:r>
        <w:t xml:space="preserve"> - </w:t>
      </w:r>
      <w:r w:rsidRPr="00D6029B">
        <w:t xml:space="preserve">Tela de </w:t>
      </w:r>
      <w:r w:rsidR="00F9693C">
        <w:t>C</w:t>
      </w:r>
      <w:r w:rsidRPr="00D6029B">
        <w:t xml:space="preserve">adastro de </w:t>
      </w:r>
      <w:r w:rsidR="00F9693C">
        <w:t>C</w:t>
      </w:r>
      <w:r>
        <w:t>or</w:t>
      </w:r>
    </w:p>
    <w:p w:rsidR="00F968A1" w:rsidRDefault="00F968A1" w:rsidP="00F968A1">
      <w:pPr>
        <w:pStyle w:val="Ttulo3"/>
      </w:pPr>
      <w:r>
        <w:t>Pré-condição</w:t>
      </w:r>
    </w:p>
    <w:p w:rsidR="00F968A1" w:rsidRPr="00AB3CED" w:rsidRDefault="00F968A1" w:rsidP="00F968A1">
      <w:pPr>
        <w:pStyle w:val="CorpodoTexto"/>
      </w:pPr>
      <w:r w:rsidRPr="00AB3CED">
        <w:t>Este caso de uso pode iniciar somente se:</w:t>
      </w:r>
    </w:p>
    <w:p w:rsidR="00F968A1" w:rsidRPr="00AB3CED" w:rsidRDefault="00F968A1" w:rsidP="00F968A1">
      <w:pPr>
        <w:pStyle w:val="CorpodoTexto"/>
      </w:pPr>
      <w:r>
        <w:t xml:space="preserve">1. </w:t>
      </w:r>
      <w:r w:rsidR="009242A3" w:rsidRPr="009242A3">
        <w:t>O sistema tiver executado o UC</w:t>
      </w:r>
      <w:r w:rsidR="009242A3">
        <w:t xml:space="preserve">08 – Efetuar </w:t>
      </w:r>
      <w:proofErr w:type="spellStart"/>
      <w:r w:rsidR="009242A3">
        <w:t>Login</w:t>
      </w:r>
      <w:proofErr w:type="spellEnd"/>
      <w:r w:rsidRPr="00AB3CED">
        <w:t>.</w:t>
      </w:r>
    </w:p>
    <w:p w:rsidR="00F968A1" w:rsidRDefault="00F968A1" w:rsidP="00F968A1">
      <w:pPr>
        <w:pStyle w:val="Ttulo3"/>
      </w:pPr>
      <w:r>
        <w:t>Pós-condição</w:t>
      </w:r>
    </w:p>
    <w:p w:rsidR="00F968A1" w:rsidRPr="00614936" w:rsidRDefault="00F968A1" w:rsidP="00F968A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F968A1" w:rsidRDefault="00F968A1" w:rsidP="00F968A1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6E37DA">
        <w:t>excluído</w:t>
      </w:r>
      <w:r>
        <w:t xml:space="preserve"> uma cor de veiculo</w:t>
      </w:r>
      <w:r w:rsidRPr="002665C0">
        <w:t>;</w:t>
      </w:r>
    </w:p>
    <w:p w:rsidR="00F968A1" w:rsidRDefault="00F968A1" w:rsidP="00F968A1">
      <w:pPr>
        <w:pStyle w:val="Ttulo3"/>
      </w:pPr>
      <w:r>
        <w:lastRenderedPageBreak/>
        <w:t>Autor Primário</w:t>
      </w:r>
    </w:p>
    <w:p w:rsidR="006E37DA" w:rsidRPr="007C6ABE" w:rsidRDefault="006E37DA" w:rsidP="006E37DA">
      <w:pPr>
        <w:pStyle w:val="CorpodoTexto"/>
      </w:pPr>
      <w:r>
        <w:t>Funcionário</w:t>
      </w:r>
      <w:r w:rsidR="008A1BF4">
        <w:t>.</w:t>
      </w:r>
    </w:p>
    <w:p w:rsidR="00F968A1" w:rsidRDefault="00F968A1" w:rsidP="00F968A1">
      <w:pPr>
        <w:pStyle w:val="Ttulo3"/>
      </w:pPr>
      <w:r>
        <w:t xml:space="preserve">Fluxo </w:t>
      </w:r>
      <w:r w:rsidR="00393420">
        <w:t>P</w:t>
      </w:r>
      <w:r>
        <w:t>rincipal</w:t>
      </w:r>
    </w:p>
    <w:p w:rsidR="008A1BF4" w:rsidRDefault="008A1BF4" w:rsidP="008A1BF4">
      <w:pPr>
        <w:pStyle w:val="CorpodoTexto"/>
      </w:pPr>
      <w:r>
        <w:t>1. O sistema lista todas as cores cadastradas;</w:t>
      </w:r>
    </w:p>
    <w:p w:rsidR="00F968A1" w:rsidRPr="008571E9" w:rsidRDefault="008A1BF4" w:rsidP="00F968A1">
      <w:pPr>
        <w:pStyle w:val="CorpodoTexto"/>
      </w:pPr>
      <w:r>
        <w:t>2</w:t>
      </w:r>
      <w:r w:rsidR="009242A3">
        <w:t xml:space="preserve">. O sistema apresenta a tela </w:t>
      </w:r>
      <w:r w:rsidR="00F968A1" w:rsidRPr="0080732C">
        <w:rPr>
          <w:b/>
        </w:rPr>
        <w:t>DV1</w:t>
      </w:r>
      <w:r w:rsidR="007B1655">
        <w:t>;</w:t>
      </w:r>
    </w:p>
    <w:p w:rsidR="00F968A1" w:rsidRDefault="008A1BF4" w:rsidP="00F968A1">
      <w:pPr>
        <w:pStyle w:val="CorpodoTexto"/>
      </w:pPr>
      <w:r>
        <w:t>3</w:t>
      </w:r>
      <w:r w:rsidR="00F968A1">
        <w:t xml:space="preserve">. </w:t>
      </w:r>
      <w:r w:rsidR="009968BE">
        <w:t>O</w:t>
      </w:r>
      <w:r w:rsidR="00F968A1" w:rsidRPr="00614936">
        <w:t xml:space="preserve"> </w:t>
      </w:r>
      <w:r w:rsidR="009968BE">
        <w:t>ator</w:t>
      </w:r>
      <w:r w:rsidR="00F968A1">
        <w:t xml:space="preserve"> preenche um filtro </w:t>
      </w:r>
      <w:r w:rsidR="009242A3">
        <w:t>para</w:t>
      </w:r>
      <w:r w:rsidR="00F968A1">
        <w:t xml:space="preserve"> pesquisa e pressiona o botão “Pesquisar”; </w:t>
      </w:r>
      <w:r w:rsidR="00F968A1" w:rsidRPr="003F2521">
        <w:rPr>
          <w:b/>
        </w:rPr>
        <w:t>(A1)</w:t>
      </w:r>
      <w:r w:rsidR="00F968A1">
        <w:rPr>
          <w:b/>
        </w:rPr>
        <w:t>(A2)</w:t>
      </w:r>
      <w:r w:rsidR="0046254B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46254B">
        <w:rPr>
          <w:b/>
        </w:rPr>
        <w:t>1)</w:t>
      </w:r>
      <w:r w:rsidR="00F968A1">
        <w:t>.</w:t>
      </w:r>
    </w:p>
    <w:p w:rsidR="00F968A1" w:rsidRDefault="008A1BF4" w:rsidP="00F968A1">
      <w:pPr>
        <w:pStyle w:val="CorpodoTexto"/>
      </w:pPr>
      <w:r>
        <w:t>4</w:t>
      </w:r>
      <w:r w:rsidR="00F968A1">
        <w:t xml:space="preserve">. O sistema seleciona as cores que atendam o filtro da pesquisa e monta a grid de resultado; </w:t>
      </w:r>
      <w:r w:rsidR="00F968A1" w:rsidRPr="003F2521">
        <w:rPr>
          <w:b/>
        </w:rPr>
        <w:t>(A3)(A</w:t>
      </w:r>
      <w:r w:rsidR="009968BE">
        <w:rPr>
          <w:b/>
        </w:rPr>
        <w:t>5</w:t>
      </w:r>
      <w:r w:rsidR="00F968A1" w:rsidRPr="003F2521">
        <w:rPr>
          <w:b/>
        </w:rPr>
        <w:t>).</w:t>
      </w:r>
    </w:p>
    <w:p w:rsidR="00F968A1" w:rsidRDefault="008A1BF4" w:rsidP="00F968A1">
      <w:pPr>
        <w:pStyle w:val="CorpodoTexto"/>
      </w:pPr>
      <w:r>
        <w:t>5</w:t>
      </w:r>
      <w:r w:rsidR="00F968A1">
        <w:t xml:space="preserve">. O caso de uso é encerrado. </w:t>
      </w:r>
    </w:p>
    <w:p w:rsidR="00F968A1" w:rsidRDefault="00F968A1" w:rsidP="00F968A1">
      <w:pPr>
        <w:pStyle w:val="Ttulo3"/>
      </w:pPr>
      <w:r>
        <w:t xml:space="preserve">Fluxos </w:t>
      </w:r>
      <w:r w:rsidR="00393420">
        <w:t>A</w:t>
      </w:r>
      <w:r>
        <w:t>lternativos</w:t>
      </w: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968BE" w:rsidRPr="007631A1" w:rsidRDefault="009968BE" w:rsidP="009968BE">
      <w:pPr>
        <w:pStyle w:val="CorpodoTexto"/>
      </w:pPr>
      <w:r>
        <w:t>1. O ator pressiona o botão “Limpar”;</w:t>
      </w:r>
    </w:p>
    <w:p w:rsidR="009968BE" w:rsidRDefault="009968BE" w:rsidP="009968BE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968BE" w:rsidRDefault="009968BE" w:rsidP="009968BE">
      <w:pPr>
        <w:pStyle w:val="CorpodoTexto"/>
        <w:rPr>
          <w:b/>
        </w:rPr>
      </w:pPr>
      <w:r>
        <w:t xml:space="preserve">3. </w:t>
      </w:r>
      <w:r w:rsidR="008A1BF4" w:rsidRPr="005F7A99">
        <w:t xml:space="preserve">O caso de uso retorna ao passo </w:t>
      </w:r>
      <w:proofErr w:type="gramStart"/>
      <w:r w:rsidR="008A1BF4">
        <w:t>1</w:t>
      </w:r>
      <w:proofErr w:type="gramEnd"/>
      <w:r w:rsidR="008A1BF4" w:rsidRPr="005F7A99">
        <w:t xml:space="preserve"> do fluxo principal</w:t>
      </w:r>
      <w:r w:rsidR="008A1BF4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>1. O ator pressiona o botão “Novo” na tela</w:t>
      </w:r>
      <w:r w:rsidR="007B1655">
        <w:t xml:space="preserve">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F968A1" w:rsidP="00F968A1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</w:t>
      </w:r>
      <w:r w:rsidR="009968BE">
        <w:t>apresenta a</w:t>
      </w:r>
      <w:r>
        <w:t xml:space="preserve"> </w:t>
      </w:r>
      <w:r w:rsidR="009968BE">
        <w:t xml:space="preserve">tela </w:t>
      </w:r>
      <w:r w:rsidRPr="003F2521">
        <w:rPr>
          <w:b/>
        </w:rPr>
        <w:t>DV2</w:t>
      </w:r>
      <w:r>
        <w:rPr>
          <w:b/>
        </w:rPr>
        <w:t>;</w:t>
      </w:r>
    </w:p>
    <w:p w:rsidR="00F968A1" w:rsidRDefault="00F968A1" w:rsidP="00F968A1">
      <w:pPr>
        <w:pStyle w:val="CorpodoTexto"/>
      </w:pPr>
      <w:r>
        <w:t xml:space="preserve">3. O ator </w:t>
      </w:r>
      <w:r w:rsidR="007B1655">
        <w:t>preenche os campos da tela</w:t>
      </w:r>
      <w:r w:rsidR="009968BE">
        <w:t xml:space="preserve"> e pressiona o botão “Salvar”</w:t>
      </w:r>
      <w:r>
        <w:t xml:space="preserve"> </w:t>
      </w:r>
      <w:r w:rsidRPr="00527915">
        <w:rPr>
          <w:b/>
        </w:rPr>
        <w:t>(A</w:t>
      </w:r>
      <w:r w:rsidR="009968BE">
        <w:rPr>
          <w:b/>
        </w:rPr>
        <w:t>4</w:t>
      </w:r>
      <w:r w:rsidRPr="00527915">
        <w:rPr>
          <w:b/>
        </w:rPr>
        <w:t>)</w:t>
      </w:r>
      <w:r w:rsidR="009968BE">
        <w:rPr>
          <w:b/>
        </w:rPr>
        <w:t>;</w:t>
      </w:r>
    </w:p>
    <w:p w:rsidR="00F968A1" w:rsidRDefault="00F968A1" w:rsidP="00F968A1">
      <w:pPr>
        <w:pStyle w:val="CorpodoTexto"/>
      </w:pPr>
      <w:r>
        <w:t>4. O sistema verifica o preenchimento dos campos da tela</w:t>
      </w:r>
      <w:r w:rsidR="007F75E1">
        <w:t xml:space="preserve"> </w:t>
      </w:r>
      <w:r w:rsidR="007F75E1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7F75E1" w:rsidRPr="007F75E1">
        <w:rPr>
          <w:b/>
        </w:rPr>
        <w:t>2</w:t>
      </w:r>
      <w:proofErr w:type="gramStart"/>
      <w:r w:rsidR="007F75E1" w:rsidRPr="007F75E1">
        <w:rPr>
          <w:b/>
        </w:rPr>
        <w:t>)</w:t>
      </w:r>
      <w:r w:rsidR="007F75E1">
        <w:rPr>
          <w:b/>
        </w:rPr>
        <w:t>(</w:t>
      </w:r>
      <w:proofErr w:type="gramEnd"/>
      <w:r w:rsidR="007F75E1">
        <w:rPr>
          <w:b/>
        </w:rPr>
        <w:t>E1)</w:t>
      </w:r>
      <w:r>
        <w:t>;</w:t>
      </w:r>
    </w:p>
    <w:p w:rsidR="00F968A1" w:rsidRDefault="00F968A1" w:rsidP="00F968A1">
      <w:pPr>
        <w:pStyle w:val="CorpodoTexto"/>
      </w:pPr>
      <w:r>
        <w:t xml:space="preserve">5. O sistema grava os dados da </w:t>
      </w:r>
      <w:r w:rsidR="007B1655">
        <w:t>cor</w:t>
      </w:r>
      <w:r>
        <w:t xml:space="preserve"> no banco de dados</w:t>
      </w:r>
      <w:r w:rsidR="007F75E1">
        <w:t xml:space="preserve"> </w:t>
      </w:r>
      <w:r w:rsidR="007F75E1" w:rsidRPr="007F75E1">
        <w:rPr>
          <w:b/>
        </w:rPr>
        <w:t>(E2)</w:t>
      </w:r>
      <w:r>
        <w:t>;</w:t>
      </w:r>
    </w:p>
    <w:p w:rsidR="008A1BF4" w:rsidRDefault="008A1BF4" w:rsidP="008A1BF4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e </w:t>
      </w:r>
      <w:r>
        <w:t>notifica ao usuário que o registro foi incluído com sucesso;</w:t>
      </w:r>
    </w:p>
    <w:p w:rsidR="00F968A1" w:rsidRDefault="008A1BF4" w:rsidP="00F968A1">
      <w:pPr>
        <w:pStyle w:val="CorpodoTexto"/>
      </w:pPr>
      <w:r>
        <w:t>7</w:t>
      </w:r>
      <w:r w:rsidR="00F968A1">
        <w:t xml:space="preserve">. O caso de uso retoma ao passo </w:t>
      </w:r>
      <w:proofErr w:type="gramStart"/>
      <w:r w:rsidR="00F968A1">
        <w:t>3</w:t>
      </w:r>
      <w:proofErr w:type="gramEnd"/>
      <w:r w:rsidR="00F968A1">
        <w:t xml:space="preserve"> do fluxo principal</w:t>
      </w:r>
      <w:r w:rsidR="00F968A1" w:rsidRPr="009628A6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Default="00F968A1" w:rsidP="00F968A1">
      <w:pPr>
        <w:pStyle w:val="CorpodoTexto"/>
      </w:pPr>
      <w:r>
        <w:t xml:space="preserve">1. O ator pressiona o botão “Editar” na tela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665C02" w:rsidP="00665C02">
      <w:pPr>
        <w:pStyle w:val="CorpodoTexto"/>
        <w:tabs>
          <w:tab w:val="left" w:pos="851"/>
        </w:tabs>
        <w:ind w:left="851" w:hanging="284"/>
      </w:pPr>
      <w:r>
        <w:t>2</w:t>
      </w:r>
      <w:r w:rsidR="00F968A1">
        <w:t xml:space="preserve">. </w:t>
      </w:r>
      <w:r w:rsidR="00F968A1" w:rsidRPr="00BC2608">
        <w:t xml:space="preserve">O </w:t>
      </w:r>
      <w:r w:rsidR="00F968A1">
        <w:t xml:space="preserve">sistema </w:t>
      </w:r>
      <w:r w:rsidR="009968BE">
        <w:t xml:space="preserve">apresenta a tela </w:t>
      </w:r>
      <w:r w:rsidR="00F968A1" w:rsidRPr="003F2521">
        <w:rPr>
          <w:b/>
        </w:rPr>
        <w:t>DV2</w:t>
      </w:r>
      <w:r w:rsidR="009968BE">
        <w:rPr>
          <w:b/>
        </w:rPr>
        <w:t xml:space="preserve"> </w:t>
      </w:r>
      <w:r w:rsidR="009968BE">
        <w:t>com os campos</w:t>
      </w:r>
      <w:r>
        <w:rPr>
          <w:b/>
        </w:rPr>
        <w:t xml:space="preserve"> </w:t>
      </w:r>
      <w:r w:rsidR="009968BE">
        <w:t xml:space="preserve">preenchidos </w:t>
      </w:r>
      <w:r>
        <w:t xml:space="preserve">na tela </w:t>
      </w:r>
      <w:r w:rsidR="009968BE" w:rsidRPr="009968BE">
        <w:rPr>
          <w:b/>
        </w:rPr>
        <w:t>DV1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3</w:t>
      </w:r>
      <w:r w:rsidR="00F968A1">
        <w:t xml:space="preserve">. O ator altera os dados e pressiona o botão “Salvar” </w:t>
      </w:r>
      <w:r w:rsidR="00F968A1" w:rsidRPr="00527915">
        <w:rPr>
          <w:b/>
        </w:rPr>
        <w:t>(A</w:t>
      </w:r>
      <w:r w:rsidR="009968BE">
        <w:rPr>
          <w:b/>
        </w:rPr>
        <w:t>4</w:t>
      </w:r>
      <w:r w:rsidR="00F968A1" w:rsidRPr="00527915">
        <w:rPr>
          <w:b/>
        </w:rPr>
        <w:t>)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4</w:t>
      </w:r>
      <w:r w:rsidR="00F968A1">
        <w:t>. O sistema verifica o preenchimento dos campos da tela</w:t>
      </w:r>
      <w:r w:rsidR="005767BA">
        <w:t xml:space="preserve"> </w:t>
      </w:r>
      <w:r w:rsidR="005767BA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5767BA" w:rsidRPr="007F75E1">
        <w:rPr>
          <w:b/>
        </w:rPr>
        <w:t>2</w:t>
      </w:r>
      <w:proofErr w:type="gramStart"/>
      <w:r w:rsidR="005767BA" w:rsidRPr="007F75E1">
        <w:rPr>
          <w:b/>
        </w:rPr>
        <w:t>)</w:t>
      </w:r>
      <w:r w:rsidR="005767BA">
        <w:rPr>
          <w:b/>
        </w:rPr>
        <w:t>(</w:t>
      </w:r>
      <w:proofErr w:type="gramEnd"/>
      <w:r w:rsidR="005767BA">
        <w:rPr>
          <w:b/>
        </w:rPr>
        <w:t>E1)</w:t>
      </w:r>
      <w:r w:rsidR="00F968A1">
        <w:t>;</w:t>
      </w:r>
    </w:p>
    <w:p w:rsidR="00F968A1" w:rsidRDefault="00665C02" w:rsidP="00F968A1">
      <w:pPr>
        <w:pStyle w:val="CorpodoTexto"/>
      </w:pPr>
      <w:r>
        <w:t>5</w:t>
      </w:r>
      <w:r w:rsidR="00F968A1">
        <w:t xml:space="preserve">. O sistema atualiza os dados da </w:t>
      </w:r>
      <w:r>
        <w:t>cor</w:t>
      </w:r>
      <w:r w:rsidR="00F968A1">
        <w:t xml:space="preserve"> no banco de dados</w:t>
      </w:r>
      <w:r w:rsidR="00BB0B43">
        <w:t xml:space="preserve"> </w:t>
      </w:r>
      <w:r w:rsidR="00BB0B43">
        <w:rPr>
          <w:b/>
        </w:rPr>
        <w:t>(E2)</w:t>
      </w:r>
      <w:r w:rsidR="00F968A1">
        <w:t>;</w:t>
      </w:r>
    </w:p>
    <w:p w:rsidR="008A1BF4" w:rsidRDefault="008A1BF4" w:rsidP="008A1BF4">
      <w:pPr>
        <w:pStyle w:val="CorpodoTexto"/>
      </w:pPr>
      <w:r>
        <w:t xml:space="preserve">6. </w:t>
      </w:r>
      <w:r w:rsidRPr="004037DE">
        <w:t xml:space="preserve">O sistema fecha a tela </w:t>
      </w:r>
      <w:r w:rsidRPr="008A1BF4">
        <w:rPr>
          <w:b/>
        </w:rPr>
        <w:t>DV2</w:t>
      </w:r>
      <w:r w:rsidRPr="004037DE">
        <w:t xml:space="preserve"> e notifica ao usuário que o registro foi alterado com sucesso</w:t>
      </w:r>
      <w:r w:rsidRPr="009628A6">
        <w:t>.</w:t>
      </w:r>
    </w:p>
    <w:p w:rsidR="00F968A1" w:rsidRDefault="008A1BF4" w:rsidP="00F968A1">
      <w:pPr>
        <w:pStyle w:val="CorpodoTexto"/>
      </w:pPr>
      <w:r>
        <w:t>7</w:t>
      </w:r>
      <w:r w:rsidR="00F968A1">
        <w:t xml:space="preserve">. O caso de uso retoma ao passo </w:t>
      </w:r>
      <w:proofErr w:type="gramStart"/>
      <w:r>
        <w:t>1</w:t>
      </w:r>
      <w:proofErr w:type="gramEnd"/>
      <w:r w:rsidR="00F968A1">
        <w:t xml:space="preserve"> do fluxo principal</w:t>
      </w:r>
      <w:r w:rsidR="00F968A1" w:rsidRPr="009628A6">
        <w:t>.</w:t>
      </w: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968BE" w:rsidRPr="007631A1" w:rsidRDefault="009968BE" w:rsidP="009968BE">
      <w:pPr>
        <w:pStyle w:val="CorpodoTexto"/>
      </w:pPr>
      <w:r>
        <w:t>1. O ator pressiona o botão “</w:t>
      </w:r>
      <w:r w:rsidR="005F7387">
        <w:t>Cancelar</w:t>
      </w:r>
      <w:r>
        <w:t>”;</w:t>
      </w:r>
    </w:p>
    <w:p w:rsidR="009968BE" w:rsidRDefault="009968BE" w:rsidP="009968BE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 w:rsidR="007F75E1">
        <w:t xml:space="preserve">fecha a tela </w:t>
      </w:r>
      <w:r w:rsidR="007F75E1" w:rsidRPr="007F75E1">
        <w:rPr>
          <w:b/>
        </w:rPr>
        <w:t>DV</w:t>
      </w:r>
      <w:r w:rsidR="007F75E1">
        <w:rPr>
          <w:b/>
        </w:rPr>
        <w:t xml:space="preserve">2 </w:t>
      </w:r>
      <w:r w:rsidR="007F75E1">
        <w:t xml:space="preserve">e </w:t>
      </w:r>
      <w:r w:rsidRPr="00774CF0">
        <w:t xml:space="preserve">retorna a tela </w:t>
      </w:r>
      <w:r w:rsidR="007F75E1" w:rsidRPr="007F75E1">
        <w:rPr>
          <w:b/>
        </w:rPr>
        <w:t>DV1</w:t>
      </w:r>
      <w:r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</w:t>
      </w:r>
      <w:r w:rsidR="009968BE">
        <w:rPr>
          <w:rFonts w:cs="Arial"/>
          <w:b/>
        </w:rPr>
        <w:t>5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DA20FE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665C02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 xml:space="preserve">1. O ator pressiona o botão “Excluir” na tela </w:t>
      </w:r>
      <w:r w:rsidR="00066B6E" w:rsidRPr="00066B6E">
        <w:rPr>
          <w:b/>
        </w:rPr>
        <w:t>DV1</w:t>
      </w:r>
      <w:r>
        <w:t>;</w:t>
      </w:r>
    </w:p>
    <w:p w:rsidR="00DA20FE" w:rsidRDefault="00DA20FE" w:rsidP="00DA20FE">
      <w:pPr>
        <w:pStyle w:val="CorpodoTexto"/>
        <w:rPr>
          <w:b/>
        </w:rPr>
      </w:pPr>
      <w:r>
        <w:t>2. O sistema apresenta uma mensagem: “Confirma a exclusão da cor selecionada?”</w:t>
      </w:r>
      <w:r>
        <w:rPr>
          <w:b/>
        </w:rPr>
        <w:t>;</w:t>
      </w:r>
    </w:p>
    <w:p w:rsidR="005F7387" w:rsidRDefault="005F7387" w:rsidP="005F7387">
      <w:pPr>
        <w:pStyle w:val="CorpodoTexto"/>
      </w:pPr>
      <w:r>
        <w:t xml:space="preserve">3. O ator confirma a exclusão da cor; </w:t>
      </w:r>
    </w:p>
    <w:p w:rsidR="005F7387" w:rsidRDefault="005F7387" w:rsidP="005F7387">
      <w:pPr>
        <w:pStyle w:val="CorpodoTexto"/>
      </w:pPr>
      <w:r>
        <w:t xml:space="preserve">4. O sistema exclui os dados da cor no banco de dados </w:t>
      </w:r>
      <w:r>
        <w:rPr>
          <w:b/>
        </w:rPr>
        <w:t>(E3)</w:t>
      </w:r>
      <w:r>
        <w:t>;</w:t>
      </w:r>
    </w:p>
    <w:p w:rsidR="005F7387" w:rsidRDefault="005F7387" w:rsidP="005F7387">
      <w:pPr>
        <w:pStyle w:val="CorpodoTexto"/>
      </w:pPr>
      <w:r>
        <w:t xml:space="preserve">5. O sistema notifica ao usuário que a exclusão foi ocorrida com sucesso. </w:t>
      </w:r>
    </w:p>
    <w:p w:rsidR="005F7387" w:rsidRDefault="005F7387" w:rsidP="005F7387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393420" w:rsidRDefault="00393420" w:rsidP="00393420">
      <w:pPr>
        <w:pStyle w:val="Ttulo3"/>
      </w:pPr>
      <w:r>
        <w:t>Fluxos de Exceções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5767BA" w:rsidRDefault="005767BA" w:rsidP="005767B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2. O sistema retorna a mensagem</w:t>
      </w:r>
      <w:r w:rsidR="00BB0B43">
        <w:t>:</w:t>
      </w:r>
      <w:r>
        <w:t xml:space="preserve"> “Campos obrigatórios não foram preenchidos”</w:t>
      </w:r>
      <w:r>
        <w:rPr>
          <w:rFonts w:cs="Arial"/>
        </w:rPr>
        <w:t>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BB0B43">
        <w:rPr>
          <w:rFonts w:cs="Arial"/>
          <w:b/>
        </w:rPr>
        <w:t>2</w:t>
      </w:r>
      <w:r>
        <w:rPr>
          <w:rFonts w:cs="Arial"/>
          <w:b/>
        </w:rPr>
        <w:t xml:space="preserve">- </w:t>
      </w:r>
      <w:r w:rsidR="00BB0B43">
        <w:rPr>
          <w:rFonts w:cs="Arial"/>
          <w:b/>
        </w:rPr>
        <w:t>Erro ao salvar os dados da cor no banco de dados</w:t>
      </w:r>
      <w:r>
        <w:rPr>
          <w:rFonts w:cs="Arial"/>
          <w:b/>
        </w:rPr>
        <w:t>: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1</w:t>
      </w:r>
      <w:r w:rsidR="005767BA">
        <w:t xml:space="preserve">. O sistema </w:t>
      </w:r>
      <w:r>
        <w:t>apresenta uma</w:t>
      </w:r>
      <w:r w:rsidR="005767BA">
        <w:t xml:space="preserve"> mensagem</w:t>
      </w:r>
      <w:r>
        <w:t xml:space="preserve">: </w:t>
      </w:r>
      <w:r w:rsidR="005767BA">
        <w:t>“</w:t>
      </w:r>
      <w:r>
        <w:t>Não foi possível salvar as informações</w:t>
      </w:r>
      <w:proofErr w:type="gramStart"/>
      <w:r>
        <w:t xml:space="preserve">  </w:t>
      </w:r>
      <w:proofErr w:type="gramEnd"/>
      <w:r>
        <w:t>no banco de dados.</w:t>
      </w:r>
      <w:r w:rsidR="005767BA">
        <w:t>”</w:t>
      </w:r>
      <w:r w:rsidR="005767BA">
        <w:rPr>
          <w:rFonts w:cs="Arial"/>
        </w:rPr>
        <w:t>.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2</w:t>
      </w:r>
      <w:r w:rsidR="005767BA" w:rsidRPr="005767BA">
        <w:rPr>
          <w:rFonts w:cs="Arial"/>
        </w:rPr>
        <w:t>.</w:t>
      </w:r>
      <w:r w:rsidR="005767BA">
        <w:rPr>
          <w:rFonts w:cs="Arial"/>
        </w:rPr>
        <w:t xml:space="preserve"> O caso de uso é finalizado com erro. </w:t>
      </w:r>
    </w:p>
    <w:p w:rsidR="00DA20FE" w:rsidRDefault="00DA20FE" w:rsidP="00DA20FE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cor no banco de dados:</w:t>
      </w:r>
    </w:p>
    <w:p w:rsidR="00DA20FE" w:rsidRDefault="00DA20FE" w:rsidP="00DA20FE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DA20FE" w:rsidRDefault="00DA20FE" w:rsidP="00DA20FE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A20FE" w:rsidRDefault="00DA20FE" w:rsidP="005767BA">
      <w:pPr>
        <w:pStyle w:val="CorpodoTexto"/>
        <w:ind w:left="993" w:firstLine="0"/>
        <w:rPr>
          <w:rFonts w:cs="Arial"/>
        </w:rPr>
      </w:pPr>
    </w:p>
    <w:p w:rsidR="00182F8F" w:rsidRDefault="00182F8F" w:rsidP="00182F8F">
      <w:r>
        <w:br w:type="page"/>
      </w:r>
    </w:p>
    <w:p w:rsidR="00441A93" w:rsidRDefault="00441A93" w:rsidP="00441A93">
      <w:pPr>
        <w:pStyle w:val="Ttulo2"/>
        <w:spacing w:before="240" w:after="240" w:line="360" w:lineRule="auto"/>
        <w:ind w:left="567" w:hanging="567"/>
      </w:pPr>
      <w:bookmarkStart w:id="25" w:name="_Toc373407447"/>
      <w:r>
        <w:lastRenderedPageBreak/>
        <w:t xml:space="preserve">Caso de </w:t>
      </w:r>
      <w:r w:rsidR="00AF14CD">
        <w:t>U</w:t>
      </w:r>
      <w:r>
        <w:t>so: UC1</w:t>
      </w:r>
      <w:r w:rsidR="00773C57">
        <w:t>4</w:t>
      </w:r>
      <w:r>
        <w:t xml:space="preserve"> - Manter Marca</w:t>
      </w:r>
      <w:bookmarkEnd w:id="25"/>
    </w:p>
    <w:p w:rsidR="00441A93" w:rsidRDefault="00441A93" w:rsidP="00441A93">
      <w:pPr>
        <w:pStyle w:val="Ttulo3"/>
      </w:pPr>
      <w:r>
        <w:t>Descrição</w:t>
      </w:r>
    </w:p>
    <w:p w:rsidR="00441A93" w:rsidRPr="00393491" w:rsidRDefault="00441A93" w:rsidP="00441A93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="00BC776F">
        <w:t>serve para</w:t>
      </w:r>
      <w:r w:rsidRPr="002665C0">
        <w:t xml:space="preserve"> descreve como é realizada a inclusão, alteração, exclusão e consulta </w:t>
      </w:r>
      <w:r>
        <w:t>de marca</w:t>
      </w:r>
      <w:r w:rsidR="00A229AD">
        <w:t>s</w:t>
      </w:r>
      <w:r>
        <w:t xml:space="preserve"> de </w:t>
      </w:r>
      <w:r w:rsidR="00A229AD">
        <w:t>veículos</w:t>
      </w:r>
      <w:r>
        <w:t>.</w:t>
      </w:r>
    </w:p>
    <w:p w:rsidR="00441A93" w:rsidRDefault="00441A93" w:rsidP="00441A9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41A93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Marca</w:t>
      </w:r>
      <w:r w:rsidR="00CC01D7">
        <w:rPr>
          <w:b/>
        </w:rPr>
        <w:t>s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ECF9B57" wp14:editId="5D873896">
            <wp:extent cx="5934075" cy="2438400"/>
            <wp:effectExtent l="0" t="0" r="9525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  <w:rPr>
          <w:noProof/>
        </w:rPr>
      </w:pPr>
      <w:r>
        <w:t xml:space="preserve">Figura </w:t>
      </w:r>
      <w:fldSimple w:instr=" SEQ Figura \* ARABIC ">
        <w:r w:rsidR="008C7655">
          <w:rPr>
            <w:noProof/>
          </w:rPr>
          <w:t>39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5216" behindDoc="0" locked="0" layoutInCell="1" allowOverlap="1" wp14:anchorId="2792C67C" wp14:editId="44D53D6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A56476" wp14:editId="240BE506">
                                  <wp:extent cx="2113280" cy="267335"/>
                                  <wp:effectExtent l="0" t="0" r="1270" b="0"/>
                                  <wp:docPr id="100" name="Imagem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75DEF11" wp14:editId="69A961D9">
                                  <wp:extent cx="1492250" cy="129540"/>
                                  <wp:effectExtent l="0" t="0" r="0" b="3810"/>
                                  <wp:docPr id="101" name="Imagem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21BB9A5" wp14:editId="1CADB36E">
                                  <wp:extent cx="1492250" cy="129540"/>
                                  <wp:effectExtent l="0" t="0" r="0" b="3810"/>
                                  <wp:docPr id="103" name="Imagem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C9372F" wp14:editId="1856F712">
                                  <wp:extent cx="1492250" cy="129540"/>
                                  <wp:effectExtent l="0" t="0" r="0" b="3810"/>
                                  <wp:docPr id="104" name="Imagem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" o:spid="_x0000_s1068" type="#_x0000_t202" style="position:absolute;left:0;text-align:left;margin-left:85.05pt;margin-top:590.85pt;width:442.6pt;height:145.55pt;z-index:2517852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JK7rCc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A56476" wp14:editId="240BE506">
                            <wp:extent cx="2113280" cy="267335"/>
                            <wp:effectExtent l="0" t="0" r="1270" b="0"/>
                            <wp:docPr id="100" name="Imagem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75DEF11" wp14:editId="69A961D9">
                            <wp:extent cx="1492250" cy="129540"/>
                            <wp:effectExtent l="0" t="0" r="0" b="3810"/>
                            <wp:docPr id="101" name="Imagem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21BB9A5" wp14:editId="1CADB36E">
                            <wp:extent cx="1492250" cy="129540"/>
                            <wp:effectExtent l="0" t="0" r="0" b="3810"/>
                            <wp:docPr id="103" name="Imagem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C9372F" wp14:editId="1856F712">
                            <wp:extent cx="1492250" cy="129540"/>
                            <wp:effectExtent l="0" t="0" r="0" b="3810"/>
                            <wp:docPr id="104" name="Imagem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4192" behindDoc="0" locked="0" layoutInCell="1" allowOverlap="1" wp14:anchorId="43A1F874" wp14:editId="37C5580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D80A40" wp14:editId="070E4179">
                                  <wp:extent cx="2113280" cy="267335"/>
                                  <wp:effectExtent l="0" t="0" r="1270" b="0"/>
                                  <wp:docPr id="110" name="Imagem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F27B20" wp14:editId="196A4EFF">
                                  <wp:extent cx="1492250" cy="129540"/>
                                  <wp:effectExtent l="0" t="0" r="0" b="3810"/>
                                  <wp:docPr id="111" name="Imagem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655458" wp14:editId="3061874A">
                                  <wp:extent cx="1492250" cy="129540"/>
                                  <wp:effectExtent l="0" t="0" r="0" b="3810"/>
                                  <wp:docPr id="112" name="Imagem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88FFB20" wp14:editId="36A1BAEA">
                                  <wp:extent cx="1492250" cy="129540"/>
                                  <wp:effectExtent l="0" t="0" r="0" b="3810"/>
                                  <wp:docPr id="113" name="Imagem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" o:spid="_x0000_s1069" type="#_x0000_t202" style="position:absolute;left:0;text-align:left;margin-left:85.05pt;margin-top:590.85pt;width:442.6pt;height:145.55pt;z-index:2517841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7XFMgIAAF8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CjA7XFMgIAAF8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D80A40" wp14:editId="070E4179">
                            <wp:extent cx="2113280" cy="267335"/>
                            <wp:effectExtent l="0" t="0" r="1270" b="0"/>
                            <wp:docPr id="110" name="Imagem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F27B20" wp14:editId="196A4EFF">
                            <wp:extent cx="1492250" cy="129540"/>
                            <wp:effectExtent l="0" t="0" r="0" b="3810"/>
                            <wp:docPr id="111" name="Imagem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655458" wp14:editId="3061874A">
                            <wp:extent cx="1492250" cy="129540"/>
                            <wp:effectExtent l="0" t="0" r="0" b="3810"/>
                            <wp:docPr id="112" name="Imagem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88FFB20" wp14:editId="36A1BAEA">
                            <wp:extent cx="1492250" cy="129540"/>
                            <wp:effectExtent l="0" t="0" r="0" b="3810"/>
                            <wp:docPr id="113" name="Imagem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3168" behindDoc="0" locked="0" layoutInCell="1" allowOverlap="1" wp14:anchorId="28CECEE0" wp14:editId="20E3220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DD525E" wp14:editId="24ADDE68">
                                  <wp:extent cx="2113280" cy="267335"/>
                                  <wp:effectExtent l="0" t="0" r="1270" b="0"/>
                                  <wp:docPr id="114" name="Imagem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39F1CE" wp14:editId="72FE4440">
                                  <wp:extent cx="1492250" cy="129540"/>
                                  <wp:effectExtent l="0" t="0" r="0" b="3810"/>
                                  <wp:docPr id="115" name="Imagem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8D31FB" wp14:editId="06C31EDD">
                                  <wp:extent cx="1492250" cy="129540"/>
                                  <wp:effectExtent l="0" t="0" r="0" b="3810"/>
                                  <wp:docPr id="116" name="Imagem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83AC00" wp14:editId="046A39D2">
                                  <wp:extent cx="1492250" cy="129540"/>
                                  <wp:effectExtent l="0" t="0" r="0" b="3810"/>
                                  <wp:docPr id="117" name="Imagem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" o:spid="_x0000_s1070" type="#_x0000_t202" style="position:absolute;left:0;text-align:left;margin-left:85.05pt;margin-top:590.85pt;width:442.6pt;height:145.55pt;z-index:2517831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lkGXd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DD525E" wp14:editId="24ADDE68">
                            <wp:extent cx="2113280" cy="267335"/>
                            <wp:effectExtent l="0" t="0" r="1270" b="0"/>
                            <wp:docPr id="114" name="Imagem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39F1CE" wp14:editId="72FE4440">
                            <wp:extent cx="1492250" cy="129540"/>
                            <wp:effectExtent l="0" t="0" r="0" b="3810"/>
                            <wp:docPr id="115" name="Imagem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8D31FB" wp14:editId="06C31EDD">
                            <wp:extent cx="1492250" cy="129540"/>
                            <wp:effectExtent l="0" t="0" r="0" b="3810"/>
                            <wp:docPr id="116" name="Imagem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83AC00" wp14:editId="046A39D2">
                            <wp:extent cx="1492250" cy="129540"/>
                            <wp:effectExtent l="0" t="0" r="0" b="3810"/>
                            <wp:docPr id="117" name="Imagem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2144" behindDoc="0" locked="0" layoutInCell="1" allowOverlap="1" wp14:anchorId="449DE274" wp14:editId="7805498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3FD4F4" wp14:editId="78D9530E">
                                  <wp:extent cx="2113280" cy="267335"/>
                                  <wp:effectExtent l="0" t="0" r="1270" b="0"/>
                                  <wp:docPr id="118" name="Imagem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45425B0" wp14:editId="6B36B677">
                                  <wp:extent cx="1492250" cy="129540"/>
                                  <wp:effectExtent l="0" t="0" r="0" b="3810"/>
                                  <wp:docPr id="119" name="Imagem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D02D1CB" wp14:editId="60371536">
                                  <wp:extent cx="1492250" cy="129540"/>
                                  <wp:effectExtent l="0" t="0" r="0" b="3810"/>
                                  <wp:docPr id="120" name="Imagem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C35A8DC" wp14:editId="719BDD81">
                                  <wp:extent cx="1492250" cy="129540"/>
                                  <wp:effectExtent l="0" t="0" r="0" b="3810"/>
                                  <wp:docPr id="121" name="Imagem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1" o:spid="_x0000_s1071" type="#_x0000_t202" style="position:absolute;left:0;text-align:left;margin-left:85.05pt;margin-top:590.85pt;width:442.6pt;height:145.55pt;z-index:2517821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apTjQ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3FD4F4" wp14:editId="78D9530E">
                            <wp:extent cx="2113280" cy="267335"/>
                            <wp:effectExtent l="0" t="0" r="1270" b="0"/>
                            <wp:docPr id="118" name="Imagem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45425B0" wp14:editId="6B36B677">
                            <wp:extent cx="1492250" cy="129540"/>
                            <wp:effectExtent l="0" t="0" r="0" b="3810"/>
                            <wp:docPr id="119" name="Imagem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D02D1CB" wp14:editId="60371536">
                            <wp:extent cx="1492250" cy="129540"/>
                            <wp:effectExtent l="0" t="0" r="0" b="3810"/>
                            <wp:docPr id="120" name="Imagem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C35A8DC" wp14:editId="719BDD81">
                            <wp:extent cx="1492250" cy="129540"/>
                            <wp:effectExtent l="0" t="0" r="0" b="3810"/>
                            <wp:docPr id="121" name="Imagem 1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1120" behindDoc="0" locked="0" layoutInCell="1" allowOverlap="1" wp14:anchorId="7DE32552" wp14:editId="0E1BB41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9B0166" wp14:editId="0E9170B0">
                                  <wp:extent cx="2113280" cy="267335"/>
                                  <wp:effectExtent l="0" t="0" r="1270" b="0"/>
                                  <wp:docPr id="122" name="Imagem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9CC01D" wp14:editId="248310DF">
                                  <wp:extent cx="1492250" cy="129540"/>
                                  <wp:effectExtent l="0" t="0" r="0" b="3810"/>
                                  <wp:docPr id="124" name="Imagem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2B0A0F" wp14:editId="352DD37E">
                                  <wp:extent cx="1492250" cy="129540"/>
                                  <wp:effectExtent l="0" t="0" r="0" b="3810"/>
                                  <wp:docPr id="125" name="Imagem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174DC8" wp14:editId="2B0FD6A9">
                                  <wp:extent cx="1492250" cy="129540"/>
                                  <wp:effectExtent l="0" t="0" r="0" b="3810"/>
                                  <wp:docPr id="126" name="Imagem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2" o:spid="_x0000_s1072" type="#_x0000_t202" style="position:absolute;left:0;text-align:left;margin-left:85.05pt;margin-top:590.85pt;width:442.6pt;height:145.55pt;z-index:2517811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ELU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zl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rFyi9XoYWS5xOqRqHU49TnNJR1adN8566nHC+6/&#10;HcBJzvR7Q+W5WqyyJQ1FFBbr9RUJ7lJTXmrACIIqeOBsOu7CNEgH61TTkqepIQzeUElrFcl+juoU&#10;P/VxrMFp5sZBuZSj1fOfYfsD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C5ELU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805099" w:rsidRPr="00122D15" w:rsidRDefault="0080509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9B0166" wp14:editId="0E9170B0">
                            <wp:extent cx="2113280" cy="267335"/>
                            <wp:effectExtent l="0" t="0" r="1270" b="0"/>
                            <wp:docPr id="122" name="Imagem 1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9CC01D" wp14:editId="248310DF">
                            <wp:extent cx="1492250" cy="129540"/>
                            <wp:effectExtent l="0" t="0" r="0" b="3810"/>
                            <wp:docPr id="124" name="Imagem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2B0A0F" wp14:editId="352DD37E">
                            <wp:extent cx="1492250" cy="129540"/>
                            <wp:effectExtent l="0" t="0" r="0" b="3810"/>
                            <wp:docPr id="125" name="Imagem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174DC8" wp14:editId="2B0FD6A9">
                            <wp:extent cx="1492250" cy="129540"/>
                            <wp:effectExtent l="0" t="0" r="0" b="3810"/>
                            <wp:docPr id="126" name="Imagem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0096" behindDoc="0" locked="0" layoutInCell="1" allowOverlap="1" wp14:anchorId="57D8FFEB" wp14:editId="3ADEB63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6" name="Caixa de text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C69AE9" wp14:editId="3D31CA1E">
                                  <wp:extent cx="2113280" cy="267335"/>
                                  <wp:effectExtent l="0" t="0" r="1270" b="0"/>
                                  <wp:docPr id="127" name="Imagem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23A2E9" wp14:editId="042D9F76">
                                  <wp:extent cx="1492250" cy="129540"/>
                                  <wp:effectExtent l="0" t="0" r="0" b="3810"/>
                                  <wp:docPr id="128" name="Imagem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54B2B09" wp14:editId="0FBEE8D1">
                                  <wp:extent cx="1492250" cy="129540"/>
                                  <wp:effectExtent l="0" t="0" r="0" b="3810"/>
                                  <wp:docPr id="129" name="Imagem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F646A9" wp14:editId="680185BA">
                                  <wp:extent cx="1492250" cy="129540"/>
                                  <wp:effectExtent l="0" t="0" r="0" b="3810"/>
                                  <wp:docPr id="130" name="Imagem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6" o:spid="_x0000_s1073" type="#_x0000_t202" style="position:absolute;left:0;text-align:left;margin-left:85.05pt;margin-top:590.85pt;width:442.6pt;height:145.55pt;z-index:2517800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6Me8Sz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C69AE9" wp14:editId="3D31CA1E">
                            <wp:extent cx="2113280" cy="267335"/>
                            <wp:effectExtent l="0" t="0" r="1270" b="0"/>
                            <wp:docPr id="127" name="Imagem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23A2E9" wp14:editId="042D9F76">
                            <wp:extent cx="1492250" cy="129540"/>
                            <wp:effectExtent l="0" t="0" r="0" b="3810"/>
                            <wp:docPr id="128" name="Imagem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54B2B09" wp14:editId="0FBEE8D1">
                            <wp:extent cx="1492250" cy="129540"/>
                            <wp:effectExtent l="0" t="0" r="0" b="3810"/>
                            <wp:docPr id="129" name="Imagem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F646A9" wp14:editId="680185BA">
                            <wp:extent cx="1492250" cy="129540"/>
                            <wp:effectExtent l="0" t="0" r="0" b="3810"/>
                            <wp:docPr id="130" name="Imagem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441A93"/>
                  </w:txbxContent>
                </v:textbox>
              </v:shape>
            </w:pict>
          </mc:Fallback>
        </mc:AlternateContent>
      </w:r>
      <w:r>
        <w:rPr>
          <w:noProof/>
        </w:rPr>
        <w:t>Marca</w:t>
      </w:r>
      <w:r w:rsidR="00CC01D7">
        <w:rPr>
          <w:noProof/>
        </w:rPr>
        <w:t>s</w:t>
      </w:r>
    </w:p>
    <w:p w:rsidR="00441A93" w:rsidRPr="00393491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773C57">
        <w:rPr>
          <w:b/>
        </w:rPr>
        <w:t>Marca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D01E9CD" wp14:editId="1D731453">
            <wp:extent cx="5791200" cy="2486025"/>
            <wp:effectExtent l="0" t="0" r="0" b="952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40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Marca</w:t>
      </w:r>
    </w:p>
    <w:p w:rsidR="00182F8F" w:rsidRPr="00182F8F" w:rsidRDefault="00182F8F" w:rsidP="00182F8F"/>
    <w:p w:rsidR="00441A93" w:rsidRDefault="00441A93" w:rsidP="00441A93">
      <w:pPr>
        <w:pStyle w:val="Ttulo3"/>
      </w:pPr>
      <w:r>
        <w:t>Pré-condição</w:t>
      </w:r>
    </w:p>
    <w:p w:rsidR="00441A93" w:rsidRPr="00AB3CED" w:rsidRDefault="00441A93" w:rsidP="00441A93">
      <w:pPr>
        <w:pStyle w:val="CorpodoTexto"/>
      </w:pPr>
      <w:r w:rsidRPr="00AB3CED">
        <w:t>Este caso de uso pode iniciar somente se:</w:t>
      </w:r>
    </w:p>
    <w:p w:rsidR="00441A93" w:rsidRPr="00AB3CED" w:rsidRDefault="00441A93" w:rsidP="00441A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41A93" w:rsidRDefault="00441A93" w:rsidP="00441A93">
      <w:pPr>
        <w:pStyle w:val="Ttulo3"/>
      </w:pPr>
      <w:r>
        <w:lastRenderedPageBreak/>
        <w:t>Pós-condição</w:t>
      </w:r>
    </w:p>
    <w:p w:rsidR="00441A93" w:rsidRPr="00614936" w:rsidRDefault="00441A93" w:rsidP="00441A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41A93" w:rsidRDefault="00441A93" w:rsidP="00441A93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A229AD">
        <w:t xml:space="preserve">excluído </w:t>
      </w:r>
      <w:r>
        <w:t xml:space="preserve">uma </w:t>
      </w:r>
      <w:r w:rsidR="00773C57">
        <w:t>marca</w:t>
      </w:r>
      <w:r>
        <w:t xml:space="preserve"> de veiculo</w:t>
      </w:r>
      <w:r w:rsidRPr="002665C0">
        <w:t>;</w:t>
      </w:r>
    </w:p>
    <w:p w:rsidR="00441A93" w:rsidRDefault="00441A93" w:rsidP="00441A93">
      <w:pPr>
        <w:pStyle w:val="Ttulo3"/>
      </w:pPr>
      <w:r>
        <w:t>Autor Primário</w:t>
      </w:r>
    </w:p>
    <w:p w:rsidR="00A229AD" w:rsidRPr="007C6ABE" w:rsidRDefault="00A229AD" w:rsidP="00A229AD">
      <w:pPr>
        <w:pStyle w:val="CorpodoTexto"/>
      </w:pPr>
      <w:r>
        <w:t>Funcionário</w:t>
      </w:r>
      <w:r w:rsidR="008A1BF4">
        <w:t>.</w:t>
      </w:r>
    </w:p>
    <w:p w:rsidR="00441A93" w:rsidRDefault="00441A93" w:rsidP="00441A93">
      <w:pPr>
        <w:pStyle w:val="Ttulo3"/>
      </w:pPr>
      <w:r>
        <w:t>Fluxo Principal</w:t>
      </w:r>
    </w:p>
    <w:p w:rsidR="00A229AD" w:rsidRDefault="00441A93" w:rsidP="00441A93">
      <w:pPr>
        <w:pStyle w:val="CorpodoTexto"/>
      </w:pPr>
      <w:r>
        <w:t xml:space="preserve">1. </w:t>
      </w:r>
      <w:r w:rsidR="00A229AD">
        <w:t>O sistema lista todas as marcas cadastradas;</w:t>
      </w:r>
    </w:p>
    <w:p w:rsidR="00441A93" w:rsidRPr="008571E9" w:rsidRDefault="00A229AD" w:rsidP="00441A93">
      <w:pPr>
        <w:pStyle w:val="CorpodoTexto"/>
      </w:pPr>
      <w:r>
        <w:t xml:space="preserve">2. </w:t>
      </w:r>
      <w:r w:rsidR="00441A93">
        <w:t xml:space="preserve">O sistema apresenta a tela </w:t>
      </w:r>
      <w:r w:rsidR="00441A93" w:rsidRPr="0080732C">
        <w:rPr>
          <w:b/>
        </w:rPr>
        <w:t>DV1</w:t>
      </w:r>
      <w:r w:rsidR="00441A93">
        <w:t>;</w:t>
      </w:r>
    </w:p>
    <w:p w:rsidR="00441A93" w:rsidRDefault="008A1BF4" w:rsidP="00441A93">
      <w:pPr>
        <w:pStyle w:val="CorpodoTexto"/>
      </w:pPr>
      <w:r>
        <w:t>3</w:t>
      </w:r>
      <w:r w:rsidR="00441A93">
        <w:t>. O</w:t>
      </w:r>
      <w:r w:rsidR="00441A93" w:rsidRPr="00614936">
        <w:t xml:space="preserve"> </w:t>
      </w:r>
      <w:r w:rsidR="00441A93">
        <w:t xml:space="preserve">ator preenche um filtro para pesquisa e pressiona o botão “Pesquisar”; </w:t>
      </w:r>
      <w:r w:rsidR="00441A93" w:rsidRPr="003F2521">
        <w:rPr>
          <w:b/>
        </w:rPr>
        <w:t>(A1)</w:t>
      </w:r>
      <w:r w:rsidR="00441A93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41</w:t>
      </w:r>
      <w:r w:rsidR="00441A93">
        <w:rPr>
          <w:b/>
        </w:rPr>
        <w:t>1)</w:t>
      </w:r>
      <w:r w:rsidR="00441A93">
        <w:t>.</w:t>
      </w:r>
    </w:p>
    <w:p w:rsidR="00441A93" w:rsidRDefault="008A1BF4" w:rsidP="00441A93">
      <w:pPr>
        <w:pStyle w:val="CorpodoTexto"/>
      </w:pPr>
      <w:r>
        <w:t>4</w:t>
      </w:r>
      <w:r w:rsidR="00441A93">
        <w:t xml:space="preserve">. O sistema seleciona as </w:t>
      </w:r>
      <w:r w:rsidR="00773C57">
        <w:t>marcas</w:t>
      </w:r>
      <w:r w:rsidR="00441A93">
        <w:t xml:space="preserve"> que atendam o filtro da pesquisa e monta a grid de resultado; </w:t>
      </w:r>
      <w:r w:rsidR="00441A93" w:rsidRPr="003F2521">
        <w:rPr>
          <w:b/>
        </w:rPr>
        <w:t>(A3)(A</w:t>
      </w:r>
      <w:r w:rsidR="00441A93">
        <w:rPr>
          <w:b/>
        </w:rPr>
        <w:t>5</w:t>
      </w:r>
      <w:r w:rsidR="00441A93" w:rsidRPr="003F2521">
        <w:rPr>
          <w:b/>
        </w:rPr>
        <w:t>).</w:t>
      </w:r>
    </w:p>
    <w:p w:rsidR="00441A93" w:rsidRDefault="008A1BF4" w:rsidP="00441A93">
      <w:pPr>
        <w:pStyle w:val="CorpodoTexto"/>
      </w:pPr>
      <w:r>
        <w:t>5</w:t>
      </w:r>
      <w:r w:rsidR="00441A93">
        <w:t xml:space="preserve">. O caso de uso é encerrado. </w:t>
      </w:r>
    </w:p>
    <w:p w:rsidR="00441A93" w:rsidRDefault="00441A93" w:rsidP="00441A93">
      <w:pPr>
        <w:pStyle w:val="Ttulo3"/>
      </w:pPr>
      <w:r>
        <w:t>Fluxos Alternativos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41A93" w:rsidRPr="007631A1" w:rsidRDefault="00441A93" w:rsidP="00441A93">
      <w:pPr>
        <w:pStyle w:val="CorpodoTexto"/>
      </w:pPr>
      <w:r>
        <w:t>1. O ator pressiona o botão “Limpar”;</w:t>
      </w:r>
    </w:p>
    <w:p w:rsidR="00A229AD" w:rsidRDefault="00A229AD" w:rsidP="00A229AD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A229AD" w:rsidRDefault="00A229AD" w:rsidP="00A229AD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grava os dados da </w:t>
      </w:r>
      <w:r w:rsidR="00773C57">
        <w:t>marca</w:t>
      </w:r>
      <w:r>
        <w:t xml:space="preserve"> no banco de dados </w:t>
      </w:r>
      <w:r w:rsidRPr="007F75E1">
        <w:rPr>
          <w:b/>
        </w:rPr>
        <w:t>(E2)</w:t>
      </w:r>
      <w:r>
        <w:t>;</w:t>
      </w:r>
    </w:p>
    <w:p w:rsidR="00A229AD" w:rsidRDefault="00A229AD" w:rsidP="00441A93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e </w:t>
      </w:r>
      <w:r>
        <w:t>notifica ao usuário que o registro foi incluído com sucesso</w:t>
      </w:r>
      <w:r w:rsidR="008A1BF4">
        <w:t>;</w:t>
      </w:r>
    </w:p>
    <w:p w:rsidR="00441A93" w:rsidRDefault="00A229AD" w:rsidP="00441A93">
      <w:pPr>
        <w:pStyle w:val="CorpodoTexto"/>
      </w:pPr>
      <w:r>
        <w:t>7</w:t>
      </w:r>
      <w:r w:rsidR="00441A93">
        <w:t xml:space="preserve">. O caso de uso retoma ao passo </w:t>
      </w:r>
      <w:proofErr w:type="gramStart"/>
      <w:r w:rsidR="008A1BF4">
        <w:t>1</w:t>
      </w:r>
      <w:proofErr w:type="gramEnd"/>
      <w:r w:rsidR="00441A93">
        <w:t xml:space="preserve"> do fluxo principal</w:t>
      </w:r>
      <w:r w:rsidR="00441A93"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Default="00441A93" w:rsidP="00441A93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com a </w:t>
      </w:r>
      <w:r w:rsidR="00584F84">
        <w:t>marca</w:t>
      </w:r>
      <w:r>
        <w:t xml:space="preserve">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atualiza os dados da </w:t>
      </w:r>
      <w:r w:rsidR="00773C57">
        <w:t>marca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441A93" w:rsidRDefault="00441A93" w:rsidP="00441A93">
      <w:pPr>
        <w:pStyle w:val="CorpodoTexto"/>
      </w:pPr>
      <w:r>
        <w:t xml:space="preserve">6. </w:t>
      </w:r>
      <w:r w:rsidR="004037DE" w:rsidRPr="004037DE">
        <w:t xml:space="preserve">O sistema fecha a tela </w:t>
      </w:r>
      <w:r w:rsidR="004037DE" w:rsidRPr="008A1BF4">
        <w:rPr>
          <w:b/>
        </w:rPr>
        <w:t>DV2</w:t>
      </w:r>
      <w:r w:rsidR="004037DE" w:rsidRPr="004037DE">
        <w:t xml:space="preserve"> e notifica ao usuário que o registro foi alterado com sucesso</w:t>
      </w:r>
      <w:r w:rsidRPr="009628A6">
        <w:t>.</w:t>
      </w:r>
    </w:p>
    <w:p w:rsidR="004037DE" w:rsidRDefault="004037DE" w:rsidP="004037DE">
      <w:pPr>
        <w:pStyle w:val="CorpodoTexto"/>
      </w:pPr>
      <w:r>
        <w:t xml:space="preserve">7. O caso de uso retoma ao passo </w:t>
      </w:r>
      <w:proofErr w:type="gramStart"/>
      <w:r w:rsidR="008A1BF4">
        <w:t>1</w:t>
      </w:r>
      <w:proofErr w:type="gramEnd"/>
      <w:r>
        <w:t xml:space="preserve"> do fluxo principal</w:t>
      </w:r>
      <w:r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41A93" w:rsidRPr="007631A1" w:rsidRDefault="00441A93" w:rsidP="00441A93">
      <w:pPr>
        <w:pStyle w:val="CorpodoTexto"/>
      </w:pPr>
      <w:r>
        <w:t>1. O ator pressiona o botão “</w:t>
      </w:r>
      <w:r w:rsidR="007A5FEC">
        <w:t>Cancelar</w:t>
      </w:r>
      <w:r>
        <w:t>”;</w:t>
      </w:r>
    </w:p>
    <w:p w:rsidR="00441A93" w:rsidRDefault="00441A93" w:rsidP="00441A93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4037DE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4037DE" w:rsidRDefault="00441A93" w:rsidP="004037DE">
      <w:pPr>
        <w:pStyle w:val="CorpodoTexto"/>
        <w:rPr>
          <w:b/>
        </w:rPr>
      </w:pPr>
      <w:r>
        <w:t xml:space="preserve">2. </w:t>
      </w:r>
      <w:r w:rsidR="004037DE">
        <w:t>O sistema apresenta uma mensagem: “Confirma a exclusão da marca selecionada?”</w:t>
      </w:r>
      <w:r w:rsidR="004037DE"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confirma a </w:t>
      </w:r>
      <w:r w:rsidR="004037DE">
        <w:t>exclusão</w:t>
      </w:r>
      <w:r>
        <w:t xml:space="preserve"> da </w:t>
      </w:r>
      <w:r w:rsidR="00773C57">
        <w:t>marca</w:t>
      </w:r>
      <w:r>
        <w:t xml:space="preserve">; </w:t>
      </w:r>
    </w:p>
    <w:p w:rsidR="00441A93" w:rsidRDefault="00441A93" w:rsidP="00441A93">
      <w:pPr>
        <w:pStyle w:val="CorpodoTexto"/>
      </w:pPr>
      <w:r>
        <w:t xml:space="preserve">4. </w:t>
      </w:r>
      <w:r w:rsidR="004037DE">
        <w:t xml:space="preserve">O sistema exclui os dados </w:t>
      </w:r>
      <w:r>
        <w:t xml:space="preserve">da </w:t>
      </w:r>
      <w:r w:rsidR="00773C57">
        <w:t>marca</w:t>
      </w:r>
      <w:r>
        <w:t xml:space="preserve"> no banco de dados </w:t>
      </w:r>
      <w:r>
        <w:rPr>
          <w:b/>
        </w:rPr>
        <w:t>(E</w:t>
      </w:r>
      <w:r w:rsidR="004037DE">
        <w:rPr>
          <w:b/>
        </w:rPr>
        <w:t>3</w:t>
      </w:r>
      <w:r>
        <w:rPr>
          <w:b/>
        </w:rPr>
        <w:t>)</w:t>
      </w:r>
      <w:r>
        <w:t>;</w:t>
      </w:r>
    </w:p>
    <w:p w:rsidR="004037DE" w:rsidRDefault="004037DE" w:rsidP="004037DE">
      <w:pPr>
        <w:pStyle w:val="CorpodoTexto"/>
      </w:pPr>
      <w:r>
        <w:t xml:space="preserve">5. O sistema notifica ao usuário que a exclusão foi ocorrida com sucesso. </w:t>
      </w:r>
    </w:p>
    <w:p w:rsidR="00441A93" w:rsidRDefault="004037DE" w:rsidP="00441A93">
      <w:pPr>
        <w:pStyle w:val="CorpodoTexto"/>
      </w:pPr>
      <w:r>
        <w:t>6</w:t>
      </w:r>
      <w:r w:rsidR="00441A93">
        <w:t xml:space="preserve">. O caso de uso retoma ao passo </w:t>
      </w:r>
      <w:proofErr w:type="gramStart"/>
      <w:r w:rsidR="005F7387">
        <w:t>1</w:t>
      </w:r>
      <w:proofErr w:type="gramEnd"/>
      <w:r w:rsidR="00441A93">
        <w:t xml:space="preserve"> do fluxo principal</w:t>
      </w:r>
      <w:r w:rsidR="00441A93" w:rsidRPr="009628A6">
        <w:t>.</w:t>
      </w:r>
    </w:p>
    <w:p w:rsidR="00441A93" w:rsidRDefault="00441A93" w:rsidP="00441A93">
      <w:pPr>
        <w:pStyle w:val="Ttulo3"/>
      </w:pPr>
      <w:r>
        <w:t>Fluxos de Exceções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41A93" w:rsidRDefault="00441A93" w:rsidP="00441A93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="00773C57">
        <w:rPr>
          <w:rFonts w:cs="Arial"/>
          <w:b/>
        </w:rPr>
        <w:t>marca</w:t>
      </w:r>
      <w:r>
        <w:rPr>
          <w:rFonts w:cs="Arial"/>
          <w:b/>
        </w:rPr>
        <w:t xml:space="preserve"> no banco de dados: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15877" w:rsidRDefault="00441A93" w:rsidP="00441A9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37DE" w:rsidRDefault="004037DE" w:rsidP="004037DE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marca no banco de dados:</w:t>
      </w:r>
    </w:p>
    <w:p w:rsidR="004037DE" w:rsidRDefault="004037DE" w:rsidP="004037DE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4037DE" w:rsidRDefault="004037DE" w:rsidP="004037DE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37DE" w:rsidRDefault="004037DE" w:rsidP="00441A93">
      <w:pPr>
        <w:pStyle w:val="CorpodoTexto"/>
        <w:ind w:left="993" w:firstLine="0"/>
        <w:rPr>
          <w:rFonts w:cs="Arial"/>
        </w:rPr>
      </w:pPr>
    </w:p>
    <w:p w:rsidR="00315877" w:rsidRDefault="00315877" w:rsidP="00315877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6" w:name="_Toc373407448"/>
      <w:r>
        <w:lastRenderedPageBreak/>
        <w:t>Caso de U</w:t>
      </w:r>
      <w:r w:rsidR="00F968A1">
        <w:t>so: UC1</w:t>
      </w:r>
      <w:r w:rsidR="00773C57">
        <w:t>5</w:t>
      </w:r>
      <w:r w:rsidR="00F968A1">
        <w:t xml:space="preserve"> - Manter Modelo</w:t>
      </w:r>
      <w:bookmarkEnd w:id="26"/>
    </w:p>
    <w:p w:rsidR="00773C57" w:rsidRDefault="00773C57" w:rsidP="00773C57">
      <w:pPr>
        <w:pStyle w:val="Ttulo3"/>
      </w:pPr>
      <w:r>
        <w:t>Descrição</w:t>
      </w:r>
    </w:p>
    <w:p w:rsidR="00773C57" w:rsidRPr="00393491" w:rsidRDefault="00773C57" w:rsidP="00773C5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 w:rsidR="00BC776F">
        <w:t>uso serve para</w:t>
      </w:r>
      <w:r w:rsidRPr="002665C0">
        <w:t xml:space="preserve"> descreve como é realizada a inclusão, alteração, exclusão e consulta </w:t>
      </w:r>
      <w:r>
        <w:t>de modelo</w:t>
      </w:r>
      <w:r w:rsidR="009E7E39">
        <w:t>s</w:t>
      </w:r>
      <w:r>
        <w:t xml:space="preserve"> de ve</w:t>
      </w:r>
      <w:r w:rsidR="009E7E39">
        <w:t>í</w:t>
      </w:r>
      <w:r>
        <w:t>culo</w:t>
      </w:r>
      <w:r w:rsidR="009E7E39">
        <w:t>s</w:t>
      </w:r>
      <w:r>
        <w:t>.</w:t>
      </w:r>
    </w:p>
    <w:p w:rsidR="00773C57" w:rsidRDefault="00773C57" w:rsidP="00773C57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73C57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Modelo</w:t>
      </w:r>
      <w:r w:rsidR="00CC01D7">
        <w:rPr>
          <w:b/>
        </w:rPr>
        <w:t>s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62DF6621" wp14:editId="2F5DDFBF">
            <wp:extent cx="5934075" cy="2343150"/>
            <wp:effectExtent l="0" t="0" r="9525" b="0"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  <w:rPr>
          <w:noProof/>
        </w:rPr>
      </w:pPr>
      <w:r>
        <w:t xml:space="preserve">Figura </w:t>
      </w:r>
      <w:fldSimple w:instr=" SEQ Figura \* ARABIC ">
        <w:r w:rsidR="008C7655">
          <w:rPr>
            <w:noProof/>
          </w:rPr>
          <w:t>41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2384" behindDoc="0" locked="0" layoutInCell="1" allowOverlap="1" wp14:anchorId="3F5D8179" wp14:editId="013CC5B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3" name="Caixa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3912A1" wp14:editId="418C9736">
                                  <wp:extent cx="2113280" cy="267335"/>
                                  <wp:effectExtent l="0" t="0" r="1270" b="0"/>
                                  <wp:docPr id="396" name="Imagem 3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91BBAC" wp14:editId="76D99324">
                                  <wp:extent cx="1492250" cy="129540"/>
                                  <wp:effectExtent l="0" t="0" r="0" b="3810"/>
                                  <wp:docPr id="397" name="Imagem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3EECE3B" wp14:editId="4B6A748A">
                                  <wp:extent cx="1492250" cy="129540"/>
                                  <wp:effectExtent l="0" t="0" r="0" b="3810"/>
                                  <wp:docPr id="398" name="Imagem 3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E05BA6F" wp14:editId="4CCE082B">
                                  <wp:extent cx="1492250" cy="129540"/>
                                  <wp:effectExtent l="0" t="0" r="0" b="3810"/>
                                  <wp:docPr id="399" name="Imagem 3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3" o:spid="_x0000_s1074" type="#_x0000_t202" style="position:absolute;left:0;text-align:left;margin-left:85.05pt;margin-top:590.85pt;width:442.6pt;height:145.55pt;z-index:2517923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8M2kK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3912A1" wp14:editId="418C9736">
                            <wp:extent cx="2113280" cy="267335"/>
                            <wp:effectExtent l="0" t="0" r="1270" b="0"/>
                            <wp:docPr id="396" name="Imagem 3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91BBAC" wp14:editId="76D99324">
                            <wp:extent cx="1492250" cy="129540"/>
                            <wp:effectExtent l="0" t="0" r="0" b="3810"/>
                            <wp:docPr id="397" name="Imagem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3EECE3B" wp14:editId="4B6A748A">
                            <wp:extent cx="1492250" cy="129540"/>
                            <wp:effectExtent l="0" t="0" r="0" b="3810"/>
                            <wp:docPr id="398" name="Imagem 3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E05BA6F" wp14:editId="4CCE082B">
                            <wp:extent cx="1492250" cy="129540"/>
                            <wp:effectExtent l="0" t="0" r="0" b="3810"/>
                            <wp:docPr id="399" name="Imagem 3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1360" behindDoc="0" locked="0" layoutInCell="1" allowOverlap="1" wp14:anchorId="1378DCC3" wp14:editId="1EB9E6E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89" name="Caixa de texto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6E5B274" wp14:editId="54FBD38C">
                                  <wp:extent cx="2113280" cy="267335"/>
                                  <wp:effectExtent l="0" t="0" r="1270" b="0"/>
                                  <wp:docPr id="400" name="Imagem 4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BEF8B2B" wp14:editId="0FBAE8F6">
                                  <wp:extent cx="1492250" cy="129540"/>
                                  <wp:effectExtent l="0" t="0" r="0" b="3810"/>
                                  <wp:docPr id="401" name="Imagem 4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87CDE8" wp14:editId="44F2FB06">
                                  <wp:extent cx="1492250" cy="129540"/>
                                  <wp:effectExtent l="0" t="0" r="0" b="3810"/>
                                  <wp:docPr id="402" name="Imagem 4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894E26E" wp14:editId="42BF7A37">
                                  <wp:extent cx="1492250" cy="129540"/>
                                  <wp:effectExtent l="0" t="0" r="0" b="3810"/>
                                  <wp:docPr id="403" name="Imagem 4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89" o:spid="_x0000_s1075" type="#_x0000_t202" style="position:absolute;left:0;text-align:left;margin-left:85.05pt;margin-top:590.85pt;width:442.6pt;height:145.55pt;z-index:251791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sDdHY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805099" w:rsidRPr="00122D15" w:rsidRDefault="0080509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6E5B274" wp14:editId="54FBD38C">
                            <wp:extent cx="2113280" cy="267335"/>
                            <wp:effectExtent l="0" t="0" r="1270" b="0"/>
                            <wp:docPr id="400" name="Imagem 4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BEF8B2B" wp14:editId="0FBAE8F6">
                            <wp:extent cx="1492250" cy="129540"/>
                            <wp:effectExtent l="0" t="0" r="0" b="3810"/>
                            <wp:docPr id="401" name="Imagem 4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87CDE8" wp14:editId="44F2FB06">
                            <wp:extent cx="1492250" cy="129540"/>
                            <wp:effectExtent l="0" t="0" r="0" b="3810"/>
                            <wp:docPr id="402" name="Imagem 4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894E26E" wp14:editId="42BF7A37">
                            <wp:extent cx="1492250" cy="129540"/>
                            <wp:effectExtent l="0" t="0" r="0" b="3810"/>
                            <wp:docPr id="403" name="Imagem 4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0336" behindDoc="0" locked="0" layoutInCell="1" allowOverlap="1" wp14:anchorId="5CDCFF61" wp14:editId="253E164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6" name="Caixa de texto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EF6BC2" wp14:editId="0205D2AA">
                                  <wp:extent cx="2113280" cy="267335"/>
                                  <wp:effectExtent l="0" t="0" r="1270" b="0"/>
                                  <wp:docPr id="404" name="Imagem 4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6F676D" wp14:editId="30DF85C3">
                                  <wp:extent cx="1492250" cy="129540"/>
                                  <wp:effectExtent l="0" t="0" r="0" b="3810"/>
                                  <wp:docPr id="405" name="Imagem 4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A1B470F" wp14:editId="5381CD49">
                                  <wp:extent cx="1492250" cy="129540"/>
                                  <wp:effectExtent l="0" t="0" r="0" b="3810"/>
                                  <wp:docPr id="406" name="Imagem 4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AD4442" wp14:editId="5320708A">
                                  <wp:extent cx="1492250" cy="129540"/>
                                  <wp:effectExtent l="0" t="0" r="0" b="3810"/>
                                  <wp:docPr id="407" name="Imagem 4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6" o:spid="_x0000_s1076" type="#_x0000_t202" style="position:absolute;left:0;text-align:left;margin-left:85.05pt;margin-top:590.85pt;width:442.6pt;height:145.55pt;z-index:2517903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zPDk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EF6BC2" wp14:editId="0205D2AA">
                            <wp:extent cx="2113280" cy="267335"/>
                            <wp:effectExtent l="0" t="0" r="1270" b="0"/>
                            <wp:docPr id="404" name="Imagem 4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6F676D" wp14:editId="30DF85C3">
                            <wp:extent cx="1492250" cy="129540"/>
                            <wp:effectExtent l="0" t="0" r="0" b="3810"/>
                            <wp:docPr id="405" name="Imagem 4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A1B470F" wp14:editId="5381CD49">
                            <wp:extent cx="1492250" cy="129540"/>
                            <wp:effectExtent l="0" t="0" r="0" b="3810"/>
                            <wp:docPr id="406" name="Imagem 4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AD4442" wp14:editId="5320708A">
                            <wp:extent cx="1492250" cy="129540"/>
                            <wp:effectExtent l="0" t="0" r="0" b="3810"/>
                            <wp:docPr id="407" name="Imagem 4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9312" behindDoc="0" locked="0" layoutInCell="1" allowOverlap="1" wp14:anchorId="59EA52E6" wp14:editId="0D7B33F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7" name="Caixa de texto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493556" wp14:editId="3C8FF397">
                                  <wp:extent cx="2113280" cy="267335"/>
                                  <wp:effectExtent l="0" t="0" r="1270" b="0"/>
                                  <wp:docPr id="408" name="Imagem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980CF67" wp14:editId="5DA1A3AB">
                                  <wp:extent cx="1492250" cy="129540"/>
                                  <wp:effectExtent l="0" t="0" r="0" b="3810"/>
                                  <wp:docPr id="409" name="Imagem 4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D10BDB3" wp14:editId="264A490E">
                                  <wp:extent cx="1492250" cy="129540"/>
                                  <wp:effectExtent l="0" t="0" r="0" b="3810"/>
                                  <wp:docPr id="410" name="Imagem 4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AE16D70" wp14:editId="053022E1">
                                  <wp:extent cx="1492250" cy="129540"/>
                                  <wp:effectExtent l="0" t="0" r="0" b="3810"/>
                                  <wp:docPr id="411" name="Imagem 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7" o:spid="_x0000_s1077" type="#_x0000_t202" style="position:absolute;left:0;text-align:left;margin-left:85.05pt;margin-top:590.85pt;width:442.6pt;height:145.55pt;z-index:2517893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Fkmkx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493556" wp14:editId="3C8FF397">
                            <wp:extent cx="2113280" cy="267335"/>
                            <wp:effectExtent l="0" t="0" r="1270" b="0"/>
                            <wp:docPr id="408" name="Imagem 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980CF67" wp14:editId="5DA1A3AB">
                            <wp:extent cx="1492250" cy="129540"/>
                            <wp:effectExtent l="0" t="0" r="0" b="3810"/>
                            <wp:docPr id="409" name="Imagem 4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D10BDB3" wp14:editId="264A490E">
                            <wp:extent cx="1492250" cy="129540"/>
                            <wp:effectExtent l="0" t="0" r="0" b="3810"/>
                            <wp:docPr id="410" name="Imagem 4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AE16D70" wp14:editId="053022E1">
                            <wp:extent cx="1492250" cy="129540"/>
                            <wp:effectExtent l="0" t="0" r="0" b="3810"/>
                            <wp:docPr id="411" name="Imagem 4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8288" behindDoc="0" locked="0" layoutInCell="1" allowOverlap="1" wp14:anchorId="4A8598F2" wp14:editId="02494C5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8" name="Caixa de texto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B8B4D5" wp14:editId="10FE4026">
                                  <wp:extent cx="2113280" cy="267335"/>
                                  <wp:effectExtent l="0" t="0" r="1270" b="0"/>
                                  <wp:docPr id="412" name="Imagem 4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4EFB372" wp14:editId="7AC3D462">
                                  <wp:extent cx="1492250" cy="129540"/>
                                  <wp:effectExtent l="0" t="0" r="0" b="3810"/>
                                  <wp:docPr id="413" name="Imagem 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B7A7BE" wp14:editId="31AAEC7B">
                                  <wp:extent cx="1492250" cy="129540"/>
                                  <wp:effectExtent l="0" t="0" r="0" b="3810"/>
                                  <wp:docPr id="414" name="Imagem 4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53EF6F7" wp14:editId="5B9511C2">
                                  <wp:extent cx="1492250" cy="129540"/>
                                  <wp:effectExtent l="0" t="0" r="0" b="3810"/>
                                  <wp:docPr id="415" name="Imagem 4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8" o:spid="_x0000_s1078" type="#_x0000_t202" style="position:absolute;left:0;text-align:left;margin-left:85.05pt;margin-top:590.85pt;width:442.6pt;height:145.55pt;z-index:251788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hbgNAIAAGM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6iFu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B8B4D5" wp14:editId="10FE4026">
                            <wp:extent cx="2113280" cy="267335"/>
                            <wp:effectExtent l="0" t="0" r="1270" b="0"/>
                            <wp:docPr id="412" name="Imagem 4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4EFB372" wp14:editId="7AC3D462">
                            <wp:extent cx="1492250" cy="129540"/>
                            <wp:effectExtent l="0" t="0" r="0" b="3810"/>
                            <wp:docPr id="413" name="Imagem 4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B7A7BE" wp14:editId="31AAEC7B">
                            <wp:extent cx="1492250" cy="129540"/>
                            <wp:effectExtent l="0" t="0" r="0" b="3810"/>
                            <wp:docPr id="414" name="Imagem 4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53EF6F7" wp14:editId="5B9511C2">
                            <wp:extent cx="1492250" cy="129540"/>
                            <wp:effectExtent l="0" t="0" r="0" b="3810"/>
                            <wp:docPr id="415" name="Imagem 4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7264" behindDoc="0" locked="0" layoutInCell="1" allowOverlap="1" wp14:anchorId="51016F14" wp14:editId="3F0F403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9" name="Caixa de texto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7C9B36" wp14:editId="655B4A6B">
                                  <wp:extent cx="2113280" cy="267335"/>
                                  <wp:effectExtent l="0" t="0" r="1270" b="0"/>
                                  <wp:docPr id="416" name="Imagem 4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A42E8F9" wp14:editId="73F08D31">
                                  <wp:extent cx="1492250" cy="129540"/>
                                  <wp:effectExtent l="0" t="0" r="0" b="3810"/>
                                  <wp:docPr id="417" name="Imagem 4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659100" wp14:editId="4978A51C">
                                  <wp:extent cx="1492250" cy="129540"/>
                                  <wp:effectExtent l="0" t="0" r="0" b="3810"/>
                                  <wp:docPr id="418" name="Imagem 4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63039B" wp14:editId="558E2261">
                                  <wp:extent cx="1492250" cy="129540"/>
                                  <wp:effectExtent l="0" t="0" r="0" b="3810"/>
                                  <wp:docPr id="419" name="Imagem 4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9" o:spid="_x0000_s1079" type="#_x0000_t202" style="position:absolute;left:0;text-align:left;margin-left:85.05pt;margin-top:590.85pt;width:442.6pt;height:145.55pt;z-index:251787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4u5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Jccm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sJ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tLi7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7C9B36" wp14:editId="655B4A6B">
                            <wp:extent cx="2113280" cy="267335"/>
                            <wp:effectExtent l="0" t="0" r="1270" b="0"/>
                            <wp:docPr id="416" name="Imagem 4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A42E8F9" wp14:editId="73F08D31">
                            <wp:extent cx="1492250" cy="129540"/>
                            <wp:effectExtent l="0" t="0" r="0" b="3810"/>
                            <wp:docPr id="417" name="Imagem 4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659100" wp14:editId="4978A51C">
                            <wp:extent cx="1492250" cy="129540"/>
                            <wp:effectExtent l="0" t="0" r="0" b="3810"/>
                            <wp:docPr id="418" name="Imagem 4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63039B" wp14:editId="558E2261">
                            <wp:extent cx="1492250" cy="129540"/>
                            <wp:effectExtent l="0" t="0" r="0" b="3810"/>
                            <wp:docPr id="419" name="Imagem 4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773C57"/>
                  </w:txbxContent>
                </v:textbox>
              </v:shape>
            </w:pict>
          </mc:Fallback>
        </mc:AlternateContent>
      </w:r>
      <w:r w:rsidR="00584F84">
        <w:rPr>
          <w:noProof/>
        </w:rPr>
        <w:t>Modelos</w:t>
      </w:r>
    </w:p>
    <w:p w:rsidR="00773C57" w:rsidRPr="00393491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584F84">
        <w:rPr>
          <w:b/>
        </w:rPr>
        <w:t>Modelo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71E4DD3" wp14:editId="709C7011">
            <wp:extent cx="5791200" cy="2895600"/>
            <wp:effectExtent l="0" t="0" r="0" b="0"/>
            <wp:docPr id="420" name="Imagem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42</w:t>
        </w:r>
      </w:fldSimple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584F84">
        <w:t>Modelo</w:t>
      </w:r>
    </w:p>
    <w:p w:rsidR="00773C57" w:rsidRDefault="00773C57" w:rsidP="00773C57">
      <w:pPr>
        <w:pStyle w:val="Ttulo3"/>
      </w:pPr>
      <w:r>
        <w:t>Pré-condição</w:t>
      </w:r>
    </w:p>
    <w:p w:rsidR="00773C57" w:rsidRPr="00AB3CED" w:rsidRDefault="00773C57" w:rsidP="00773C57">
      <w:pPr>
        <w:pStyle w:val="CorpodoTexto"/>
      </w:pPr>
      <w:r w:rsidRPr="00AB3CED">
        <w:t>Este caso de uso pode iniciar somente se:</w:t>
      </w:r>
    </w:p>
    <w:p w:rsidR="00773C57" w:rsidRPr="00AB3CED" w:rsidRDefault="00773C57" w:rsidP="00773C57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73C57" w:rsidRDefault="00773C57" w:rsidP="00773C57">
      <w:pPr>
        <w:pStyle w:val="Ttulo3"/>
      </w:pPr>
      <w:r>
        <w:lastRenderedPageBreak/>
        <w:t>Pós-condição</w:t>
      </w:r>
    </w:p>
    <w:p w:rsidR="00773C57" w:rsidRPr="00614936" w:rsidRDefault="00773C57" w:rsidP="00773C57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73C57" w:rsidRDefault="00773C57" w:rsidP="00773C57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BE6E7F">
        <w:t>excluído</w:t>
      </w:r>
      <w:r w:rsidR="00584F84">
        <w:t xml:space="preserve"> um modelo </w:t>
      </w:r>
      <w:r>
        <w:t>de veiculo</w:t>
      </w:r>
      <w:r w:rsidRPr="002665C0">
        <w:t>;</w:t>
      </w:r>
    </w:p>
    <w:p w:rsidR="00773C57" w:rsidRDefault="00773C57" w:rsidP="00773C57">
      <w:pPr>
        <w:pStyle w:val="Ttulo3"/>
      </w:pPr>
      <w:r>
        <w:t>Autor Primário</w:t>
      </w:r>
    </w:p>
    <w:p w:rsidR="00BE6E7F" w:rsidRPr="007C6ABE" w:rsidRDefault="00BE6E7F" w:rsidP="00BE6E7F">
      <w:pPr>
        <w:pStyle w:val="CorpodoTexto"/>
      </w:pPr>
      <w:r>
        <w:t>Funcionário</w:t>
      </w:r>
    </w:p>
    <w:p w:rsidR="00773C57" w:rsidRDefault="00773C57" w:rsidP="00773C57">
      <w:pPr>
        <w:pStyle w:val="Ttulo3"/>
      </w:pPr>
      <w:r>
        <w:t>Fluxo Principal</w:t>
      </w:r>
    </w:p>
    <w:p w:rsidR="006E37DA" w:rsidRDefault="00773C57" w:rsidP="00773C57">
      <w:pPr>
        <w:pStyle w:val="CorpodoTexto"/>
      </w:pPr>
      <w:r>
        <w:t xml:space="preserve">1. </w:t>
      </w:r>
      <w:r w:rsidR="00584F84">
        <w:t>O sistema monta a lista de marca</w:t>
      </w:r>
      <w:r w:rsidR="006E37DA">
        <w:t xml:space="preserve"> </w:t>
      </w:r>
    </w:p>
    <w:p w:rsidR="00584F84" w:rsidRDefault="006E37DA" w:rsidP="00773C57">
      <w:pPr>
        <w:pStyle w:val="CorpodoTexto"/>
      </w:pPr>
      <w:r>
        <w:t>2. O sistema</w:t>
      </w:r>
      <w:r w:rsidR="00BE6E7F">
        <w:t xml:space="preserve"> lista</w:t>
      </w:r>
      <w:r>
        <w:t xml:space="preserve"> de </w:t>
      </w:r>
      <w:r w:rsidR="00BE6E7F">
        <w:t>todos os modelos cadastrados</w:t>
      </w:r>
      <w:r w:rsidR="00584F84">
        <w:t>;</w:t>
      </w:r>
    </w:p>
    <w:p w:rsidR="00773C57" w:rsidRPr="008571E9" w:rsidRDefault="006E37DA" w:rsidP="00773C57">
      <w:pPr>
        <w:pStyle w:val="CorpodoTexto"/>
      </w:pPr>
      <w:r>
        <w:t>3</w:t>
      </w:r>
      <w:r w:rsidR="00584F84">
        <w:t xml:space="preserve">. </w:t>
      </w:r>
      <w:r w:rsidR="00773C57">
        <w:t xml:space="preserve">O sistema apresenta a tela </w:t>
      </w:r>
      <w:r w:rsidR="00773C57" w:rsidRPr="0080732C">
        <w:rPr>
          <w:b/>
        </w:rPr>
        <w:t>DV1</w:t>
      </w:r>
      <w:r w:rsidR="00773C57">
        <w:t>;</w:t>
      </w:r>
    </w:p>
    <w:p w:rsidR="00773C57" w:rsidRDefault="006E37DA" w:rsidP="00773C57">
      <w:pPr>
        <w:pStyle w:val="CorpodoTexto"/>
      </w:pPr>
      <w:r>
        <w:t>4</w:t>
      </w:r>
      <w:r w:rsidR="00773C57">
        <w:t>. O</w:t>
      </w:r>
      <w:r w:rsidR="00773C57" w:rsidRPr="00614936">
        <w:t xml:space="preserve"> </w:t>
      </w:r>
      <w:r w:rsidR="00773C57">
        <w:t xml:space="preserve">ator preenche um filtro para pesquisa e pressiona o botão “Pesquisar”; </w:t>
      </w:r>
      <w:r w:rsidR="00773C57" w:rsidRPr="003F2521">
        <w:rPr>
          <w:b/>
        </w:rPr>
        <w:t>(A1)</w:t>
      </w:r>
      <w:r w:rsidR="00773C57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>
        <w:rPr>
          <w:b/>
        </w:rPr>
        <w:t>1)</w:t>
      </w:r>
      <w:r w:rsidR="00773C57">
        <w:t>.</w:t>
      </w:r>
    </w:p>
    <w:p w:rsidR="00773C57" w:rsidRDefault="006E37DA" w:rsidP="00773C57">
      <w:pPr>
        <w:pStyle w:val="CorpodoTexto"/>
      </w:pPr>
      <w:r>
        <w:t>5</w:t>
      </w:r>
      <w:r w:rsidR="00773C57">
        <w:t xml:space="preserve">. O sistema seleciona </w:t>
      </w:r>
      <w:r w:rsidR="00584F84">
        <w:t>o</w:t>
      </w:r>
      <w:r w:rsidR="00773C57">
        <w:t xml:space="preserve">s </w:t>
      </w:r>
      <w:r w:rsidR="00584F84">
        <w:t>modelos</w:t>
      </w:r>
      <w:r w:rsidR="00773C57">
        <w:t xml:space="preserve"> que atendam o filtro da pesquisa e monta a grid de resultado; </w:t>
      </w:r>
      <w:r w:rsidR="00773C57" w:rsidRPr="003F2521">
        <w:rPr>
          <w:b/>
        </w:rPr>
        <w:t>(A3)(A</w:t>
      </w:r>
      <w:r w:rsidR="00773C57">
        <w:rPr>
          <w:b/>
        </w:rPr>
        <w:t>5</w:t>
      </w:r>
      <w:r w:rsidR="00773C57" w:rsidRPr="003F2521">
        <w:rPr>
          <w:b/>
        </w:rPr>
        <w:t>).</w:t>
      </w:r>
    </w:p>
    <w:p w:rsidR="00773C57" w:rsidRDefault="006E37DA" w:rsidP="00773C57">
      <w:pPr>
        <w:pStyle w:val="CorpodoTexto"/>
      </w:pPr>
      <w:r>
        <w:t>6</w:t>
      </w:r>
      <w:r w:rsidR="00773C57">
        <w:t xml:space="preserve">. O caso de uso é encerrado. </w:t>
      </w:r>
    </w:p>
    <w:p w:rsidR="00773C57" w:rsidRDefault="00773C57" w:rsidP="00773C57">
      <w:pPr>
        <w:pStyle w:val="Ttulo3"/>
      </w:pPr>
      <w:r>
        <w:t>Fluxos Alternativos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773C57" w:rsidRPr="007631A1" w:rsidRDefault="00773C57" w:rsidP="00773C57">
      <w:pPr>
        <w:pStyle w:val="CorpodoTexto"/>
      </w:pPr>
      <w:r>
        <w:t>1. O ator pressiona o botão “Limpar”;</w:t>
      </w:r>
    </w:p>
    <w:p w:rsidR="00773C57" w:rsidRDefault="00773C57" w:rsidP="00773C57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584F84" w:rsidRDefault="00584F84" w:rsidP="00773C57">
      <w:pPr>
        <w:pStyle w:val="CorpodoTexto"/>
        <w:rPr>
          <w:b/>
        </w:rPr>
      </w:pPr>
      <w:r>
        <w:t>3. O sistema monta a lista de marca;</w:t>
      </w:r>
    </w:p>
    <w:p w:rsidR="00773C57" w:rsidRDefault="001F4B54" w:rsidP="00773C57">
      <w:pPr>
        <w:pStyle w:val="CorpodoTexto"/>
        <w:rPr>
          <w:b/>
        </w:rPr>
      </w:pPr>
      <w:r>
        <w:t>4</w:t>
      </w:r>
      <w:r w:rsidR="00773C57">
        <w:t xml:space="preserve">. </w:t>
      </w:r>
      <w:r w:rsidR="00BE6E7F" w:rsidRPr="005F7A99">
        <w:t xml:space="preserve">O caso de uso retorna ao passo </w:t>
      </w:r>
      <w:proofErr w:type="gramStart"/>
      <w:r w:rsidR="00BE6E7F">
        <w:t>1</w:t>
      </w:r>
      <w:proofErr w:type="gramEnd"/>
      <w:r w:rsidR="00BE6E7F" w:rsidRPr="005F7A99">
        <w:t xml:space="preserve"> do fluxo principal</w:t>
      </w:r>
      <w:r w:rsidR="00773C57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E6E7F">
        <w:rPr>
          <w:rFonts w:cs="Arial"/>
          <w:b/>
        </w:rPr>
        <w:t>o</w:t>
      </w:r>
      <w:r>
        <w:rPr>
          <w:rFonts w:cs="Arial"/>
          <w:b/>
        </w:rPr>
        <w:t xml:space="preserve">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773C57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</w:pPr>
      <w:r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preenche os campos da tela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</w:t>
      </w:r>
      <w:r w:rsidR="00773C57">
        <w:t>. O sistema grava os dados d</w:t>
      </w:r>
      <w:r>
        <w:t>o modelo</w:t>
      </w:r>
      <w:r w:rsidR="00773C57">
        <w:t xml:space="preserve"> no banco de dados </w:t>
      </w:r>
      <w:r w:rsidR="00773C57" w:rsidRPr="007F75E1">
        <w:rPr>
          <w:b/>
        </w:rPr>
        <w:t>(E2)</w:t>
      </w:r>
      <w:r w:rsidR="00773C57">
        <w:t>;</w:t>
      </w:r>
    </w:p>
    <w:p w:rsidR="00BE6E7F" w:rsidRDefault="00BE6E7F" w:rsidP="00BE6E7F">
      <w:pPr>
        <w:pStyle w:val="CorpodoTexto"/>
      </w:pPr>
      <w:r>
        <w:t xml:space="preserve">7.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773C57" w:rsidRDefault="00BE6E7F" w:rsidP="00773C57">
      <w:pPr>
        <w:pStyle w:val="CorpodoTexto"/>
      </w:pPr>
      <w:r>
        <w:t>8</w:t>
      </w:r>
      <w:r w:rsidR="00773C57">
        <w:t xml:space="preserve">. O caso de uso retoma ao passo </w:t>
      </w:r>
      <w:proofErr w:type="gramStart"/>
      <w:r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584F84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  <w:tabs>
          <w:tab w:val="left" w:pos="851"/>
        </w:tabs>
        <w:ind w:left="851" w:hanging="284"/>
      </w:pPr>
      <w:r>
        <w:lastRenderedPageBreak/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 xml:space="preserve"> </w:t>
      </w:r>
      <w:r w:rsidR="00773C57">
        <w:t>com os campos</w:t>
      </w:r>
      <w:r w:rsidR="00773C57">
        <w:rPr>
          <w:b/>
        </w:rPr>
        <w:t xml:space="preserve"> </w:t>
      </w:r>
      <w:r w:rsidR="00773C57">
        <w:t xml:space="preserve">preenchidos de acordo com </w:t>
      </w:r>
      <w:r>
        <w:t>o</w:t>
      </w:r>
      <w:r w:rsidR="00773C57">
        <w:t xml:space="preserve"> </w:t>
      </w:r>
      <w:r>
        <w:t>modelo</w:t>
      </w:r>
      <w:r w:rsidR="00773C57">
        <w:t xml:space="preserve"> selecionad</w:t>
      </w:r>
      <w:r>
        <w:t>o</w:t>
      </w:r>
      <w:r w:rsidR="00773C57">
        <w:t xml:space="preserve"> na tela </w:t>
      </w:r>
      <w:r w:rsidR="00773C57" w:rsidRPr="009968BE">
        <w:rPr>
          <w:b/>
        </w:rPr>
        <w:t>DV1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altera os dados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6. O sistema atualiza os dados do</w:t>
      </w:r>
      <w:r w:rsidR="00773C57">
        <w:t xml:space="preserve"> </w:t>
      </w:r>
      <w:r>
        <w:t>modelo</w:t>
      </w:r>
      <w:r w:rsidR="00773C57">
        <w:t xml:space="preserve"> no banco de dados </w:t>
      </w:r>
      <w:r w:rsidR="00773C57">
        <w:rPr>
          <w:b/>
        </w:rPr>
        <w:t>(E2)</w:t>
      </w:r>
      <w:r w:rsidR="00773C57">
        <w:t>;</w:t>
      </w:r>
    </w:p>
    <w:p w:rsidR="002C71BE" w:rsidRDefault="002C71BE" w:rsidP="002C71BE">
      <w:pPr>
        <w:pStyle w:val="CorpodoTexto"/>
      </w:pPr>
      <w:r>
        <w:t xml:space="preserve">7.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773C57" w:rsidRDefault="002C71BE" w:rsidP="00773C57">
      <w:pPr>
        <w:pStyle w:val="CorpodoTexto"/>
      </w:pPr>
      <w:r>
        <w:t>8</w:t>
      </w:r>
      <w:r w:rsidR="00773C57">
        <w:t xml:space="preserve">. O caso de uso retoma ao passo </w:t>
      </w:r>
      <w:proofErr w:type="gramStart"/>
      <w:r w:rsidR="008A1BF4"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773C57" w:rsidRPr="007631A1" w:rsidRDefault="00773C57" w:rsidP="00773C57">
      <w:pPr>
        <w:pStyle w:val="CorpodoTexto"/>
      </w:pPr>
      <w:r>
        <w:t>1. O ator pressiona o botão “</w:t>
      </w:r>
      <w:r w:rsidR="00370267">
        <w:t>Cancelar</w:t>
      </w:r>
      <w:r>
        <w:t>”;</w:t>
      </w:r>
    </w:p>
    <w:p w:rsidR="00773C57" w:rsidRDefault="00773C57" w:rsidP="00773C57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7D64A3">
        <w:rPr>
          <w:rFonts w:cs="Arial"/>
          <w:b/>
        </w:rPr>
        <w:t>Excluir</w:t>
      </w:r>
      <w:r>
        <w:rPr>
          <w:rFonts w:cs="Arial"/>
          <w:b/>
        </w:rPr>
        <w:t xml:space="preserve"> Modelo</w:t>
      </w:r>
      <w:r>
        <w:rPr>
          <w:rFonts w:cs="Arial"/>
        </w:rPr>
        <w:t>:</w:t>
      </w:r>
    </w:p>
    <w:p w:rsidR="00773C57" w:rsidRPr="007631A1" w:rsidRDefault="00773C57" w:rsidP="00773C57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D64A3" w:rsidRDefault="007D64A3" w:rsidP="007D64A3">
      <w:pPr>
        <w:pStyle w:val="CorpodoTexto"/>
        <w:rPr>
          <w:b/>
        </w:rPr>
      </w:pPr>
      <w:r>
        <w:t>2. O sistema apresenta uma mensagem: “Confirma a exclusão do modelo selecionado?”</w:t>
      </w:r>
      <w:r>
        <w:rPr>
          <w:b/>
        </w:rPr>
        <w:t>;</w:t>
      </w:r>
    </w:p>
    <w:p w:rsidR="00773C57" w:rsidRDefault="00773C57" w:rsidP="00773C57">
      <w:pPr>
        <w:pStyle w:val="CorpodoTexto"/>
      </w:pPr>
      <w:r>
        <w:t>3.</w:t>
      </w:r>
      <w:r w:rsidR="001222DE">
        <w:t xml:space="preserve"> O ator confirma a </w:t>
      </w:r>
      <w:r w:rsidR="007D64A3">
        <w:t>exclusão</w:t>
      </w:r>
      <w:r w:rsidR="001222DE">
        <w:t xml:space="preserve"> do</w:t>
      </w:r>
      <w:r>
        <w:t xml:space="preserve"> </w:t>
      </w:r>
      <w:r w:rsidR="001222DE">
        <w:t>modelo</w:t>
      </w:r>
      <w:r>
        <w:t xml:space="preserve">; </w:t>
      </w:r>
    </w:p>
    <w:p w:rsidR="00773C57" w:rsidRDefault="00773C57" w:rsidP="00773C57">
      <w:pPr>
        <w:pStyle w:val="CorpodoTexto"/>
      </w:pPr>
      <w:r>
        <w:t xml:space="preserve">4. </w:t>
      </w:r>
      <w:r w:rsidR="007D64A3">
        <w:t xml:space="preserve">O sistema exclui os dados do </w:t>
      </w:r>
      <w:r w:rsidR="001222DE">
        <w:t>modelo</w:t>
      </w:r>
      <w:r>
        <w:t xml:space="preserve"> no banco de dados </w:t>
      </w:r>
      <w:r>
        <w:rPr>
          <w:b/>
        </w:rPr>
        <w:t>(E</w:t>
      </w:r>
      <w:r w:rsidR="0089368F">
        <w:rPr>
          <w:b/>
        </w:rPr>
        <w:t>3</w:t>
      </w:r>
      <w:r>
        <w:rPr>
          <w:b/>
        </w:rPr>
        <w:t>)</w:t>
      </w:r>
      <w:r>
        <w:t>;</w:t>
      </w:r>
    </w:p>
    <w:p w:rsidR="007D64A3" w:rsidRDefault="007D64A3" w:rsidP="007D64A3">
      <w:pPr>
        <w:pStyle w:val="CorpodoTexto"/>
      </w:pPr>
      <w:r>
        <w:t xml:space="preserve">5. O sistema notifica ao usuário que a exclusão foi ocorrida com sucesso. </w:t>
      </w:r>
    </w:p>
    <w:p w:rsidR="00773C57" w:rsidRDefault="007D64A3" w:rsidP="00773C57">
      <w:pPr>
        <w:pStyle w:val="CorpodoTexto"/>
      </w:pPr>
      <w:r>
        <w:t>6</w:t>
      </w:r>
      <w:r w:rsidR="00773C57">
        <w:t xml:space="preserve">. O caso de uso retoma ao passo </w:t>
      </w:r>
      <w:proofErr w:type="gramStart"/>
      <w:r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Default="00773C57" w:rsidP="00773C57">
      <w:pPr>
        <w:pStyle w:val="Ttulo3"/>
      </w:pPr>
      <w:r>
        <w:t>Fluxos de Exceções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773C57" w:rsidRDefault="00773C57" w:rsidP="00773C57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modelo no banco de dados: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64A3" w:rsidRDefault="007D64A3" w:rsidP="007D64A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modelo no banco de dados:</w:t>
      </w:r>
    </w:p>
    <w:p w:rsidR="007D64A3" w:rsidRDefault="007D64A3" w:rsidP="007D64A3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7D64A3" w:rsidRDefault="007D64A3" w:rsidP="007D64A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C776F" w:rsidRDefault="00BC776F" w:rsidP="007D64A3">
      <w:pPr>
        <w:pStyle w:val="CorpodoTexto"/>
        <w:ind w:left="993" w:firstLine="0"/>
        <w:rPr>
          <w:rFonts w:cs="Arial"/>
        </w:rPr>
      </w:pPr>
    </w:p>
    <w:p w:rsidR="00BC776F" w:rsidRDefault="00BC776F" w:rsidP="007D64A3">
      <w:pPr>
        <w:pStyle w:val="CorpodoTexto"/>
        <w:ind w:left="993" w:firstLine="0"/>
        <w:rPr>
          <w:rFonts w:cs="Arial"/>
        </w:rPr>
      </w:pPr>
    </w:p>
    <w:p w:rsidR="00BC776F" w:rsidRDefault="00BC776F" w:rsidP="00BC776F">
      <w:pPr>
        <w:pStyle w:val="Ttulo2"/>
        <w:spacing w:before="240" w:after="240" w:line="360" w:lineRule="auto"/>
        <w:ind w:left="567" w:hanging="567"/>
      </w:pPr>
      <w:bookmarkStart w:id="27" w:name="_Toc373407449"/>
      <w:r>
        <w:lastRenderedPageBreak/>
        <w:t>Caso de Uso: UC16 – Visualizar Andamento do Serviço</w:t>
      </w:r>
      <w:bookmarkEnd w:id="27"/>
    </w:p>
    <w:p w:rsidR="00BC776F" w:rsidRDefault="00BC776F" w:rsidP="00BC776F">
      <w:pPr>
        <w:pStyle w:val="Ttulo3"/>
      </w:pPr>
      <w:r>
        <w:t>Descrição</w:t>
      </w:r>
    </w:p>
    <w:p w:rsidR="00BC776F" w:rsidRPr="00393491" w:rsidRDefault="00BC776F" w:rsidP="00BC776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como é realizada </w:t>
      </w:r>
      <w:r w:rsidR="008B764A">
        <w:t>a</w:t>
      </w:r>
      <w:r w:rsidRPr="002665C0">
        <w:t xml:space="preserve"> consulta </w:t>
      </w:r>
      <w:r w:rsidR="008B764A">
        <w:t>do serviço</w:t>
      </w:r>
      <w:r w:rsidR="004954A3">
        <w:t xml:space="preserve"> pelo cliente </w:t>
      </w:r>
      <w:r w:rsidR="008B764A">
        <w:t xml:space="preserve">no </w:t>
      </w:r>
      <w:r w:rsidR="004954A3">
        <w:t>site</w:t>
      </w:r>
      <w:r w:rsidR="008B764A">
        <w:t xml:space="preserve"> da oficina</w:t>
      </w:r>
      <w:r>
        <w:t>.</w:t>
      </w:r>
    </w:p>
    <w:p w:rsidR="00BC776F" w:rsidRDefault="00BC776F" w:rsidP="00BC776F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BC776F" w:rsidRDefault="00BC776F" w:rsidP="00BC776F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 xml:space="preserve">Pesquisa </w:t>
      </w:r>
      <w:r w:rsidR="008B764A">
        <w:rPr>
          <w:b/>
        </w:rPr>
        <w:t>Serviços em Andamento</w:t>
      </w:r>
    </w:p>
    <w:p w:rsidR="008B764A" w:rsidRDefault="008B764A" w:rsidP="008B764A">
      <w:pPr>
        <w:jc w:val="center"/>
      </w:pPr>
      <w:r w:rsidRPr="008B764A">
        <w:rPr>
          <w:noProof/>
          <w:lang w:eastAsia="pt-BR"/>
        </w:rPr>
        <w:drawing>
          <wp:inline distT="0" distB="0" distL="0" distR="0" wp14:anchorId="3C8422E7" wp14:editId="343BD2F5">
            <wp:extent cx="3524250" cy="337185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6F" w:rsidRDefault="00BC776F" w:rsidP="00BC776F">
      <w:pPr>
        <w:pStyle w:val="Legenda"/>
        <w:rPr>
          <w:noProof/>
        </w:rPr>
      </w:pPr>
      <w:r>
        <w:t xml:space="preserve">Figura </w:t>
      </w:r>
      <w:fldSimple w:instr=" SEQ Figura \* ARABIC ">
        <w:r w:rsidR="008C7655">
          <w:rPr>
            <w:noProof/>
          </w:rPr>
          <w:t>43</w:t>
        </w:r>
      </w:fldSimple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5392" behindDoc="0" locked="0" layoutInCell="1" allowOverlap="1" wp14:anchorId="7618CF14" wp14:editId="30CD167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EFA597F" wp14:editId="4548534C">
                                  <wp:extent cx="2113280" cy="267335"/>
                                  <wp:effectExtent l="0" t="0" r="1270" b="0"/>
                                  <wp:docPr id="483" name="Imagem 4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2B0759C" wp14:editId="469CA3D5">
                                  <wp:extent cx="1492250" cy="129540"/>
                                  <wp:effectExtent l="0" t="0" r="0" b="3810"/>
                                  <wp:docPr id="484" name="Imagem 4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2460B23" wp14:editId="5425DF48">
                                  <wp:extent cx="1492250" cy="129540"/>
                                  <wp:effectExtent l="0" t="0" r="0" b="3810"/>
                                  <wp:docPr id="485" name="Imagem 4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BF3B562" wp14:editId="5F82547B">
                                  <wp:extent cx="1492250" cy="129540"/>
                                  <wp:effectExtent l="0" t="0" r="0" b="3810"/>
                                  <wp:docPr id="486" name="Imagem 4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" o:spid="_x0000_s1080" type="#_x0000_t202" style="position:absolute;left:0;text-align:left;margin-left:85.05pt;margin-top:590.85pt;width:442.6pt;height:145.55pt;z-index:2518353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MCOPGQ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805099" w:rsidRPr="00122D15" w:rsidRDefault="00805099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EFA597F" wp14:editId="4548534C">
                            <wp:extent cx="2113280" cy="267335"/>
                            <wp:effectExtent l="0" t="0" r="1270" b="0"/>
                            <wp:docPr id="483" name="Imagem 4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2B0759C" wp14:editId="469CA3D5">
                            <wp:extent cx="1492250" cy="129540"/>
                            <wp:effectExtent l="0" t="0" r="0" b="3810"/>
                            <wp:docPr id="484" name="Imagem 4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2460B23" wp14:editId="5425DF48">
                            <wp:extent cx="1492250" cy="129540"/>
                            <wp:effectExtent l="0" t="0" r="0" b="3810"/>
                            <wp:docPr id="485" name="Imagem 4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BF3B562" wp14:editId="5F82547B">
                            <wp:extent cx="1492250" cy="129540"/>
                            <wp:effectExtent l="0" t="0" r="0" b="3810"/>
                            <wp:docPr id="486" name="Imagem 4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4368" behindDoc="0" locked="0" layoutInCell="1" allowOverlap="1" wp14:anchorId="46E2E7B5" wp14:editId="09DFF1D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2" name="Caixa de texto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36280E" wp14:editId="1EAB6E31">
                                  <wp:extent cx="2113280" cy="267335"/>
                                  <wp:effectExtent l="0" t="0" r="1270" b="0"/>
                                  <wp:docPr id="487" name="Imagem 4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AEFDC2" wp14:editId="2149B88C">
                                  <wp:extent cx="1492250" cy="129540"/>
                                  <wp:effectExtent l="0" t="0" r="0" b="3810"/>
                                  <wp:docPr id="488" name="Imagem 4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43987C3" wp14:editId="4E1A0075">
                                  <wp:extent cx="1492250" cy="129540"/>
                                  <wp:effectExtent l="0" t="0" r="0" b="3810"/>
                                  <wp:docPr id="489" name="Imagem 4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906052" wp14:editId="7BCBFF21">
                                  <wp:extent cx="1492250" cy="129540"/>
                                  <wp:effectExtent l="0" t="0" r="0" b="3810"/>
                                  <wp:docPr id="490" name="Imagem 4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2" o:spid="_x0000_s1081" type="#_x0000_t202" style="position:absolute;left:0;text-align:left;margin-left:85.05pt;margin-top:590.85pt;width:442.6pt;height:145.55pt;z-index:2518343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BCb8MU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36280E" wp14:editId="1EAB6E31">
                            <wp:extent cx="2113280" cy="267335"/>
                            <wp:effectExtent l="0" t="0" r="1270" b="0"/>
                            <wp:docPr id="487" name="Imagem 4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AEFDC2" wp14:editId="2149B88C">
                            <wp:extent cx="1492250" cy="129540"/>
                            <wp:effectExtent l="0" t="0" r="0" b="3810"/>
                            <wp:docPr id="488" name="Imagem 4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43987C3" wp14:editId="4E1A0075">
                            <wp:extent cx="1492250" cy="129540"/>
                            <wp:effectExtent l="0" t="0" r="0" b="3810"/>
                            <wp:docPr id="489" name="Imagem 4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906052" wp14:editId="7BCBFF21">
                            <wp:extent cx="1492250" cy="129540"/>
                            <wp:effectExtent l="0" t="0" r="0" b="3810"/>
                            <wp:docPr id="490" name="Imagem 4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3344" behindDoc="0" locked="0" layoutInCell="1" allowOverlap="1" wp14:anchorId="6F4E35FF" wp14:editId="267A76D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5" name="Caixa de texto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29BF95" wp14:editId="00A7A727">
                                  <wp:extent cx="2113280" cy="267335"/>
                                  <wp:effectExtent l="0" t="0" r="1270" b="0"/>
                                  <wp:docPr id="491" name="Imagem 4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C42590" wp14:editId="11E1C71B">
                                  <wp:extent cx="1492250" cy="129540"/>
                                  <wp:effectExtent l="0" t="0" r="0" b="3810"/>
                                  <wp:docPr id="492" name="Imagem 4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DA001D2" wp14:editId="1E7292CF">
                                  <wp:extent cx="1492250" cy="129540"/>
                                  <wp:effectExtent l="0" t="0" r="0" b="3810"/>
                                  <wp:docPr id="493" name="Imagem 4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C76C78C" wp14:editId="63D2101D">
                                  <wp:extent cx="1492250" cy="129540"/>
                                  <wp:effectExtent l="0" t="0" r="0" b="3810"/>
                                  <wp:docPr id="494" name="Imagem 4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5" o:spid="_x0000_s1082" type="#_x0000_t202" style="position:absolute;left:0;text-align:left;margin-left:85.05pt;margin-top:590.85pt;width:442.6pt;height:145.55pt;z-index:2518333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Og2Z5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29BF95" wp14:editId="00A7A727">
                            <wp:extent cx="2113280" cy="267335"/>
                            <wp:effectExtent l="0" t="0" r="1270" b="0"/>
                            <wp:docPr id="491" name="Imagem 4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C42590" wp14:editId="11E1C71B">
                            <wp:extent cx="1492250" cy="129540"/>
                            <wp:effectExtent l="0" t="0" r="0" b="3810"/>
                            <wp:docPr id="492" name="Imagem 4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DA001D2" wp14:editId="1E7292CF">
                            <wp:extent cx="1492250" cy="129540"/>
                            <wp:effectExtent l="0" t="0" r="0" b="3810"/>
                            <wp:docPr id="493" name="Imagem 4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C76C78C" wp14:editId="63D2101D">
                            <wp:extent cx="1492250" cy="129540"/>
                            <wp:effectExtent l="0" t="0" r="0" b="3810"/>
                            <wp:docPr id="494" name="Imagem 4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2320" behindDoc="0" locked="0" layoutInCell="1" allowOverlap="1" wp14:anchorId="432EE69C" wp14:editId="7951BED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8" name="Caixa de texto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257C57" wp14:editId="5C200147">
                                  <wp:extent cx="2113280" cy="267335"/>
                                  <wp:effectExtent l="0" t="0" r="1270" b="0"/>
                                  <wp:docPr id="495" name="Imagem 4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DDDB61" wp14:editId="2436093B">
                                  <wp:extent cx="1492250" cy="129540"/>
                                  <wp:effectExtent l="0" t="0" r="0" b="3810"/>
                                  <wp:docPr id="496" name="Imagem 4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0CF2FA" wp14:editId="33D232CB">
                                  <wp:extent cx="1492250" cy="129540"/>
                                  <wp:effectExtent l="0" t="0" r="0" b="3810"/>
                                  <wp:docPr id="497" name="Imagem 4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F364A6" wp14:editId="1168F20C">
                                  <wp:extent cx="1492250" cy="129540"/>
                                  <wp:effectExtent l="0" t="0" r="0" b="3810"/>
                                  <wp:docPr id="498" name="Imagem 4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8" o:spid="_x0000_s1083" type="#_x0000_t202" style="position:absolute;left:0;text-align:left;margin-left:85.05pt;margin-top:590.85pt;width:442.6pt;height:145.55pt;z-index:2518323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DVh2d0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257C57" wp14:editId="5C200147">
                            <wp:extent cx="2113280" cy="267335"/>
                            <wp:effectExtent l="0" t="0" r="1270" b="0"/>
                            <wp:docPr id="495" name="Imagem 4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DDDB61" wp14:editId="2436093B">
                            <wp:extent cx="1492250" cy="129540"/>
                            <wp:effectExtent l="0" t="0" r="0" b="3810"/>
                            <wp:docPr id="496" name="Imagem 4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0CF2FA" wp14:editId="33D232CB">
                            <wp:extent cx="1492250" cy="129540"/>
                            <wp:effectExtent l="0" t="0" r="0" b="3810"/>
                            <wp:docPr id="497" name="Imagem 4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F364A6" wp14:editId="1168F20C">
                            <wp:extent cx="1492250" cy="129540"/>
                            <wp:effectExtent l="0" t="0" r="0" b="3810"/>
                            <wp:docPr id="498" name="Imagem 4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1296" behindDoc="0" locked="0" layoutInCell="1" allowOverlap="1" wp14:anchorId="50134BF2" wp14:editId="0F5556E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79" name="Caixa de texto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76FCB4" wp14:editId="66C96047">
                                  <wp:extent cx="2113280" cy="267335"/>
                                  <wp:effectExtent l="0" t="0" r="1270" b="0"/>
                                  <wp:docPr id="499" name="Imagem 4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7F6A4B" wp14:editId="711DABAA">
                                  <wp:extent cx="1492250" cy="129540"/>
                                  <wp:effectExtent l="0" t="0" r="0" b="3810"/>
                                  <wp:docPr id="79" name="Imagem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4F9298" wp14:editId="79B7922E">
                                  <wp:extent cx="1492250" cy="129540"/>
                                  <wp:effectExtent l="0" t="0" r="0" b="3810"/>
                                  <wp:docPr id="80" name="Imagem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6FDB0F" wp14:editId="68339B19">
                                  <wp:extent cx="1492250" cy="129540"/>
                                  <wp:effectExtent l="0" t="0" r="0" b="3810"/>
                                  <wp:docPr id="81" name="Imagem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79" o:spid="_x0000_s1084" type="#_x0000_t202" style="position:absolute;left:0;text-align:left;margin-left:85.05pt;margin-top:590.85pt;width:442.6pt;height:145.55pt;z-index:2518312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NdJho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76FCB4" wp14:editId="66C96047">
                            <wp:extent cx="2113280" cy="267335"/>
                            <wp:effectExtent l="0" t="0" r="1270" b="0"/>
                            <wp:docPr id="499" name="Imagem 4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7F6A4B" wp14:editId="711DABAA">
                            <wp:extent cx="1492250" cy="129540"/>
                            <wp:effectExtent l="0" t="0" r="0" b="3810"/>
                            <wp:docPr id="79" name="Imagem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4F9298" wp14:editId="79B7922E">
                            <wp:extent cx="1492250" cy="129540"/>
                            <wp:effectExtent l="0" t="0" r="0" b="3810"/>
                            <wp:docPr id="80" name="Imagem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6FDB0F" wp14:editId="68339B19">
                            <wp:extent cx="1492250" cy="129540"/>
                            <wp:effectExtent l="0" t="0" r="0" b="3810"/>
                            <wp:docPr id="81" name="Imagem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C776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30272" behindDoc="0" locked="0" layoutInCell="1" allowOverlap="1" wp14:anchorId="57F3F3DF" wp14:editId="44DF99F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480" name="Caixa de texto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099" w:rsidRPr="00122D15" w:rsidRDefault="00805099" w:rsidP="00BC776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E81BDCD" wp14:editId="425B3D09">
                                  <wp:extent cx="2113280" cy="267335"/>
                                  <wp:effectExtent l="0" t="0" r="1270" b="0"/>
                                  <wp:docPr id="82" name="Imagem 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Default="00805099" w:rsidP="00BC776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415AC3" wp14:editId="0343B22D">
                                  <wp:extent cx="1492250" cy="129540"/>
                                  <wp:effectExtent l="0" t="0" r="0" b="3810"/>
                                  <wp:docPr id="83" name="Imagem 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1718D3" wp14:editId="2C204480">
                                  <wp:extent cx="1492250" cy="129540"/>
                                  <wp:effectExtent l="0" t="0" r="0" b="3810"/>
                                  <wp:docPr id="84" name="Imagem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05099" w:rsidRPr="005726BA" w:rsidRDefault="00805099" w:rsidP="00BC776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F0B7EA" wp14:editId="69CC8EE8">
                                  <wp:extent cx="1492250" cy="129540"/>
                                  <wp:effectExtent l="0" t="0" r="0" b="3810"/>
                                  <wp:docPr id="85" name="Imagem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6B3291" w:rsidRDefault="00805099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  <w:tr w:rsidR="00805099" w:rsidTr="0080732C">
                              <w:tc>
                                <w:tcPr>
                                  <w:tcW w:w="908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805099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805099" w:rsidRPr="005D1395" w:rsidRDefault="00805099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805099" w:rsidRPr="006B3291" w:rsidRDefault="00805099" w:rsidP="0080732C"/>
                              </w:tc>
                            </w:tr>
                          </w:tbl>
                          <w:p w:rsidR="00805099" w:rsidRPr="005724C7" w:rsidRDefault="00805099" w:rsidP="00BC776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480" o:spid="_x0000_s1085" type="#_x0000_t202" style="position:absolute;left:0;text-align:left;margin-left:85.05pt;margin-top:590.85pt;width:442.6pt;height:145.55pt;z-index:2518302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DV0HF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805099" w:rsidRPr="00122D15" w:rsidRDefault="00805099" w:rsidP="00BC776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E81BDCD" wp14:editId="425B3D09">
                            <wp:extent cx="2113280" cy="267335"/>
                            <wp:effectExtent l="0" t="0" r="1270" b="0"/>
                            <wp:docPr id="82" name="Imagem 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Default="00805099" w:rsidP="00BC776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415AC3" wp14:editId="0343B22D">
                            <wp:extent cx="1492250" cy="129540"/>
                            <wp:effectExtent l="0" t="0" r="0" b="3810"/>
                            <wp:docPr id="83" name="Imagem 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1718D3" wp14:editId="2C204480">
                            <wp:extent cx="1492250" cy="129540"/>
                            <wp:effectExtent l="0" t="0" r="0" b="3810"/>
                            <wp:docPr id="84" name="Imagem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05099" w:rsidRPr="005726BA" w:rsidRDefault="00805099" w:rsidP="00BC776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F0B7EA" wp14:editId="69CC8EE8">
                            <wp:extent cx="1492250" cy="129540"/>
                            <wp:effectExtent l="0" t="0" r="0" b="3810"/>
                            <wp:docPr id="85" name="Imagem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6B3291" w:rsidRDefault="00805099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6B3291" w:rsidRDefault="00805099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6B3291" w:rsidRDefault="00805099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Pr="006B3291" w:rsidRDefault="00805099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6B3291" w:rsidRDefault="00805099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  <w:tr w:rsidR="00805099" w:rsidTr="0080732C">
                        <w:tc>
                          <w:tcPr>
                            <w:tcW w:w="908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805099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805099" w:rsidRPr="005D1395" w:rsidRDefault="00805099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805099" w:rsidRPr="006B3291" w:rsidRDefault="00805099" w:rsidP="0080732C"/>
                        </w:tc>
                      </w:tr>
                    </w:tbl>
                    <w:p w:rsidR="00805099" w:rsidRPr="005724C7" w:rsidRDefault="00805099" w:rsidP="00BC776F"/>
                  </w:txbxContent>
                </v:textbox>
              </v:shape>
            </w:pict>
          </mc:Fallback>
        </mc:AlternateContent>
      </w:r>
      <w:r w:rsidR="008B764A">
        <w:rPr>
          <w:noProof/>
        </w:rPr>
        <w:t>Serviços em Andamento</w:t>
      </w:r>
    </w:p>
    <w:p w:rsidR="00BC776F" w:rsidRDefault="00BC776F" w:rsidP="00BC776F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</w:t>
      </w:r>
      <w:r w:rsidR="002218A4">
        <w:rPr>
          <w:b/>
        </w:rPr>
        <w:t>Acompanhamento do Serviço</w:t>
      </w:r>
    </w:p>
    <w:p w:rsidR="002218A4" w:rsidRPr="00393491" w:rsidRDefault="002218A4" w:rsidP="00BC776F">
      <w:pPr>
        <w:pStyle w:val="CorpodoTexto"/>
      </w:pPr>
      <w:r>
        <w:rPr>
          <w:noProof/>
          <w:snapToGrid/>
          <w:lang w:eastAsia="pt-BR"/>
        </w:rPr>
        <w:drawing>
          <wp:inline distT="0" distB="0" distL="0" distR="0" wp14:anchorId="5121638E" wp14:editId="08F5107C">
            <wp:extent cx="5753100" cy="1781175"/>
            <wp:effectExtent l="0" t="0" r="0" b="9525"/>
            <wp:docPr id="481" name="Imagem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6F" w:rsidRDefault="00BC776F" w:rsidP="00BC776F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44</w:t>
        </w:r>
      </w:fldSimple>
      <w:r>
        <w:t xml:space="preserve"> - </w:t>
      </w:r>
      <w:r w:rsidRPr="00D6029B">
        <w:t xml:space="preserve">Tela de </w:t>
      </w:r>
      <w:r w:rsidR="002218A4">
        <w:t>Acompanhamento de Serviço</w:t>
      </w:r>
    </w:p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/>
    <w:p w:rsidR="002218A4" w:rsidRDefault="002218A4" w:rsidP="002218A4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Contato do Cliente</w:t>
      </w:r>
    </w:p>
    <w:p w:rsidR="002218A4" w:rsidRDefault="002218A4" w:rsidP="002218A4">
      <w:pPr>
        <w:keepNext/>
        <w:jc w:val="center"/>
      </w:pPr>
      <w:r w:rsidRPr="002218A4">
        <w:rPr>
          <w:noProof/>
          <w:lang w:eastAsia="pt-BR"/>
        </w:rPr>
        <w:drawing>
          <wp:inline distT="0" distB="0" distL="0" distR="0" wp14:anchorId="3C862CFB" wp14:editId="02785B0D">
            <wp:extent cx="4381500" cy="1885950"/>
            <wp:effectExtent l="0" t="0" r="0" b="0"/>
            <wp:docPr id="482" name="Imagem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8A4" w:rsidRDefault="002218A4" w:rsidP="002218A4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45</w:t>
        </w:r>
      </w:fldSimple>
      <w:r>
        <w:t xml:space="preserve"> - Tela de Contato do Cliente</w:t>
      </w:r>
    </w:p>
    <w:p w:rsidR="00A17A3F" w:rsidRPr="00A17A3F" w:rsidRDefault="00A17A3F" w:rsidP="00A17A3F"/>
    <w:p w:rsidR="00C1489B" w:rsidRDefault="00C1489B" w:rsidP="00C1489B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4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Detalhes da Atividade</w:t>
      </w:r>
    </w:p>
    <w:p w:rsidR="00A17A3F" w:rsidRDefault="00C1489B" w:rsidP="00A17A3F">
      <w:pPr>
        <w:keepNext/>
        <w:jc w:val="center"/>
      </w:pPr>
      <w:r w:rsidRPr="00A17A3F">
        <w:rPr>
          <w:noProof/>
          <w:lang w:eastAsia="pt-BR"/>
        </w:rPr>
        <w:drawing>
          <wp:inline distT="0" distB="0" distL="0" distR="0" wp14:anchorId="5E49A83C" wp14:editId="4AC7ED93">
            <wp:extent cx="5762625" cy="3057525"/>
            <wp:effectExtent l="0" t="0" r="9525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89B" w:rsidRDefault="00A17A3F" w:rsidP="00A17A3F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46</w:t>
        </w:r>
      </w:fldSimple>
      <w:r>
        <w:t xml:space="preserve"> - Tela de Detalhes da Atividade</w:t>
      </w:r>
    </w:p>
    <w:p w:rsidR="00BC776F" w:rsidRDefault="00BC776F" w:rsidP="00BC776F">
      <w:pPr>
        <w:pStyle w:val="Ttulo3"/>
      </w:pPr>
      <w:r>
        <w:t>Pré-condição</w:t>
      </w:r>
    </w:p>
    <w:p w:rsidR="00BC776F" w:rsidRPr="00AB3CED" w:rsidRDefault="00BC776F" w:rsidP="00BC776F">
      <w:pPr>
        <w:pStyle w:val="CorpodoTexto"/>
      </w:pPr>
      <w:r w:rsidRPr="00AB3CED">
        <w:t>Este caso de uso pode iniciar somente se:</w:t>
      </w:r>
    </w:p>
    <w:p w:rsidR="00BC776F" w:rsidRPr="00AB3CED" w:rsidRDefault="00BC776F" w:rsidP="00BC776F">
      <w:pPr>
        <w:pStyle w:val="CorpodoTexto"/>
      </w:pPr>
      <w:r>
        <w:t xml:space="preserve">1. </w:t>
      </w:r>
      <w:r w:rsidR="0079676C" w:rsidRPr="00F8053A">
        <w:t xml:space="preserve">O sistema deve estar disponível para acesso via </w:t>
      </w:r>
      <w:proofErr w:type="spellStart"/>
      <w:r w:rsidR="0079676C" w:rsidRPr="00F8053A">
        <w:t>url</w:t>
      </w:r>
      <w:proofErr w:type="spellEnd"/>
      <w:r w:rsidRPr="00AB3CED">
        <w:t>.</w:t>
      </w:r>
    </w:p>
    <w:p w:rsidR="00BC776F" w:rsidRDefault="00BC776F" w:rsidP="00BC776F">
      <w:pPr>
        <w:pStyle w:val="Ttulo3"/>
      </w:pPr>
      <w:r>
        <w:t>Pós-condição</w:t>
      </w:r>
    </w:p>
    <w:p w:rsidR="00BC776F" w:rsidRPr="00614936" w:rsidRDefault="00BC776F" w:rsidP="00BC776F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BC776F" w:rsidRDefault="00BC776F" w:rsidP="00BC776F">
      <w:pPr>
        <w:pStyle w:val="CorpodoTexto"/>
      </w:pPr>
      <w:r>
        <w:t>1. Ter pesquisado</w:t>
      </w:r>
      <w:r w:rsidR="0079676C">
        <w:t xml:space="preserve"> as atividades executados para o</w:t>
      </w:r>
      <w:r>
        <w:t xml:space="preserve"> ve</w:t>
      </w:r>
      <w:r w:rsidR="0079676C">
        <w:t>í</w:t>
      </w:r>
      <w:r>
        <w:t>culo</w:t>
      </w:r>
      <w:r w:rsidR="0079676C">
        <w:t xml:space="preserve"> do cliente</w:t>
      </w:r>
      <w:r w:rsidRPr="002665C0">
        <w:t>;</w:t>
      </w:r>
    </w:p>
    <w:p w:rsidR="00BC776F" w:rsidRDefault="00BC776F" w:rsidP="00BC776F">
      <w:pPr>
        <w:pStyle w:val="Ttulo3"/>
      </w:pPr>
      <w:r>
        <w:t>Autor Primário</w:t>
      </w:r>
    </w:p>
    <w:p w:rsidR="00BC776F" w:rsidRDefault="0079676C" w:rsidP="00BC776F">
      <w:pPr>
        <w:pStyle w:val="CorpodoTexto"/>
      </w:pPr>
      <w:r>
        <w:t>Cliente.</w:t>
      </w:r>
    </w:p>
    <w:p w:rsidR="00BC776F" w:rsidRDefault="00BC776F" w:rsidP="00BC776F">
      <w:pPr>
        <w:pStyle w:val="Ttulo3"/>
      </w:pPr>
      <w:r>
        <w:lastRenderedPageBreak/>
        <w:t>Fluxo Principal</w:t>
      </w:r>
    </w:p>
    <w:p w:rsidR="00BC776F" w:rsidRPr="008571E9" w:rsidRDefault="0079676C" w:rsidP="00BC776F">
      <w:pPr>
        <w:pStyle w:val="CorpodoTexto"/>
      </w:pPr>
      <w:r>
        <w:t>1</w:t>
      </w:r>
      <w:r w:rsidR="00BC776F">
        <w:t xml:space="preserve">. O sistema apresenta a tela </w:t>
      </w:r>
      <w:r w:rsidR="00BC776F" w:rsidRPr="0080732C">
        <w:rPr>
          <w:b/>
        </w:rPr>
        <w:t>DV1</w:t>
      </w:r>
      <w:r w:rsidR="00BC776F">
        <w:t>;</w:t>
      </w:r>
    </w:p>
    <w:p w:rsidR="00BC776F" w:rsidRDefault="0079676C" w:rsidP="00BC776F">
      <w:pPr>
        <w:pStyle w:val="CorpodoTexto"/>
        <w:rPr>
          <w:b/>
        </w:rPr>
      </w:pPr>
      <w:r>
        <w:t>2</w:t>
      </w:r>
      <w:r w:rsidR="00BC776F">
        <w:t>. O</w:t>
      </w:r>
      <w:r w:rsidR="00BC776F" w:rsidRPr="00614936">
        <w:t xml:space="preserve"> </w:t>
      </w:r>
      <w:r w:rsidR="00BC776F">
        <w:t xml:space="preserve">ator preenche </w:t>
      </w:r>
      <w:r w:rsidR="00F1525F">
        <w:t>todos os campos da tela</w:t>
      </w:r>
      <w:r>
        <w:t xml:space="preserve"> </w:t>
      </w:r>
      <w:r w:rsidR="00BC776F">
        <w:t>e pressiona o botão “</w:t>
      </w:r>
      <w:r>
        <w:t>Entrar</w:t>
      </w:r>
      <w:r w:rsidR="00BC776F">
        <w:t>”</w:t>
      </w:r>
      <w:r w:rsidR="00F1525F">
        <w:t xml:space="preserve"> </w:t>
      </w:r>
      <w:r w:rsidR="00BC776F">
        <w:rPr>
          <w:b/>
        </w:rPr>
        <w:t>(</w:t>
      </w:r>
      <w:r w:rsidR="00F1525F">
        <w:rPr>
          <w:b/>
        </w:rPr>
        <w:t>E1</w:t>
      </w:r>
      <w:r w:rsidR="00BC776F">
        <w:rPr>
          <w:b/>
        </w:rPr>
        <w:t>)</w:t>
      </w:r>
      <w:r w:rsidR="00767C38">
        <w:rPr>
          <w:b/>
        </w:rPr>
        <w:t>(R3161)</w:t>
      </w:r>
      <w:r w:rsidR="00F1525F">
        <w:rPr>
          <w:b/>
        </w:rPr>
        <w:t>;</w:t>
      </w:r>
    </w:p>
    <w:p w:rsidR="0079676C" w:rsidRDefault="00F1525F" w:rsidP="00BC776F">
      <w:pPr>
        <w:pStyle w:val="CorpodoTexto"/>
        <w:rPr>
          <w:b/>
        </w:rPr>
      </w:pPr>
      <w:r>
        <w:t>3</w:t>
      </w:r>
      <w:r w:rsidR="0079676C">
        <w:t xml:space="preserve">. O sistema localiza </w:t>
      </w:r>
      <w:r w:rsidR="00D35834">
        <w:t>a</w:t>
      </w:r>
      <w:r w:rsidR="0079676C">
        <w:t xml:space="preserve"> ordem de serviço</w:t>
      </w:r>
      <w:r w:rsidR="00D35834">
        <w:t xml:space="preserve"> </w:t>
      </w:r>
      <w:r w:rsidR="00212F4B">
        <w:t>de</w:t>
      </w:r>
      <w:r w:rsidR="00D35834">
        <w:t xml:space="preserve"> acordo com os parâmetros informados</w:t>
      </w:r>
      <w:r w:rsidR="00212F4B">
        <w:t xml:space="preserve"> na tela </w:t>
      </w:r>
      <w:r w:rsidR="00212F4B" w:rsidRPr="00212F4B">
        <w:rPr>
          <w:b/>
        </w:rPr>
        <w:t>DV1</w:t>
      </w:r>
      <w:r w:rsidR="0079676C">
        <w:t xml:space="preserve"> </w:t>
      </w:r>
      <w:r w:rsidR="0079676C" w:rsidRPr="0079676C">
        <w:rPr>
          <w:b/>
        </w:rPr>
        <w:t>(E</w:t>
      </w:r>
      <w:r>
        <w:rPr>
          <w:b/>
        </w:rPr>
        <w:t>2</w:t>
      </w:r>
      <w:r w:rsidR="0079676C" w:rsidRPr="0079676C">
        <w:rPr>
          <w:b/>
        </w:rPr>
        <w:t>)</w:t>
      </w:r>
      <w:r>
        <w:rPr>
          <w:b/>
        </w:rPr>
        <w:t>;</w:t>
      </w:r>
    </w:p>
    <w:p w:rsidR="00BC776F" w:rsidRDefault="00F1525F" w:rsidP="00BC776F">
      <w:pPr>
        <w:pStyle w:val="CorpodoTexto"/>
      </w:pPr>
      <w:r>
        <w:t>4</w:t>
      </w:r>
      <w:r w:rsidR="00BC776F">
        <w:t xml:space="preserve">. O sistema </w:t>
      </w:r>
      <w:r w:rsidR="00C4202D">
        <w:t>monta a lista de</w:t>
      </w:r>
      <w:r>
        <w:t xml:space="preserve"> atividades realizadas no veículo e monta o álbum de fotos</w:t>
      </w:r>
      <w:r w:rsidR="00BC776F">
        <w:t>;</w:t>
      </w:r>
    </w:p>
    <w:p w:rsidR="00F1525F" w:rsidRDefault="00F1525F" w:rsidP="00F1525F">
      <w:pPr>
        <w:pStyle w:val="CorpodoTexto"/>
      </w:pPr>
      <w:r>
        <w:t xml:space="preserve">5. O sistema apresenta a tela </w:t>
      </w:r>
      <w:r w:rsidRPr="0080732C">
        <w:rPr>
          <w:b/>
        </w:rPr>
        <w:t>DV</w:t>
      </w:r>
      <w:r>
        <w:rPr>
          <w:b/>
        </w:rPr>
        <w:t>2</w:t>
      </w:r>
      <w:r>
        <w:t>;</w:t>
      </w:r>
    </w:p>
    <w:p w:rsidR="00697E1D" w:rsidRPr="007631A1" w:rsidRDefault="00697E1D" w:rsidP="00697E1D">
      <w:pPr>
        <w:pStyle w:val="CorpodoTexto"/>
      </w:pPr>
      <w:r>
        <w:t>6</w:t>
      </w:r>
      <w:r>
        <w:t xml:space="preserve">. O ator pressiona o botão “Entre Contato” na tela </w:t>
      </w:r>
      <w:r w:rsidRPr="001378F5">
        <w:rPr>
          <w:b/>
        </w:rPr>
        <w:t>DV</w:t>
      </w:r>
      <w:r>
        <w:rPr>
          <w:b/>
        </w:rPr>
        <w:t>2</w:t>
      </w:r>
      <w:r>
        <w:rPr>
          <w:b/>
        </w:rPr>
        <w:t xml:space="preserve"> </w:t>
      </w:r>
      <w:r>
        <w:rPr>
          <w:b/>
        </w:rPr>
        <w:t>(A1)</w:t>
      </w:r>
      <w:r>
        <w:t>;</w:t>
      </w:r>
    </w:p>
    <w:p w:rsidR="00697E1D" w:rsidRDefault="00697E1D" w:rsidP="00697E1D">
      <w:pPr>
        <w:pStyle w:val="CorpodoTexto"/>
      </w:pPr>
      <w:r>
        <w:t>7</w:t>
      </w:r>
      <w:r>
        <w:t xml:space="preserve">. </w:t>
      </w:r>
      <w:r w:rsidRPr="00774CF0">
        <w:t xml:space="preserve">O sistema </w:t>
      </w:r>
      <w:r>
        <w:t xml:space="preserve">apresenta a tela </w:t>
      </w:r>
      <w:r w:rsidRPr="00F1525F">
        <w:rPr>
          <w:b/>
        </w:rPr>
        <w:t>DV3</w:t>
      </w:r>
      <w:r>
        <w:t>;</w:t>
      </w:r>
    </w:p>
    <w:p w:rsidR="00697E1D" w:rsidRDefault="00697E1D" w:rsidP="00697E1D">
      <w:pPr>
        <w:pStyle w:val="CorpodoTexto"/>
      </w:pPr>
      <w:r>
        <w:t>8</w:t>
      </w:r>
      <w:r>
        <w:t>. O</w:t>
      </w:r>
      <w:r w:rsidRPr="00614936">
        <w:t xml:space="preserve"> </w:t>
      </w:r>
      <w:r>
        <w:t>ator preenche o campo mensagem e pressiona o botão “Enviar”;</w:t>
      </w:r>
    </w:p>
    <w:p w:rsidR="00697E1D" w:rsidRDefault="00697E1D" w:rsidP="00697E1D">
      <w:pPr>
        <w:pStyle w:val="CorpodoTexto"/>
      </w:pPr>
      <w:r>
        <w:t>9</w:t>
      </w:r>
      <w:r>
        <w:t xml:space="preserve">. O sistema verifica o preenchimento dos campos da tela </w:t>
      </w:r>
      <w:r>
        <w:rPr>
          <w:b/>
        </w:rPr>
        <w:t>(E3)</w:t>
      </w:r>
      <w:r>
        <w:t>;</w:t>
      </w:r>
    </w:p>
    <w:p w:rsidR="00697E1D" w:rsidRDefault="00697E1D" w:rsidP="00697E1D">
      <w:pPr>
        <w:pStyle w:val="CorpodoTexto"/>
      </w:pPr>
      <w:r>
        <w:t>10</w:t>
      </w:r>
      <w:r>
        <w:t xml:space="preserve">. O sistema inclui o evento para atividade atual no banco de dados </w:t>
      </w:r>
      <w:r>
        <w:rPr>
          <w:b/>
        </w:rPr>
        <w:t>(E4)</w:t>
      </w:r>
      <w:r>
        <w:t>;</w:t>
      </w:r>
    </w:p>
    <w:p w:rsidR="00697E1D" w:rsidRDefault="00697E1D" w:rsidP="00697E1D">
      <w:pPr>
        <w:pStyle w:val="CorpodoTexto"/>
      </w:pPr>
      <w:r>
        <w:t>11</w:t>
      </w:r>
      <w:r>
        <w:t>. O sistema envia um e-mail para a oficina com a mensagem do cliente;</w:t>
      </w:r>
    </w:p>
    <w:p w:rsidR="00697E1D" w:rsidRDefault="00697E1D" w:rsidP="00697E1D">
      <w:pPr>
        <w:pStyle w:val="CorpodoTexto"/>
      </w:pPr>
      <w:r>
        <w:t>12</w:t>
      </w:r>
      <w:r>
        <w:t xml:space="preserve">. </w:t>
      </w:r>
      <w:r w:rsidRPr="004037DE">
        <w:t xml:space="preserve">O sistema fecha a tela </w:t>
      </w:r>
      <w:r w:rsidRPr="008A1BF4">
        <w:rPr>
          <w:b/>
        </w:rPr>
        <w:t>DV</w:t>
      </w:r>
      <w:r>
        <w:rPr>
          <w:b/>
        </w:rPr>
        <w:t>3</w:t>
      </w:r>
      <w:r w:rsidRPr="004037DE">
        <w:t xml:space="preserve"> e notifica ao usuário que </w:t>
      </w:r>
      <w:r>
        <w:t xml:space="preserve">a mensagem foi enviada </w:t>
      </w:r>
      <w:r w:rsidRPr="004037DE">
        <w:t>com sucesso</w:t>
      </w:r>
      <w:r w:rsidRPr="009628A6">
        <w:t>.</w:t>
      </w:r>
    </w:p>
    <w:p w:rsidR="00BC776F" w:rsidRDefault="00697E1D" w:rsidP="00BC776F">
      <w:pPr>
        <w:pStyle w:val="CorpodoTexto"/>
      </w:pPr>
      <w:r>
        <w:t>13</w:t>
      </w:r>
      <w:r w:rsidR="00290ACA">
        <w:t>.</w:t>
      </w:r>
      <w:r w:rsidR="00BC776F">
        <w:t xml:space="preserve"> O caso de uso é encerrado. </w:t>
      </w:r>
    </w:p>
    <w:p w:rsidR="00BC776F" w:rsidRDefault="00BC776F" w:rsidP="00BC776F">
      <w:pPr>
        <w:pStyle w:val="Ttulo3"/>
      </w:pPr>
      <w:r>
        <w:t>Fluxos Alternativos</w:t>
      </w:r>
    </w:p>
    <w:p w:rsidR="001378F5" w:rsidRPr="00D94F83" w:rsidRDefault="001378F5" w:rsidP="001378F5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697E1D">
        <w:rPr>
          <w:rFonts w:cs="Arial"/>
          <w:b/>
        </w:rPr>
        <w:t>1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754B4F">
        <w:rPr>
          <w:rFonts w:cs="Arial"/>
          <w:b/>
        </w:rPr>
        <w:t>Visualizar Detalhes</w:t>
      </w:r>
      <w:r>
        <w:rPr>
          <w:rFonts w:cs="Arial"/>
          <w:b/>
        </w:rPr>
        <w:t xml:space="preserve"> da Atividade:</w:t>
      </w:r>
    </w:p>
    <w:p w:rsidR="001378F5" w:rsidRDefault="001378F5" w:rsidP="001378F5">
      <w:pPr>
        <w:pStyle w:val="CorpodoTexto"/>
        <w:rPr>
          <w:b/>
        </w:rPr>
      </w:pPr>
      <w:r>
        <w:t xml:space="preserve">1. O ator pressiona o botão “Detalhes” na tela </w:t>
      </w:r>
      <w:r w:rsidRPr="001378F5">
        <w:rPr>
          <w:b/>
        </w:rPr>
        <w:t>DV2</w:t>
      </w:r>
      <w:r>
        <w:t xml:space="preserve"> </w:t>
      </w:r>
      <w:r w:rsidRPr="00F1525F">
        <w:rPr>
          <w:b/>
        </w:rPr>
        <w:t>(A1)</w:t>
      </w:r>
      <w:r>
        <w:rPr>
          <w:b/>
        </w:rPr>
        <w:t>;</w:t>
      </w:r>
    </w:p>
    <w:p w:rsidR="001378F5" w:rsidRDefault="001378F5" w:rsidP="001378F5">
      <w:pPr>
        <w:pStyle w:val="CorpodoTexto"/>
      </w:pPr>
      <w:r>
        <w:t>2</w:t>
      </w:r>
      <w:r w:rsidRPr="00290ACA">
        <w:t xml:space="preserve">. </w:t>
      </w:r>
      <w:r>
        <w:t xml:space="preserve">O sistema monta a lista de histórico de eventos da atividade selecionada na tela </w:t>
      </w:r>
      <w:r w:rsidRPr="001378F5">
        <w:rPr>
          <w:b/>
        </w:rPr>
        <w:t>DV2</w:t>
      </w:r>
      <w:r>
        <w:t>;</w:t>
      </w:r>
    </w:p>
    <w:p w:rsidR="001378F5" w:rsidRDefault="001378F5" w:rsidP="001378F5">
      <w:pPr>
        <w:pStyle w:val="CorpodoTexto"/>
      </w:pPr>
      <w:r>
        <w:t xml:space="preserve">3. </w:t>
      </w:r>
      <w:r w:rsidRPr="00290ACA">
        <w:t xml:space="preserve">O sistema </w:t>
      </w:r>
      <w:r>
        <w:t xml:space="preserve">apresenta a tela </w:t>
      </w:r>
      <w:r w:rsidRPr="00290ACA">
        <w:rPr>
          <w:b/>
        </w:rPr>
        <w:t>DV4</w:t>
      </w:r>
      <w:r>
        <w:t>.</w:t>
      </w:r>
    </w:p>
    <w:p w:rsidR="001378F5" w:rsidRDefault="001378F5" w:rsidP="001378F5">
      <w:pPr>
        <w:pStyle w:val="CorpodoTexto"/>
      </w:pPr>
      <w:r>
        <w:t>4. O ator pressiona o botão fechar na tela;</w:t>
      </w:r>
    </w:p>
    <w:p w:rsidR="001378F5" w:rsidRDefault="001378F5" w:rsidP="001378F5">
      <w:pPr>
        <w:pStyle w:val="CorpodoTexto"/>
      </w:pPr>
      <w:r>
        <w:t xml:space="preserve">5. O caso de uso retoma ao passo </w:t>
      </w:r>
      <w:proofErr w:type="gramStart"/>
      <w:r>
        <w:t>4</w:t>
      </w:r>
      <w:proofErr w:type="gramEnd"/>
      <w:r>
        <w:t xml:space="preserve"> do fluxo principal.</w:t>
      </w:r>
    </w:p>
    <w:p w:rsidR="00BC776F" w:rsidRDefault="00BC776F" w:rsidP="00BC776F">
      <w:pPr>
        <w:pStyle w:val="Ttulo3"/>
      </w:pPr>
      <w:r>
        <w:t>Fluxos de Exceções</w:t>
      </w:r>
    </w:p>
    <w:p w:rsidR="00BC776F" w:rsidRDefault="00BC776F" w:rsidP="00BC776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BC776F" w:rsidRDefault="00BC776F" w:rsidP="00BC776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</w:t>
      </w:r>
      <w:r w:rsidR="00212F4B">
        <w:t xml:space="preserve">: placa e/ou documento </w:t>
      </w:r>
      <w:r>
        <w:t>não foram preenchidos.</w:t>
      </w:r>
    </w:p>
    <w:p w:rsidR="00BC776F" w:rsidRDefault="00BC776F" w:rsidP="00BC776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BC776F" w:rsidRDefault="00BC776F" w:rsidP="00BC776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212F4B" w:rsidRDefault="00212F4B" w:rsidP="00212F4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Ordem de serviço não localizada:</w:t>
      </w:r>
    </w:p>
    <w:p w:rsidR="00212F4B" w:rsidRDefault="00212F4B" w:rsidP="00212F4B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não existe nenhuma ordem de serviço em execução para o veículo do cliente informado.</w:t>
      </w:r>
    </w:p>
    <w:p w:rsidR="00212F4B" w:rsidRDefault="00212F4B" w:rsidP="00212F4B">
      <w:pPr>
        <w:pStyle w:val="CorpodoTexto"/>
        <w:ind w:left="993" w:firstLine="0"/>
        <w:rPr>
          <w:rFonts w:cs="Arial"/>
        </w:rPr>
      </w:pPr>
      <w:r>
        <w:t>2. O sistema retorna a mensagem: “O veículo não possui nenhuma ordem de serviço pendente.”</w:t>
      </w:r>
      <w:r>
        <w:rPr>
          <w:rFonts w:cs="Arial"/>
        </w:rPr>
        <w:t>.</w:t>
      </w:r>
    </w:p>
    <w:p w:rsidR="00212F4B" w:rsidRDefault="00212F4B" w:rsidP="00212F4B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54B4F" w:rsidRDefault="00754B4F" w:rsidP="00212F4B">
      <w:pPr>
        <w:pStyle w:val="CorpodoTexto"/>
        <w:ind w:left="993" w:firstLine="0"/>
        <w:rPr>
          <w:rFonts w:cs="Arial"/>
        </w:rPr>
      </w:pPr>
    </w:p>
    <w:p w:rsidR="00D65FCB" w:rsidRDefault="00D65FCB" w:rsidP="00D65FC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lastRenderedPageBreak/>
        <w:t xml:space="preserve">E3- </w:t>
      </w:r>
      <w:r w:rsidRPr="005767BA">
        <w:rPr>
          <w:rFonts w:cs="Arial"/>
          <w:b/>
        </w:rPr>
        <w:t>Campo</w:t>
      </w:r>
      <w:r>
        <w:rPr>
          <w:rFonts w:cs="Arial"/>
          <w:b/>
        </w:rPr>
        <w:t xml:space="preserve"> mensagem não</w:t>
      </w:r>
      <w:r w:rsidRPr="005767BA">
        <w:rPr>
          <w:rFonts w:cs="Arial"/>
          <w:b/>
        </w:rPr>
        <w:t xml:space="preserve"> preenchido</w:t>
      </w:r>
      <w:r>
        <w:rPr>
          <w:rFonts w:cs="Arial"/>
          <w:b/>
        </w:rPr>
        <w:t>:</w:t>
      </w:r>
    </w:p>
    <w:p w:rsidR="00D65FCB" w:rsidRDefault="00D65FCB" w:rsidP="00D65FCB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campo mensagem não foi preenchido.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2. O sistema retorna a mensagem: “O campo ‘Mensagem’ é obrigatório.”</w:t>
      </w:r>
      <w:r>
        <w:rPr>
          <w:rFonts w:cs="Arial"/>
        </w:rPr>
        <w:t>.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5FCB" w:rsidRDefault="00D65FCB" w:rsidP="00D65FC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E4- Erro ao salvar os dados da modelo no banco de dados: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5FCB" w:rsidRDefault="00D65FCB" w:rsidP="00D65FCB">
      <w:pPr>
        <w:pStyle w:val="CorpodoTexto"/>
        <w:ind w:left="993" w:firstLine="0"/>
        <w:rPr>
          <w:rFonts w:cs="Arial"/>
        </w:rPr>
      </w:pPr>
    </w:p>
    <w:p w:rsidR="00D65FCB" w:rsidRDefault="00D65FCB" w:rsidP="009E63F0">
      <w:pPr>
        <w:pStyle w:val="CorpodoTexto"/>
        <w:ind w:left="993" w:firstLine="0"/>
        <w:rPr>
          <w:rFonts w:cs="Arial"/>
        </w:rPr>
      </w:pPr>
    </w:p>
    <w:p w:rsidR="00BC776F" w:rsidRDefault="00BC776F" w:rsidP="007D64A3">
      <w:pPr>
        <w:pStyle w:val="CorpodoTexto"/>
        <w:ind w:left="993" w:firstLine="0"/>
        <w:rPr>
          <w:rFonts w:cs="Arial"/>
        </w:rPr>
      </w:pPr>
    </w:p>
    <w:p w:rsidR="009E63F0" w:rsidRDefault="009E63F0">
      <w:pPr>
        <w:widowControl/>
        <w:autoSpaceDE/>
        <w:autoSpaceDN/>
        <w:spacing w:line="240" w:lineRule="auto"/>
        <w:rPr>
          <w:rFonts w:cs="Arial"/>
        </w:rPr>
      </w:pPr>
      <w:r>
        <w:rPr>
          <w:rFonts w:cs="Arial"/>
        </w:rPr>
        <w:br w:type="page"/>
      </w:r>
    </w:p>
    <w:p w:rsidR="009E63F0" w:rsidRDefault="009E63F0" w:rsidP="009E63F0">
      <w:pPr>
        <w:pStyle w:val="Ttulo2"/>
        <w:spacing w:before="240" w:after="240" w:line="360" w:lineRule="auto"/>
        <w:ind w:left="567" w:hanging="567"/>
      </w:pPr>
      <w:bookmarkStart w:id="28" w:name="_Toc373407450"/>
      <w:r>
        <w:lastRenderedPageBreak/>
        <w:t>Caso de Uso: UC17 – Manter Configurações</w:t>
      </w:r>
      <w:bookmarkEnd w:id="28"/>
    </w:p>
    <w:p w:rsidR="009E63F0" w:rsidRDefault="009E63F0" w:rsidP="009E63F0">
      <w:pPr>
        <w:pStyle w:val="Ttulo3"/>
      </w:pPr>
      <w:r>
        <w:t>Descrição</w:t>
      </w:r>
    </w:p>
    <w:p w:rsidR="009E63F0" w:rsidRPr="00393491" w:rsidRDefault="009E63F0" w:rsidP="009E63F0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como é realizada </w:t>
      </w:r>
      <w:r>
        <w:t>a</w:t>
      </w:r>
      <w:r w:rsidRPr="002665C0">
        <w:t xml:space="preserve"> </w:t>
      </w:r>
      <w:r>
        <w:t>alteração das configurações gerais do sistema.</w:t>
      </w:r>
    </w:p>
    <w:p w:rsidR="009E63F0" w:rsidRDefault="009E63F0" w:rsidP="009E63F0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E63F0" w:rsidRDefault="009E63F0" w:rsidP="009E63F0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rPr>
          <w:b/>
        </w:rPr>
        <w:t>Tela de Configurações do Sistema</w:t>
      </w:r>
    </w:p>
    <w:p w:rsidR="009E63F0" w:rsidRDefault="009E63F0" w:rsidP="009E63F0">
      <w:r w:rsidRPr="009E63F0">
        <w:rPr>
          <w:noProof/>
          <w:lang w:eastAsia="pt-BR"/>
        </w:rPr>
        <w:drawing>
          <wp:inline distT="0" distB="0" distL="0" distR="0" wp14:anchorId="72F200D5" wp14:editId="4916E2D0">
            <wp:extent cx="5762625" cy="2733675"/>
            <wp:effectExtent l="0" t="0" r="9525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F0" w:rsidRDefault="009E63F0" w:rsidP="009E63F0">
      <w:pPr>
        <w:pStyle w:val="Legenda"/>
        <w:rPr>
          <w:noProof/>
        </w:rPr>
      </w:pPr>
      <w:r>
        <w:t xml:space="preserve">Figura </w:t>
      </w:r>
      <w:fldSimple w:instr=" SEQ Figura \* ARABIC ">
        <w:r w:rsidR="008C7655">
          <w:rPr>
            <w:noProof/>
          </w:rPr>
          <w:t>47</w:t>
        </w:r>
      </w:fldSimple>
      <w:r>
        <w:t xml:space="preserve"> - Tela de</w:t>
      </w:r>
      <w:r>
        <w:rPr>
          <w:noProof/>
        </w:rPr>
        <w:t xml:space="preserve"> Configurações do Sistema (Ordens de Serviço)</w:t>
      </w:r>
    </w:p>
    <w:p w:rsidR="009E63F0" w:rsidRDefault="009E63F0" w:rsidP="009E63F0"/>
    <w:p w:rsidR="009E63F0" w:rsidRDefault="009E63F0" w:rsidP="009E63F0">
      <w:pPr>
        <w:keepNext/>
        <w:jc w:val="center"/>
      </w:pPr>
      <w:r w:rsidRPr="009E63F0">
        <w:rPr>
          <w:noProof/>
          <w:lang w:eastAsia="pt-BR"/>
        </w:rPr>
        <w:drawing>
          <wp:inline distT="0" distB="0" distL="0" distR="0" wp14:anchorId="0E083416" wp14:editId="6BC2E065">
            <wp:extent cx="5753100" cy="2257425"/>
            <wp:effectExtent l="0" t="0" r="0" b="9525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3F0" w:rsidRPr="009E63F0" w:rsidRDefault="009E63F0" w:rsidP="009E63F0">
      <w:pPr>
        <w:pStyle w:val="Legenda"/>
      </w:pPr>
      <w:r>
        <w:t xml:space="preserve">Figura </w:t>
      </w:r>
      <w:fldSimple w:instr=" SEQ Figura \* ARABIC ">
        <w:r w:rsidR="008C7655">
          <w:rPr>
            <w:noProof/>
          </w:rPr>
          <w:t>48</w:t>
        </w:r>
      </w:fldSimple>
      <w:r>
        <w:t xml:space="preserve"> - Tela de</w:t>
      </w:r>
      <w:r>
        <w:rPr>
          <w:noProof/>
        </w:rPr>
        <w:t xml:space="preserve"> Configurações do Sistema (E-mail)</w:t>
      </w:r>
    </w:p>
    <w:p w:rsidR="009E63F0" w:rsidRDefault="009E63F0" w:rsidP="009E63F0">
      <w:pPr>
        <w:pStyle w:val="Ttulo3"/>
      </w:pPr>
      <w:r>
        <w:t>Pré-condição</w:t>
      </w:r>
    </w:p>
    <w:p w:rsidR="009E63F0" w:rsidRPr="00AB3CED" w:rsidRDefault="009E63F0" w:rsidP="009E63F0">
      <w:pPr>
        <w:pStyle w:val="CorpodoTexto"/>
      </w:pPr>
      <w:r w:rsidRPr="00AB3CED">
        <w:t>Este caso de uso pode iniciar somente se:</w:t>
      </w:r>
    </w:p>
    <w:p w:rsidR="009E63F0" w:rsidRDefault="009E63F0" w:rsidP="009E63F0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9E63F0" w:rsidRDefault="009E63F0" w:rsidP="009E63F0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</w:t>
      </w:r>
      <w:r w:rsidRPr="00AB3CED">
        <w:t>.</w:t>
      </w:r>
    </w:p>
    <w:p w:rsidR="009E63F0" w:rsidRPr="00AB3CED" w:rsidRDefault="009E63F0" w:rsidP="009E63F0">
      <w:pPr>
        <w:pStyle w:val="CorpodoTexto"/>
      </w:pPr>
    </w:p>
    <w:p w:rsidR="009E63F0" w:rsidRDefault="009E63F0" w:rsidP="009E63F0">
      <w:pPr>
        <w:pStyle w:val="Ttulo3"/>
      </w:pPr>
      <w:r>
        <w:lastRenderedPageBreak/>
        <w:t>Pós-condição</w:t>
      </w:r>
    </w:p>
    <w:p w:rsidR="009E63F0" w:rsidRPr="00614936" w:rsidRDefault="009E63F0" w:rsidP="009E63F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9E63F0" w:rsidRDefault="009E63F0" w:rsidP="009E63F0">
      <w:pPr>
        <w:pStyle w:val="CorpodoTexto"/>
      </w:pPr>
      <w:r>
        <w:t>1. Ter pesquisado ou</w:t>
      </w:r>
      <w:r w:rsidRPr="002665C0">
        <w:t xml:space="preserve"> alterado </w:t>
      </w:r>
      <w:r>
        <w:t>as configurações do sistema</w:t>
      </w:r>
      <w:r w:rsidRPr="002665C0">
        <w:t>;</w:t>
      </w:r>
    </w:p>
    <w:p w:rsidR="009E63F0" w:rsidRDefault="009E63F0" w:rsidP="009E63F0">
      <w:pPr>
        <w:pStyle w:val="Ttulo3"/>
      </w:pPr>
      <w:r>
        <w:t>Autor Primário</w:t>
      </w:r>
    </w:p>
    <w:p w:rsidR="009E63F0" w:rsidRDefault="009E63F0" w:rsidP="009E63F0">
      <w:pPr>
        <w:pStyle w:val="CorpodoTexto"/>
      </w:pPr>
      <w:r>
        <w:t>Funcionário.</w:t>
      </w:r>
    </w:p>
    <w:p w:rsidR="009E63F0" w:rsidRDefault="009E63F0" w:rsidP="009E63F0">
      <w:pPr>
        <w:pStyle w:val="Ttulo3"/>
      </w:pPr>
      <w:r>
        <w:t>Fluxo Principal</w:t>
      </w:r>
    </w:p>
    <w:p w:rsidR="009429CC" w:rsidRDefault="009429CC" w:rsidP="009429CC">
      <w:pPr>
        <w:pStyle w:val="CorpodoTexto"/>
      </w:pPr>
      <w:r>
        <w:t>1. O sistema monta a lista de setores ativos;</w:t>
      </w:r>
    </w:p>
    <w:p w:rsidR="00E74D1A" w:rsidRDefault="009429CC" w:rsidP="009E63F0">
      <w:pPr>
        <w:pStyle w:val="CorpodoTexto"/>
      </w:pPr>
      <w:r>
        <w:t>2</w:t>
      </w:r>
      <w:r w:rsidR="009E63F0">
        <w:t>.</w:t>
      </w:r>
      <w:r w:rsidR="00E74D1A">
        <w:t xml:space="preserve"> O sistema carrega os dados da</w:t>
      </w:r>
      <w:r w:rsidR="001F0DE2">
        <w:t>s</w:t>
      </w:r>
      <w:r w:rsidR="00E74D1A">
        <w:t xml:space="preserve"> </w:t>
      </w:r>
      <w:r w:rsidR="00E7444F">
        <w:t>configurações</w:t>
      </w:r>
      <w:r w:rsidR="00E74D1A">
        <w:t>;</w:t>
      </w:r>
    </w:p>
    <w:p w:rsidR="009E63F0" w:rsidRPr="008571E9" w:rsidRDefault="009429CC" w:rsidP="009E63F0">
      <w:pPr>
        <w:pStyle w:val="CorpodoTexto"/>
      </w:pPr>
      <w:r>
        <w:t>3</w:t>
      </w:r>
      <w:r w:rsidR="00E74D1A">
        <w:t xml:space="preserve">. </w:t>
      </w:r>
      <w:r w:rsidR="009E63F0">
        <w:t xml:space="preserve">O sistema apresenta a tela </w:t>
      </w:r>
      <w:r w:rsidR="009E63F0" w:rsidRPr="0080732C">
        <w:rPr>
          <w:b/>
        </w:rPr>
        <w:t>DV1</w:t>
      </w:r>
      <w:r w:rsidR="009E63F0">
        <w:t>;</w:t>
      </w:r>
    </w:p>
    <w:p w:rsidR="00E74D1A" w:rsidRDefault="009429CC" w:rsidP="00E74D1A">
      <w:pPr>
        <w:pStyle w:val="CorpodoTexto"/>
        <w:rPr>
          <w:b/>
        </w:rPr>
      </w:pPr>
      <w:r>
        <w:t>4</w:t>
      </w:r>
      <w:r w:rsidR="009E63F0">
        <w:t>. O</w:t>
      </w:r>
      <w:r w:rsidR="009E63F0" w:rsidRPr="00614936">
        <w:t xml:space="preserve"> </w:t>
      </w:r>
      <w:r w:rsidR="009E63F0">
        <w:t>ator preenche todos os campos da tela e pressiona o botão “</w:t>
      </w:r>
      <w:r w:rsidR="00E74D1A">
        <w:t>Salvar</w:t>
      </w:r>
      <w:r w:rsidR="009E63F0">
        <w:t>”</w:t>
      </w:r>
      <w:r w:rsidR="009E63F0">
        <w:rPr>
          <w:b/>
        </w:rPr>
        <w:t>;</w:t>
      </w:r>
    </w:p>
    <w:p w:rsidR="00E74D1A" w:rsidRDefault="009429CC" w:rsidP="00E74D1A">
      <w:pPr>
        <w:pStyle w:val="CorpodoTexto"/>
      </w:pPr>
      <w:r>
        <w:t>5</w:t>
      </w:r>
      <w:r w:rsidR="00E74D1A">
        <w:t xml:space="preserve">. O sistema verifica o preenchimento dos campos da tela </w:t>
      </w:r>
      <w:r w:rsidR="00E74D1A" w:rsidRPr="007F75E1">
        <w:rPr>
          <w:b/>
        </w:rPr>
        <w:t>(</w:t>
      </w:r>
      <w:r w:rsidR="00E74D1A">
        <w:rPr>
          <w:b/>
        </w:rPr>
        <w:t>R3</w:t>
      </w:r>
      <w:r w:rsidR="00767C38">
        <w:rPr>
          <w:b/>
        </w:rPr>
        <w:t>171</w:t>
      </w:r>
      <w:proofErr w:type="gramStart"/>
      <w:r w:rsidR="00E74D1A" w:rsidRPr="007F75E1">
        <w:rPr>
          <w:b/>
        </w:rPr>
        <w:t>)</w:t>
      </w:r>
      <w:r w:rsidR="00E74D1A">
        <w:rPr>
          <w:b/>
        </w:rPr>
        <w:t>(</w:t>
      </w:r>
      <w:proofErr w:type="gramEnd"/>
      <w:r w:rsidR="00E74D1A">
        <w:rPr>
          <w:b/>
        </w:rPr>
        <w:t>E1)</w:t>
      </w:r>
      <w:r w:rsidR="00E74D1A">
        <w:t>;</w:t>
      </w:r>
    </w:p>
    <w:p w:rsidR="00E74D1A" w:rsidRDefault="009429CC" w:rsidP="00E74D1A">
      <w:pPr>
        <w:pStyle w:val="CorpodoTexto"/>
      </w:pPr>
      <w:r>
        <w:t>6</w:t>
      </w:r>
      <w:r w:rsidR="00E74D1A">
        <w:t xml:space="preserve">. O sistema grava os dados das configurações no banco de dados </w:t>
      </w:r>
      <w:r w:rsidR="00E74D1A" w:rsidRPr="007F75E1">
        <w:rPr>
          <w:b/>
        </w:rPr>
        <w:t>(E2)</w:t>
      </w:r>
      <w:r w:rsidR="00E74D1A">
        <w:t>;</w:t>
      </w:r>
    </w:p>
    <w:p w:rsidR="00E74D1A" w:rsidRDefault="009429CC" w:rsidP="00E74D1A">
      <w:pPr>
        <w:pStyle w:val="CorpodoTexto"/>
      </w:pPr>
      <w:r>
        <w:t>7</w:t>
      </w:r>
      <w:r w:rsidR="00E74D1A">
        <w:t>. O sistema notifica ao usuário que o registro foi alterado com sucesso;</w:t>
      </w:r>
    </w:p>
    <w:p w:rsidR="00E74D1A" w:rsidRDefault="009429CC" w:rsidP="00E74D1A">
      <w:pPr>
        <w:pStyle w:val="CorpodoTexto"/>
      </w:pPr>
      <w:r>
        <w:t>8</w:t>
      </w:r>
      <w:r w:rsidR="00E74D1A">
        <w:t>. O caso de uso é encerrado</w:t>
      </w:r>
      <w:r w:rsidR="00E74D1A" w:rsidRPr="009628A6">
        <w:t>.</w:t>
      </w:r>
    </w:p>
    <w:p w:rsidR="009E63F0" w:rsidRDefault="009E63F0" w:rsidP="009E63F0">
      <w:pPr>
        <w:pStyle w:val="Ttulo3"/>
      </w:pPr>
      <w:r>
        <w:t>Fluxos de Exceções</w:t>
      </w:r>
    </w:p>
    <w:p w:rsidR="009E63F0" w:rsidRDefault="009E63F0" w:rsidP="009E63F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E63F0" w:rsidRDefault="009E63F0" w:rsidP="009E63F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</w:t>
      </w:r>
      <w:r w:rsidR="00436F9B">
        <w:t>igatórios não foram preenchidos;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 w:rsidR="00436F9B">
        <w:rPr>
          <w:rFonts w:cs="Arial"/>
        </w:rPr>
        <w:t>;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E63F0" w:rsidRDefault="004769BC" w:rsidP="009E63F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das configurações </w:t>
      </w:r>
      <w:r w:rsidR="009E63F0">
        <w:rPr>
          <w:rFonts w:cs="Arial"/>
          <w:b/>
        </w:rPr>
        <w:t>no banco de dados: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 w:rsidR="00436F9B">
        <w:rPr>
          <w:rFonts w:cs="Arial"/>
        </w:rPr>
        <w:t>;</w:t>
      </w:r>
    </w:p>
    <w:p w:rsidR="009E63F0" w:rsidRDefault="009E63F0" w:rsidP="009E63F0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64A3" w:rsidRDefault="007D64A3" w:rsidP="00773C57">
      <w:pPr>
        <w:pStyle w:val="CorpodoTexto"/>
        <w:ind w:left="993" w:firstLine="0"/>
        <w:rPr>
          <w:rFonts w:cs="Arial"/>
        </w:rPr>
      </w:pPr>
    </w:p>
    <w:p w:rsidR="005B55E0" w:rsidRPr="00773C57" w:rsidRDefault="005B55E0" w:rsidP="00773C57">
      <w:pPr>
        <w:pStyle w:val="CorpodoTexto"/>
        <w:ind w:left="993" w:hanging="426"/>
        <w:rPr>
          <w:rFonts w:cs="Arial"/>
        </w:rPr>
      </w:pPr>
    </w:p>
    <w:sectPr w:rsidR="005B55E0" w:rsidRPr="00773C57" w:rsidSect="00F20106">
      <w:headerReference w:type="default" r:id="rId60"/>
      <w:footerReference w:type="default" r:id="rId61"/>
      <w:pgSz w:w="11907" w:h="16840" w:code="9"/>
      <w:pgMar w:top="1701" w:right="1134" w:bottom="1134" w:left="1701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5099" w:rsidRDefault="00805099">
      <w:pPr>
        <w:spacing w:line="240" w:lineRule="auto"/>
      </w:pPr>
      <w:r>
        <w:separator/>
      </w:r>
    </w:p>
  </w:endnote>
  <w:endnote w:type="continuationSeparator" w:id="0">
    <w:p w:rsidR="00805099" w:rsidRDefault="008050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805099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05099" w:rsidRDefault="00805099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05099" w:rsidRDefault="00805099" w:rsidP="009B0261">
          <w:pPr>
            <w:jc w:val="center"/>
          </w:pPr>
          <w:r>
            <w:sym w:font="Symbol" w:char="F0D3"/>
          </w:r>
          <w:r>
            <w:t>SGOA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805099" w:rsidRDefault="00805099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BD06A0">
            <w:rPr>
              <w:rStyle w:val="Nmerodepgina"/>
              <w:noProof/>
            </w:rPr>
            <w:t>8</w:t>
          </w:r>
          <w:r>
            <w:rPr>
              <w:rStyle w:val="Nmerodepgina"/>
            </w:rPr>
            <w:fldChar w:fldCharType="end"/>
          </w:r>
        </w:p>
      </w:tc>
    </w:tr>
  </w:tbl>
  <w:p w:rsidR="00805099" w:rsidRDefault="0080509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5099" w:rsidRDefault="00805099">
      <w:pPr>
        <w:spacing w:line="240" w:lineRule="auto"/>
      </w:pPr>
      <w:r>
        <w:separator/>
      </w:r>
    </w:p>
  </w:footnote>
  <w:footnote w:type="continuationSeparator" w:id="0">
    <w:p w:rsidR="00805099" w:rsidRDefault="008050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5099" w:rsidRDefault="00805099">
    <w:pPr>
      <w:rPr>
        <w:sz w:val="24"/>
        <w:szCs w:val="24"/>
      </w:rPr>
    </w:pPr>
  </w:p>
  <w:p w:rsidR="00805099" w:rsidRDefault="00805099">
    <w:pPr>
      <w:pBdr>
        <w:top w:val="single" w:sz="6" w:space="1" w:color="auto"/>
      </w:pBdr>
      <w:rPr>
        <w:sz w:val="24"/>
        <w:szCs w:val="24"/>
      </w:rPr>
    </w:pPr>
  </w:p>
  <w:p w:rsidR="00805099" w:rsidRDefault="00805099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t>Sistema Gerenciador de Oficina Automotiva</w:t>
    </w:r>
  </w:p>
  <w:p w:rsidR="00805099" w:rsidRDefault="00805099">
    <w:pPr>
      <w:pBdr>
        <w:bottom w:val="single" w:sz="6" w:space="1" w:color="auto"/>
      </w:pBdr>
      <w:jc w:val="right"/>
      <w:rPr>
        <w:sz w:val="24"/>
        <w:szCs w:val="24"/>
      </w:rPr>
    </w:pPr>
  </w:p>
  <w:p w:rsidR="00805099" w:rsidRDefault="00805099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805099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05099" w:rsidRPr="003D259E" w:rsidRDefault="00805099" w:rsidP="002665C0">
          <w:pPr>
            <w:rPr>
              <w:b/>
            </w:rPr>
          </w:pPr>
          <w:r w:rsidRPr="003D259E">
            <w:rPr>
              <w:b/>
            </w:rPr>
            <w:t>SGOA – Sistema Gerenciador de Oficina Automotiva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05099" w:rsidRPr="003D259E" w:rsidRDefault="00805099" w:rsidP="002665C0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3D259E">
            <w:rPr>
              <w:b/>
            </w:rPr>
            <w:t xml:space="preserve">  Versão: 1.0</w:t>
          </w:r>
        </w:p>
      </w:tc>
    </w:tr>
    <w:tr w:rsidR="00805099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05099" w:rsidRDefault="00805099" w:rsidP="008430F3">
          <w:r>
            <w:t>Casos de Uso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805099" w:rsidRDefault="00805099" w:rsidP="002665C0">
          <w:r>
            <w:t xml:space="preserve">  </w:t>
          </w:r>
          <w:r w:rsidRPr="003D259E">
            <w:rPr>
              <w:b/>
            </w:rPr>
            <w:t>Data</w:t>
          </w:r>
          <w:r>
            <w:t xml:space="preserve">: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SAVEDATE   \* MERGEFORMAT </w:instrText>
          </w:r>
          <w:r>
            <w:rPr>
              <w:b/>
              <w:bCs/>
            </w:rPr>
            <w:fldChar w:fldCharType="separate"/>
          </w:r>
          <w:r w:rsidR="00697E1D">
            <w:rPr>
              <w:b/>
              <w:bCs/>
              <w:noProof/>
            </w:rPr>
            <w:t>29/11/2013 13:00:00</w:t>
          </w:r>
          <w:r>
            <w:rPr>
              <w:b/>
              <w:bCs/>
            </w:rPr>
            <w:fldChar w:fldCharType="end"/>
          </w:r>
        </w:p>
      </w:tc>
    </w:tr>
  </w:tbl>
  <w:p w:rsidR="00805099" w:rsidRDefault="0080509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991669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C1DC8"/>
    <w:multiLevelType w:val="hybridMultilevel"/>
    <w:tmpl w:val="6EAACE32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0BCE1D9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0F6F3BBE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EE6F76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823316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7F23212"/>
    <w:multiLevelType w:val="hybridMultilevel"/>
    <w:tmpl w:val="137CEBD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9BF5141"/>
    <w:multiLevelType w:val="hybridMultilevel"/>
    <w:tmpl w:val="7430BE6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4097792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928" w:hanging="360"/>
      </w:p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7394B47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8256C62"/>
    <w:multiLevelType w:val="hybridMultilevel"/>
    <w:tmpl w:val="2D848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DC54C2E"/>
    <w:multiLevelType w:val="multilevel"/>
    <w:tmpl w:val="97E6BB6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80121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4E04F2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AB4078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9914FBA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A2E6E13"/>
    <w:multiLevelType w:val="hybridMultilevel"/>
    <w:tmpl w:val="C6BA45D8"/>
    <w:lvl w:ilvl="0" w:tplc="623E6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603D61C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6057475A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7AE5E4F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A784851"/>
    <w:multiLevelType w:val="hybridMultilevel"/>
    <w:tmpl w:val="FF76EC88"/>
    <w:lvl w:ilvl="0" w:tplc="C3AC264C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6ABC7C5F"/>
    <w:multiLevelType w:val="hybridMultilevel"/>
    <w:tmpl w:val="5396114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AED4A9A"/>
    <w:multiLevelType w:val="hybridMultilevel"/>
    <w:tmpl w:val="86E0E5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352BD4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42805A1"/>
    <w:multiLevelType w:val="hybridMultilevel"/>
    <w:tmpl w:val="30BAD062"/>
    <w:lvl w:ilvl="0" w:tplc="113A32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A1379B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7C970FBD"/>
    <w:multiLevelType w:val="hybridMultilevel"/>
    <w:tmpl w:val="3E98C0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45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43"/>
  </w:num>
  <w:num w:numId="10">
    <w:abstractNumId w:val="4"/>
  </w:num>
  <w:num w:numId="11">
    <w:abstractNumId w:val="19"/>
  </w:num>
  <w:num w:numId="12">
    <w:abstractNumId w:val="16"/>
  </w:num>
  <w:num w:numId="13">
    <w:abstractNumId w:val="42"/>
  </w:num>
  <w:num w:numId="14">
    <w:abstractNumId w:val="15"/>
  </w:num>
  <w:num w:numId="15">
    <w:abstractNumId w:val="9"/>
  </w:num>
  <w:num w:numId="16">
    <w:abstractNumId w:val="40"/>
  </w:num>
  <w:num w:numId="17">
    <w:abstractNumId w:val="23"/>
  </w:num>
  <w:num w:numId="18">
    <w:abstractNumId w:val="11"/>
  </w:num>
  <w:num w:numId="19">
    <w:abstractNumId w:val="21"/>
  </w:num>
  <w:num w:numId="20">
    <w:abstractNumId w:val="14"/>
  </w:num>
  <w:num w:numId="21">
    <w:abstractNumId w:val="39"/>
  </w:num>
  <w:num w:numId="22">
    <w:abstractNumId w:val="24"/>
  </w:num>
  <w:num w:numId="23">
    <w:abstractNumId w:val="13"/>
  </w:num>
  <w:num w:numId="24">
    <w:abstractNumId w:val="22"/>
  </w:num>
  <w:num w:numId="25">
    <w:abstractNumId w:val="12"/>
  </w:num>
  <w:num w:numId="26">
    <w:abstractNumId w:val="46"/>
  </w:num>
  <w:num w:numId="27">
    <w:abstractNumId w:val="32"/>
  </w:num>
  <w:num w:numId="28">
    <w:abstractNumId w:val="7"/>
  </w:num>
  <w:num w:numId="29">
    <w:abstractNumId w:val="8"/>
  </w:num>
  <w:num w:numId="30">
    <w:abstractNumId w:val="27"/>
  </w:num>
  <w:num w:numId="31">
    <w:abstractNumId w:val="5"/>
  </w:num>
  <w:num w:numId="32">
    <w:abstractNumId w:val="30"/>
  </w:num>
  <w:num w:numId="33">
    <w:abstractNumId w:val="38"/>
  </w:num>
  <w:num w:numId="34">
    <w:abstractNumId w:val="34"/>
  </w:num>
  <w:num w:numId="35">
    <w:abstractNumId w:val="33"/>
  </w:num>
  <w:num w:numId="36">
    <w:abstractNumId w:val="44"/>
  </w:num>
  <w:num w:numId="37">
    <w:abstractNumId w:val="20"/>
  </w:num>
  <w:num w:numId="38">
    <w:abstractNumId w:val="18"/>
  </w:num>
  <w:num w:numId="39">
    <w:abstractNumId w:val="6"/>
  </w:num>
  <w:num w:numId="40">
    <w:abstractNumId w:val="29"/>
  </w:num>
  <w:num w:numId="41">
    <w:abstractNumId w:val="3"/>
  </w:num>
  <w:num w:numId="42">
    <w:abstractNumId w:val="41"/>
  </w:num>
  <w:num w:numId="43">
    <w:abstractNumId w:val="31"/>
  </w:num>
  <w:num w:numId="44">
    <w:abstractNumId w:val="28"/>
  </w:num>
  <w:num w:numId="45">
    <w:abstractNumId w:val="35"/>
  </w:num>
  <w:num w:numId="46">
    <w:abstractNumId w:val="10"/>
  </w:num>
  <w:num w:numId="47">
    <w:abstractNumId w:val="36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93"/>
    <w:rsid w:val="00000FA5"/>
    <w:rsid w:val="00003F53"/>
    <w:rsid w:val="0000405E"/>
    <w:rsid w:val="0000406D"/>
    <w:rsid w:val="0000468A"/>
    <w:rsid w:val="00023A3A"/>
    <w:rsid w:val="0002454C"/>
    <w:rsid w:val="00034194"/>
    <w:rsid w:val="00037D5F"/>
    <w:rsid w:val="000450CE"/>
    <w:rsid w:val="00045198"/>
    <w:rsid w:val="000553AC"/>
    <w:rsid w:val="0005672C"/>
    <w:rsid w:val="00064691"/>
    <w:rsid w:val="00066B6E"/>
    <w:rsid w:val="000673AD"/>
    <w:rsid w:val="00073E48"/>
    <w:rsid w:val="000775C0"/>
    <w:rsid w:val="00083589"/>
    <w:rsid w:val="00087EE8"/>
    <w:rsid w:val="000927B1"/>
    <w:rsid w:val="00095579"/>
    <w:rsid w:val="0009664B"/>
    <w:rsid w:val="000A63FE"/>
    <w:rsid w:val="000B252F"/>
    <w:rsid w:val="000B27BA"/>
    <w:rsid w:val="000B6DE8"/>
    <w:rsid w:val="000C6FBB"/>
    <w:rsid w:val="000D7EE1"/>
    <w:rsid w:val="000E1746"/>
    <w:rsid w:val="000E646C"/>
    <w:rsid w:val="000F07BA"/>
    <w:rsid w:val="000F2E5F"/>
    <w:rsid w:val="000F4325"/>
    <w:rsid w:val="000F562A"/>
    <w:rsid w:val="001222DE"/>
    <w:rsid w:val="00123534"/>
    <w:rsid w:val="00126069"/>
    <w:rsid w:val="0013426D"/>
    <w:rsid w:val="00137080"/>
    <w:rsid w:val="001378F5"/>
    <w:rsid w:val="001507FD"/>
    <w:rsid w:val="0015372A"/>
    <w:rsid w:val="0015726F"/>
    <w:rsid w:val="00162055"/>
    <w:rsid w:val="00166714"/>
    <w:rsid w:val="001701DB"/>
    <w:rsid w:val="00170C87"/>
    <w:rsid w:val="001719F2"/>
    <w:rsid w:val="00176F19"/>
    <w:rsid w:val="001802CB"/>
    <w:rsid w:val="0018087D"/>
    <w:rsid w:val="00182CC1"/>
    <w:rsid w:val="00182F8F"/>
    <w:rsid w:val="001A119E"/>
    <w:rsid w:val="001B15ED"/>
    <w:rsid w:val="001B2ECB"/>
    <w:rsid w:val="001B7439"/>
    <w:rsid w:val="001C4351"/>
    <w:rsid w:val="001C63E4"/>
    <w:rsid w:val="001D1FE4"/>
    <w:rsid w:val="001D7980"/>
    <w:rsid w:val="001E11FF"/>
    <w:rsid w:val="001E4CA3"/>
    <w:rsid w:val="001E7896"/>
    <w:rsid w:val="001F0ACC"/>
    <w:rsid w:val="001F0DE2"/>
    <w:rsid w:val="001F2B62"/>
    <w:rsid w:val="001F41B6"/>
    <w:rsid w:val="001F4B54"/>
    <w:rsid w:val="00212F4B"/>
    <w:rsid w:val="002218A4"/>
    <w:rsid w:val="00224EA5"/>
    <w:rsid w:val="00235B93"/>
    <w:rsid w:val="00242232"/>
    <w:rsid w:val="002505A6"/>
    <w:rsid w:val="00255D37"/>
    <w:rsid w:val="002573BD"/>
    <w:rsid w:val="002617A9"/>
    <w:rsid w:val="0026426F"/>
    <w:rsid w:val="002665C0"/>
    <w:rsid w:val="0027139C"/>
    <w:rsid w:val="00272547"/>
    <w:rsid w:val="0027609C"/>
    <w:rsid w:val="00287AD7"/>
    <w:rsid w:val="00290ACA"/>
    <w:rsid w:val="002A674E"/>
    <w:rsid w:val="002B0310"/>
    <w:rsid w:val="002B1D51"/>
    <w:rsid w:val="002B381C"/>
    <w:rsid w:val="002C59F9"/>
    <w:rsid w:val="002C71BE"/>
    <w:rsid w:val="002D2433"/>
    <w:rsid w:val="002D34EC"/>
    <w:rsid w:val="002D426A"/>
    <w:rsid w:val="002D4BF9"/>
    <w:rsid w:val="002E09D9"/>
    <w:rsid w:val="002E0AF6"/>
    <w:rsid w:val="002E4CC8"/>
    <w:rsid w:val="002E62EB"/>
    <w:rsid w:val="002E7280"/>
    <w:rsid w:val="002F6EAE"/>
    <w:rsid w:val="002F79F2"/>
    <w:rsid w:val="00315877"/>
    <w:rsid w:val="00316AFF"/>
    <w:rsid w:val="003211E3"/>
    <w:rsid w:val="00325E42"/>
    <w:rsid w:val="003456A2"/>
    <w:rsid w:val="003635CA"/>
    <w:rsid w:val="0036411C"/>
    <w:rsid w:val="00370267"/>
    <w:rsid w:val="00383FCF"/>
    <w:rsid w:val="003841F0"/>
    <w:rsid w:val="003861EB"/>
    <w:rsid w:val="00391873"/>
    <w:rsid w:val="00393420"/>
    <w:rsid w:val="00393491"/>
    <w:rsid w:val="00395870"/>
    <w:rsid w:val="00396038"/>
    <w:rsid w:val="00396CF7"/>
    <w:rsid w:val="003976BF"/>
    <w:rsid w:val="003B43A6"/>
    <w:rsid w:val="003C0D0F"/>
    <w:rsid w:val="003C74D9"/>
    <w:rsid w:val="003E70E5"/>
    <w:rsid w:val="003F2521"/>
    <w:rsid w:val="003F322D"/>
    <w:rsid w:val="003F5553"/>
    <w:rsid w:val="004037DE"/>
    <w:rsid w:val="004063CC"/>
    <w:rsid w:val="00407300"/>
    <w:rsid w:val="00413607"/>
    <w:rsid w:val="00417C4D"/>
    <w:rsid w:val="0042158E"/>
    <w:rsid w:val="00425DDC"/>
    <w:rsid w:val="00427DAE"/>
    <w:rsid w:val="00432BE2"/>
    <w:rsid w:val="00436F9B"/>
    <w:rsid w:val="0043723C"/>
    <w:rsid w:val="00440694"/>
    <w:rsid w:val="00441A93"/>
    <w:rsid w:val="004421DC"/>
    <w:rsid w:val="004434E1"/>
    <w:rsid w:val="0046254B"/>
    <w:rsid w:val="004628E6"/>
    <w:rsid w:val="004769BC"/>
    <w:rsid w:val="00480777"/>
    <w:rsid w:val="00484BDF"/>
    <w:rsid w:val="0049085F"/>
    <w:rsid w:val="00492EFD"/>
    <w:rsid w:val="004954A3"/>
    <w:rsid w:val="00495D93"/>
    <w:rsid w:val="004A255D"/>
    <w:rsid w:val="004A34F9"/>
    <w:rsid w:val="004B0CCE"/>
    <w:rsid w:val="004B11DB"/>
    <w:rsid w:val="004B18E8"/>
    <w:rsid w:val="004B6E47"/>
    <w:rsid w:val="004D3F77"/>
    <w:rsid w:val="004D532F"/>
    <w:rsid w:val="004D5C05"/>
    <w:rsid w:val="004E05E0"/>
    <w:rsid w:val="004E3D4D"/>
    <w:rsid w:val="004F205F"/>
    <w:rsid w:val="004F5DEC"/>
    <w:rsid w:val="00501626"/>
    <w:rsid w:val="00504EBF"/>
    <w:rsid w:val="00504F56"/>
    <w:rsid w:val="00514CAF"/>
    <w:rsid w:val="005171FF"/>
    <w:rsid w:val="00521375"/>
    <w:rsid w:val="00523D99"/>
    <w:rsid w:val="00527915"/>
    <w:rsid w:val="00540546"/>
    <w:rsid w:val="005700DB"/>
    <w:rsid w:val="005760EE"/>
    <w:rsid w:val="005767BA"/>
    <w:rsid w:val="0058061A"/>
    <w:rsid w:val="00582069"/>
    <w:rsid w:val="00584F84"/>
    <w:rsid w:val="00585C06"/>
    <w:rsid w:val="00590EAE"/>
    <w:rsid w:val="00593351"/>
    <w:rsid w:val="005A62D9"/>
    <w:rsid w:val="005B3F65"/>
    <w:rsid w:val="005B55E0"/>
    <w:rsid w:val="005C6EF8"/>
    <w:rsid w:val="005D43A6"/>
    <w:rsid w:val="005E3A61"/>
    <w:rsid w:val="005F0031"/>
    <w:rsid w:val="005F2F91"/>
    <w:rsid w:val="005F35F5"/>
    <w:rsid w:val="005F5A30"/>
    <w:rsid w:val="005F7387"/>
    <w:rsid w:val="005F7A99"/>
    <w:rsid w:val="00604403"/>
    <w:rsid w:val="006249C1"/>
    <w:rsid w:val="00632CB2"/>
    <w:rsid w:val="00632F18"/>
    <w:rsid w:val="00633F98"/>
    <w:rsid w:val="006352EB"/>
    <w:rsid w:val="0063630B"/>
    <w:rsid w:val="00637AD6"/>
    <w:rsid w:val="00655F42"/>
    <w:rsid w:val="00657FFC"/>
    <w:rsid w:val="00665C02"/>
    <w:rsid w:val="006736F8"/>
    <w:rsid w:val="0067594A"/>
    <w:rsid w:val="0067594F"/>
    <w:rsid w:val="00675FF2"/>
    <w:rsid w:val="00677B27"/>
    <w:rsid w:val="006830D0"/>
    <w:rsid w:val="00685AFF"/>
    <w:rsid w:val="00694312"/>
    <w:rsid w:val="00697E1D"/>
    <w:rsid w:val="006B1E56"/>
    <w:rsid w:val="006B76F9"/>
    <w:rsid w:val="006B7CE9"/>
    <w:rsid w:val="006C090C"/>
    <w:rsid w:val="006C507D"/>
    <w:rsid w:val="006C6F04"/>
    <w:rsid w:val="006D52E4"/>
    <w:rsid w:val="006E0141"/>
    <w:rsid w:val="006E1860"/>
    <w:rsid w:val="006E302D"/>
    <w:rsid w:val="006E37DA"/>
    <w:rsid w:val="006F020C"/>
    <w:rsid w:val="00711FEA"/>
    <w:rsid w:val="007130DB"/>
    <w:rsid w:val="00723FF5"/>
    <w:rsid w:val="00736CC6"/>
    <w:rsid w:val="0073753A"/>
    <w:rsid w:val="007376DD"/>
    <w:rsid w:val="00747CCF"/>
    <w:rsid w:val="00754909"/>
    <w:rsid w:val="00754B4F"/>
    <w:rsid w:val="007553FE"/>
    <w:rsid w:val="007568E8"/>
    <w:rsid w:val="00765736"/>
    <w:rsid w:val="00767C38"/>
    <w:rsid w:val="00773C57"/>
    <w:rsid w:val="00775130"/>
    <w:rsid w:val="00783178"/>
    <w:rsid w:val="0079637E"/>
    <w:rsid w:val="0079676C"/>
    <w:rsid w:val="00797E44"/>
    <w:rsid w:val="007A447A"/>
    <w:rsid w:val="007A5FEC"/>
    <w:rsid w:val="007B094C"/>
    <w:rsid w:val="007B1655"/>
    <w:rsid w:val="007B4098"/>
    <w:rsid w:val="007B6436"/>
    <w:rsid w:val="007C505A"/>
    <w:rsid w:val="007C5FA8"/>
    <w:rsid w:val="007C69B6"/>
    <w:rsid w:val="007C6ABE"/>
    <w:rsid w:val="007D40D8"/>
    <w:rsid w:val="007D64A3"/>
    <w:rsid w:val="007E14C6"/>
    <w:rsid w:val="007E3645"/>
    <w:rsid w:val="007F5A06"/>
    <w:rsid w:val="007F75E1"/>
    <w:rsid w:val="0080330A"/>
    <w:rsid w:val="00805099"/>
    <w:rsid w:val="0080732C"/>
    <w:rsid w:val="0081011D"/>
    <w:rsid w:val="00822319"/>
    <w:rsid w:val="00822D0B"/>
    <w:rsid w:val="008346B9"/>
    <w:rsid w:val="008430F3"/>
    <w:rsid w:val="00846E04"/>
    <w:rsid w:val="00847564"/>
    <w:rsid w:val="008631D4"/>
    <w:rsid w:val="00872104"/>
    <w:rsid w:val="008739A2"/>
    <w:rsid w:val="00881328"/>
    <w:rsid w:val="008858EF"/>
    <w:rsid w:val="0089368F"/>
    <w:rsid w:val="008A1BF4"/>
    <w:rsid w:val="008B0653"/>
    <w:rsid w:val="008B13C1"/>
    <w:rsid w:val="008B764A"/>
    <w:rsid w:val="008C0D0C"/>
    <w:rsid w:val="008C73F5"/>
    <w:rsid w:val="008C7655"/>
    <w:rsid w:val="008D2C3B"/>
    <w:rsid w:val="008D2E94"/>
    <w:rsid w:val="008D2F1F"/>
    <w:rsid w:val="008E131F"/>
    <w:rsid w:val="008F2153"/>
    <w:rsid w:val="009045D4"/>
    <w:rsid w:val="00913D8F"/>
    <w:rsid w:val="009160C4"/>
    <w:rsid w:val="00917269"/>
    <w:rsid w:val="00921045"/>
    <w:rsid w:val="00922CE9"/>
    <w:rsid w:val="009242A3"/>
    <w:rsid w:val="00924CF7"/>
    <w:rsid w:val="009355C9"/>
    <w:rsid w:val="00936EE4"/>
    <w:rsid w:val="009429CC"/>
    <w:rsid w:val="009537FD"/>
    <w:rsid w:val="00955BBB"/>
    <w:rsid w:val="00955C18"/>
    <w:rsid w:val="00960D34"/>
    <w:rsid w:val="00975276"/>
    <w:rsid w:val="009828BF"/>
    <w:rsid w:val="0098386C"/>
    <w:rsid w:val="00990C76"/>
    <w:rsid w:val="009968BE"/>
    <w:rsid w:val="00997DD5"/>
    <w:rsid w:val="009A499F"/>
    <w:rsid w:val="009A4A68"/>
    <w:rsid w:val="009B0261"/>
    <w:rsid w:val="009B517D"/>
    <w:rsid w:val="009E3E1B"/>
    <w:rsid w:val="009E63F0"/>
    <w:rsid w:val="009E7E39"/>
    <w:rsid w:val="009F6A10"/>
    <w:rsid w:val="00A049B1"/>
    <w:rsid w:val="00A075F6"/>
    <w:rsid w:val="00A10478"/>
    <w:rsid w:val="00A153C7"/>
    <w:rsid w:val="00A17A3F"/>
    <w:rsid w:val="00A229AD"/>
    <w:rsid w:val="00A2707A"/>
    <w:rsid w:val="00A2741A"/>
    <w:rsid w:val="00A340D2"/>
    <w:rsid w:val="00A41752"/>
    <w:rsid w:val="00A44EFA"/>
    <w:rsid w:val="00A4725B"/>
    <w:rsid w:val="00A47BEB"/>
    <w:rsid w:val="00A549EA"/>
    <w:rsid w:val="00A57AC2"/>
    <w:rsid w:val="00A61A47"/>
    <w:rsid w:val="00A67912"/>
    <w:rsid w:val="00A86352"/>
    <w:rsid w:val="00A978F6"/>
    <w:rsid w:val="00AB025E"/>
    <w:rsid w:val="00AB30A2"/>
    <w:rsid w:val="00AB3CED"/>
    <w:rsid w:val="00AB439F"/>
    <w:rsid w:val="00AC6878"/>
    <w:rsid w:val="00AD052B"/>
    <w:rsid w:val="00AD0ABF"/>
    <w:rsid w:val="00AF14CD"/>
    <w:rsid w:val="00AF24DC"/>
    <w:rsid w:val="00B014D2"/>
    <w:rsid w:val="00B02535"/>
    <w:rsid w:val="00B056AE"/>
    <w:rsid w:val="00B10E58"/>
    <w:rsid w:val="00B13A83"/>
    <w:rsid w:val="00B16EF2"/>
    <w:rsid w:val="00B205AC"/>
    <w:rsid w:val="00B21C84"/>
    <w:rsid w:val="00B30263"/>
    <w:rsid w:val="00B369A4"/>
    <w:rsid w:val="00B404A3"/>
    <w:rsid w:val="00B65456"/>
    <w:rsid w:val="00B74FDB"/>
    <w:rsid w:val="00B80876"/>
    <w:rsid w:val="00B85B49"/>
    <w:rsid w:val="00B8679B"/>
    <w:rsid w:val="00B87411"/>
    <w:rsid w:val="00B9113C"/>
    <w:rsid w:val="00B9570A"/>
    <w:rsid w:val="00B97600"/>
    <w:rsid w:val="00BA2364"/>
    <w:rsid w:val="00BA684E"/>
    <w:rsid w:val="00BB0B43"/>
    <w:rsid w:val="00BB5D9D"/>
    <w:rsid w:val="00BC49B0"/>
    <w:rsid w:val="00BC776F"/>
    <w:rsid w:val="00BD06A0"/>
    <w:rsid w:val="00BD1F37"/>
    <w:rsid w:val="00BD74C1"/>
    <w:rsid w:val="00BE6E7F"/>
    <w:rsid w:val="00BF5E87"/>
    <w:rsid w:val="00C04BB2"/>
    <w:rsid w:val="00C111A9"/>
    <w:rsid w:val="00C1489B"/>
    <w:rsid w:val="00C17AC3"/>
    <w:rsid w:val="00C205CE"/>
    <w:rsid w:val="00C216E2"/>
    <w:rsid w:val="00C2292B"/>
    <w:rsid w:val="00C27758"/>
    <w:rsid w:val="00C34401"/>
    <w:rsid w:val="00C4202D"/>
    <w:rsid w:val="00C45E44"/>
    <w:rsid w:val="00C4740E"/>
    <w:rsid w:val="00C60D3B"/>
    <w:rsid w:val="00C6242D"/>
    <w:rsid w:val="00C650E5"/>
    <w:rsid w:val="00C665F4"/>
    <w:rsid w:val="00C72E44"/>
    <w:rsid w:val="00C761A4"/>
    <w:rsid w:val="00C82007"/>
    <w:rsid w:val="00C90772"/>
    <w:rsid w:val="00C92710"/>
    <w:rsid w:val="00C92C2E"/>
    <w:rsid w:val="00C97885"/>
    <w:rsid w:val="00CA316A"/>
    <w:rsid w:val="00CA66DD"/>
    <w:rsid w:val="00CB0A2F"/>
    <w:rsid w:val="00CC01D7"/>
    <w:rsid w:val="00CC0455"/>
    <w:rsid w:val="00CC19F7"/>
    <w:rsid w:val="00CC1FD1"/>
    <w:rsid w:val="00CC20B8"/>
    <w:rsid w:val="00CD16F5"/>
    <w:rsid w:val="00CD53C2"/>
    <w:rsid w:val="00CE1992"/>
    <w:rsid w:val="00CE3377"/>
    <w:rsid w:val="00D034AA"/>
    <w:rsid w:val="00D03573"/>
    <w:rsid w:val="00D04B6F"/>
    <w:rsid w:val="00D16AA9"/>
    <w:rsid w:val="00D16FC3"/>
    <w:rsid w:val="00D25172"/>
    <w:rsid w:val="00D2766C"/>
    <w:rsid w:val="00D30575"/>
    <w:rsid w:val="00D33CC5"/>
    <w:rsid w:val="00D35834"/>
    <w:rsid w:val="00D45432"/>
    <w:rsid w:val="00D47329"/>
    <w:rsid w:val="00D568E9"/>
    <w:rsid w:val="00D56A89"/>
    <w:rsid w:val="00D56AAA"/>
    <w:rsid w:val="00D606F6"/>
    <w:rsid w:val="00D61F1A"/>
    <w:rsid w:val="00D63A87"/>
    <w:rsid w:val="00D65FCB"/>
    <w:rsid w:val="00D82311"/>
    <w:rsid w:val="00D8286C"/>
    <w:rsid w:val="00D94597"/>
    <w:rsid w:val="00DA0E9E"/>
    <w:rsid w:val="00DA20FE"/>
    <w:rsid w:val="00DB0E24"/>
    <w:rsid w:val="00DB2205"/>
    <w:rsid w:val="00DB5ECD"/>
    <w:rsid w:val="00DC17FC"/>
    <w:rsid w:val="00DC26AF"/>
    <w:rsid w:val="00DC424C"/>
    <w:rsid w:val="00DC4BB4"/>
    <w:rsid w:val="00DD7FB3"/>
    <w:rsid w:val="00DE785B"/>
    <w:rsid w:val="00E01B9F"/>
    <w:rsid w:val="00E05917"/>
    <w:rsid w:val="00E14CFD"/>
    <w:rsid w:val="00E16A87"/>
    <w:rsid w:val="00E23720"/>
    <w:rsid w:val="00E272F3"/>
    <w:rsid w:val="00E27CFE"/>
    <w:rsid w:val="00E376D2"/>
    <w:rsid w:val="00E37727"/>
    <w:rsid w:val="00E41298"/>
    <w:rsid w:val="00E44EFE"/>
    <w:rsid w:val="00E4500A"/>
    <w:rsid w:val="00E46121"/>
    <w:rsid w:val="00E56423"/>
    <w:rsid w:val="00E56EEB"/>
    <w:rsid w:val="00E61412"/>
    <w:rsid w:val="00E65F09"/>
    <w:rsid w:val="00E7444F"/>
    <w:rsid w:val="00E74AD1"/>
    <w:rsid w:val="00E74D1A"/>
    <w:rsid w:val="00E76265"/>
    <w:rsid w:val="00E802E6"/>
    <w:rsid w:val="00E8069E"/>
    <w:rsid w:val="00E807C8"/>
    <w:rsid w:val="00E81882"/>
    <w:rsid w:val="00E85ADF"/>
    <w:rsid w:val="00E86820"/>
    <w:rsid w:val="00E87B43"/>
    <w:rsid w:val="00E922B1"/>
    <w:rsid w:val="00E92806"/>
    <w:rsid w:val="00E94CD4"/>
    <w:rsid w:val="00EA7D51"/>
    <w:rsid w:val="00EB0511"/>
    <w:rsid w:val="00EB5686"/>
    <w:rsid w:val="00EB70BD"/>
    <w:rsid w:val="00EC6213"/>
    <w:rsid w:val="00ED5217"/>
    <w:rsid w:val="00ED662D"/>
    <w:rsid w:val="00ED739A"/>
    <w:rsid w:val="00EE6D71"/>
    <w:rsid w:val="00EF68EA"/>
    <w:rsid w:val="00F00309"/>
    <w:rsid w:val="00F05425"/>
    <w:rsid w:val="00F11ACE"/>
    <w:rsid w:val="00F1525F"/>
    <w:rsid w:val="00F20106"/>
    <w:rsid w:val="00F202E0"/>
    <w:rsid w:val="00F23C4C"/>
    <w:rsid w:val="00F2590D"/>
    <w:rsid w:val="00F261E4"/>
    <w:rsid w:val="00F27AF9"/>
    <w:rsid w:val="00F3601D"/>
    <w:rsid w:val="00F411B3"/>
    <w:rsid w:val="00F44891"/>
    <w:rsid w:val="00F47E7F"/>
    <w:rsid w:val="00F56447"/>
    <w:rsid w:val="00F74024"/>
    <w:rsid w:val="00F74F47"/>
    <w:rsid w:val="00F8053A"/>
    <w:rsid w:val="00F8674B"/>
    <w:rsid w:val="00F87B90"/>
    <w:rsid w:val="00F87DF4"/>
    <w:rsid w:val="00F903C4"/>
    <w:rsid w:val="00F930F7"/>
    <w:rsid w:val="00F93F72"/>
    <w:rsid w:val="00F95CB2"/>
    <w:rsid w:val="00F968A1"/>
    <w:rsid w:val="00F9693C"/>
    <w:rsid w:val="00F96993"/>
    <w:rsid w:val="00F96FA2"/>
    <w:rsid w:val="00FB021B"/>
    <w:rsid w:val="00FB0A65"/>
    <w:rsid w:val="00FB567C"/>
    <w:rsid w:val="00FC4F62"/>
    <w:rsid w:val="00FC5E70"/>
    <w:rsid w:val="00FD144B"/>
    <w:rsid w:val="00FD26BD"/>
    <w:rsid w:val="00FD5EEE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3F0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63F0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jp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ime\UFPR\2011-2\EES2011-RUP\Material%20Alunos\Template%20Gloss&#225;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84E5A4-F6A6-4E7E-9D3E-D421FD0BF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Glossário.dot</Template>
  <TotalTime>3173</TotalTime>
  <Pages>59</Pages>
  <Words>9686</Words>
  <Characters>46103</Characters>
  <Application>Microsoft Office Word</Application>
  <DocSecurity>0</DocSecurity>
  <Lines>384</Lines>
  <Paragraphs>111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Glossário de Negócios</vt:lpstr>
      <vt:lpstr>Glossário de Negócios</vt:lpstr>
    </vt:vector>
  </TitlesOfParts>
  <Company>&lt;Nome da Empresa&gt;</Company>
  <LinksUpToDate>false</LinksUpToDate>
  <CharactersWithSpaces>55678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Glossário de Negócios</dc:title>
  <dc:subject>xxx</dc:subject>
  <dc:creator>TADS</dc:creator>
  <cp:lastModifiedBy>Wellingthon Reimann</cp:lastModifiedBy>
  <cp:revision>399</cp:revision>
  <dcterms:created xsi:type="dcterms:W3CDTF">2012-09-20T00:46:00Z</dcterms:created>
  <dcterms:modified xsi:type="dcterms:W3CDTF">2013-12-11T15:11:00Z</dcterms:modified>
</cp:coreProperties>
</file>