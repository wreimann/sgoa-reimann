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0450CE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Versão 1.0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>
          <w:headerReference w:type="default" r:id="rId9"/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proofErr w:type="spellStart"/>
            <w:r>
              <w:t>Wellingthon</w:t>
            </w:r>
            <w:proofErr w:type="spellEnd"/>
            <w:r>
              <w:t xml:space="preserve"> </w:t>
            </w:r>
            <w:proofErr w:type="spellStart"/>
            <w:r>
              <w:t>Reimann</w:t>
            </w:r>
            <w:proofErr w:type="spellEnd"/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B74FDB" w:rsidRDefault="00B97600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42943922" w:history="1">
        <w:r w:rsidR="00B74FDB" w:rsidRPr="005D5993">
          <w:rPr>
            <w:rStyle w:val="Hyperlink"/>
            <w:noProof/>
          </w:rPr>
          <w:t>1.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Introdução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_Toc342943922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42943923" w:history="1">
        <w:r w:rsidR="00B74FDB" w:rsidRPr="005D5993">
          <w:rPr>
            <w:rStyle w:val="Hyperlink"/>
            <w:noProof/>
          </w:rPr>
          <w:t>2.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Diagrama de Casos de Uso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_Toc342943923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42943924" w:history="1">
        <w:r w:rsidR="00B74FDB" w:rsidRPr="005D5993">
          <w:rPr>
            <w:rStyle w:val="Hyperlink"/>
            <w:noProof/>
          </w:rPr>
          <w:t>3.</w:t>
        </w:r>
        <w:r w:rsidR="00B74FDB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Descrição de Casos de Uso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_Toc342943924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5" w:history="1">
        <w:r w:rsidR="00B74FDB" w:rsidRPr="005D5993">
          <w:rPr>
            <w:rStyle w:val="Hyperlink"/>
            <w:noProof/>
          </w:rPr>
          <w:t>3.1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UC01 - Manter Setor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_Toc342943925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6" w:history="1">
        <w:r w:rsidR="00B74FDB" w:rsidRPr="005D5993">
          <w:rPr>
            <w:rStyle w:val="Hyperlink"/>
            <w:noProof/>
          </w:rPr>
          <w:t>3.2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UC02 - Manter Cliente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_Toc342943926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8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7" w:history="1">
        <w:r w:rsidR="00B74FDB" w:rsidRPr="005D5993">
          <w:rPr>
            <w:rStyle w:val="Hyperlink"/>
            <w:noProof/>
          </w:rPr>
          <w:t>3.3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UC03 - Manter Funcionário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_Toc342943927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14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8" w:history="1">
        <w:r w:rsidR="00B74FDB" w:rsidRPr="005D5993">
          <w:rPr>
            <w:rStyle w:val="Hyperlink"/>
            <w:noProof/>
          </w:rPr>
          <w:t>3.4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UC04 - Manter Orçamento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_Toc342943928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20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29" w:history="1">
        <w:r w:rsidR="00B74FDB" w:rsidRPr="005D5993">
          <w:rPr>
            <w:rStyle w:val="Hyperlink"/>
            <w:noProof/>
          </w:rPr>
          <w:t>3.5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UC05 – Gerar Ordem de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_Toc342943929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25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0" w:history="1">
        <w:r w:rsidR="00B74FDB" w:rsidRPr="005D5993">
          <w:rPr>
            <w:rStyle w:val="Hyperlink"/>
            <w:noProof/>
          </w:rPr>
          <w:t>3.6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UC06 – Manter Etapas do Fluxo de Trabalho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_Toc342943930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27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1" w:history="1">
        <w:r w:rsidR="00B74FDB" w:rsidRPr="005D5993">
          <w:rPr>
            <w:rStyle w:val="Hyperlink"/>
            <w:noProof/>
          </w:rPr>
          <w:t>3.7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UC07 – Gerar Fluxo de Trabalho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_Toc342943931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30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2" w:history="1">
        <w:r w:rsidR="00B74FDB" w:rsidRPr="005D5993">
          <w:rPr>
            <w:rStyle w:val="Hyperlink"/>
            <w:noProof/>
          </w:rPr>
          <w:t>3.8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UC08 - Efetuar Login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_Toc342943932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34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3" w:history="1">
        <w:r w:rsidR="00B74FDB" w:rsidRPr="005D5993">
          <w:rPr>
            <w:rStyle w:val="Hyperlink"/>
            <w:noProof/>
          </w:rPr>
          <w:t>3.9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UC09 – Controlar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_Toc342943933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37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4" w:history="1">
        <w:r w:rsidR="00B74FDB" w:rsidRPr="005D5993">
          <w:rPr>
            <w:rStyle w:val="Hyperlink"/>
            <w:noProof/>
          </w:rPr>
          <w:t>3.10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UC10 – Monitorar o Trânsito na Oficina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_Toc342943934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41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5" w:history="1">
        <w:r w:rsidR="00B74FDB" w:rsidRPr="005D5993">
          <w:rPr>
            <w:rStyle w:val="Hyperlink"/>
            <w:noProof/>
          </w:rPr>
          <w:t>3.11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UC11 - Manter Tipo de Serviço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_Toc342943935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43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6" w:history="1">
        <w:r w:rsidR="00B74FDB" w:rsidRPr="005D5993">
          <w:rPr>
            <w:rStyle w:val="Hyperlink"/>
            <w:noProof/>
          </w:rPr>
          <w:t>3.12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UC12 - Manter Profissão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_Toc342943936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46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7" w:history="1">
        <w:r w:rsidR="00B74FDB" w:rsidRPr="005D5993">
          <w:rPr>
            <w:rStyle w:val="Hyperlink"/>
            <w:noProof/>
          </w:rPr>
          <w:t>3.13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UC13 - Manter Cor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_Toc342943937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49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8" w:history="1">
        <w:r w:rsidR="00B74FDB" w:rsidRPr="005D5993">
          <w:rPr>
            <w:rStyle w:val="Hyperlink"/>
            <w:noProof/>
          </w:rPr>
          <w:t>3.14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UC14 - Manter Marca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_Toc342943938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52</w:t>
        </w:r>
        <w:r w:rsidR="00B74FDB">
          <w:rPr>
            <w:noProof/>
            <w:webHidden/>
          </w:rPr>
          <w:fldChar w:fldCharType="end"/>
        </w:r>
      </w:hyperlink>
    </w:p>
    <w:p w:rsidR="00B74FDB" w:rsidRDefault="00316AFF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2943939" w:history="1">
        <w:r w:rsidR="00B74FDB" w:rsidRPr="005D5993">
          <w:rPr>
            <w:rStyle w:val="Hyperlink"/>
            <w:noProof/>
          </w:rPr>
          <w:t>3.15</w:t>
        </w:r>
        <w:r w:rsidR="00B74FDB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B74FDB" w:rsidRPr="005D5993">
          <w:rPr>
            <w:rStyle w:val="Hyperlink"/>
            <w:noProof/>
          </w:rPr>
          <w:t>Caso de Uso: UC15 - Manter Modelo</w:t>
        </w:r>
        <w:r w:rsidR="00B74FDB">
          <w:rPr>
            <w:noProof/>
            <w:webHidden/>
          </w:rPr>
          <w:tab/>
        </w:r>
        <w:r w:rsidR="00B74FDB">
          <w:rPr>
            <w:noProof/>
            <w:webHidden/>
          </w:rPr>
          <w:fldChar w:fldCharType="begin"/>
        </w:r>
        <w:r w:rsidR="00B74FDB">
          <w:rPr>
            <w:noProof/>
            <w:webHidden/>
          </w:rPr>
          <w:instrText xml:space="preserve"> PAGEREF _Toc342943939 \h </w:instrText>
        </w:r>
        <w:r w:rsidR="00B74FDB">
          <w:rPr>
            <w:noProof/>
            <w:webHidden/>
          </w:rPr>
        </w:r>
        <w:r w:rsidR="00B74FDB">
          <w:rPr>
            <w:noProof/>
            <w:webHidden/>
          </w:rPr>
          <w:fldChar w:fldCharType="separate"/>
        </w:r>
        <w:r w:rsidR="00B74FDB">
          <w:rPr>
            <w:noProof/>
            <w:webHidden/>
          </w:rPr>
          <w:t>55</w:t>
        </w:r>
        <w:r w:rsidR="00B74FDB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42943922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42943923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943600" cy="3504266"/>
            <wp:effectExtent l="0" t="0" r="0" b="1270"/>
            <wp:docPr id="56" name="Imagem 56" descr="C:\Users\Wellingthon Reimann\Desktop\Diagrama Negocial 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42943924"/>
      <w:r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42943925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lastRenderedPageBreak/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9693C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23342415" wp14:editId="2258F1D4">
            <wp:extent cx="5934075" cy="244792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9693C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49420E55" wp14:editId="062CB530">
            <wp:extent cx="5781675" cy="2428875"/>
            <wp:effectExtent l="0" t="0" r="9525" b="9525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>
        <w:t>funcionário</w:t>
      </w:r>
      <w:r w:rsidR="0098386C">
        <w:t xml:space="preserve"> </w:t>
      </w:r>
      <w:proofErr w:type="spellStart"/>
      <w:r w:rsidR="0098386C"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1D1FE4" w:rsidRDefault="001D1FE4" w:rsidP="00F9693C">
      <w:pPr>
        <w:pStyle w:val="CorpodoTexto"/>
      </w:pPr>
    </w:p>
    <w:p w:rsidR="001D1FE4" w:rsidRPr="00AB3CED" w:rsidRDefault="001D1FE4" w:rsidP="00F9693C">
      <w:pPr>
        <w:pStyle w:val="CorpodoTexto"/>
      </w:pP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e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5F7A99">
        <w:t>4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</w:t>
      </w:r>
      <w:r w:rsidR="00F27AF9">
        <w:t>o setor</w:t>
      </w:r>
      <w:r w:rsidR="0018087D">
        <w:t xml:space="preserve"> selecionado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lastRenderedPageBreak/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“Voltar”;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bookmarkStart w:id="12" w:name="_GoBack"/>
      <w:bookmarkEnd w:id="12"/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>
        <w:t>4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3" w:name="_Toc342943926"/>
      <w:r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3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6427674" wp14:editId="7EC71A33">
            <wp:extent cx="5934075" cy="2981325"/>
            <wp:effectExtent l="0" t="0" r="9525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37452378" wp14:editId="726E7FB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E1B4A1" wp14:editId="32DB3AF6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71CB3B" wp14:editId="6B8E646E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AFD389" wp14:editId="0453071D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449CEF" wp14:editId="6345358B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E1B4A1" wp14:editId="32DB3AF6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71CB3B" wp14:editId="6B8E646E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AFD389" wp14:editId="0453071D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449CEF" wp14:editId="6345358B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1425A5FC" wp14:editId="035D71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4F79A" wp14:editId="51FB8EA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9BC5D4" wp14:editId="05011BDA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9638C3" wp14:editId="1C0C5E05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7F9CBE" wp14:editId="37ACDDF8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4F79A" wp14:editId="51FB8EA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9BC5D4" wp14:editId="05011BDA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9638C3" wp14:editId="1C0C5E05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7F9CBE" wp14:editId="37ACDDF8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32DC6F4D" wp14:editId="4DA6999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402447" wp14:editId="74BC9D65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EF1139" wp14:editId="28746FFB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F8B379" wp14:editId="0109F7C9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390CA" wp14:editId="4A868D1E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402447" wp14:editId="74BC9D65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EF1139" wp14:editId="28746FFB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F8B379" wp14:editId="0109F7C9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390CA" wp14:editId="4A868D1E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0B5F0DAD" wp14:editId="589C54D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1B4CBB" wp14:editId="5A5B80CB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8C3F1" wp14:editId="6531A002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D4540E" wp14:editId="5BA96311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4A760B" wp14:editId="1F9F48EF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1B4CBB" wp14:editId="5A5B80CB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8C3F1" wp14:editId="6531A002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D4540E" wp14:editId="5BA96311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4A760B" wp14:editId="1F9F48EF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006F1E97" wp14:editId="41F5249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325C1B" wp14:editId="60043519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5F041" wp14:editId="738E9DDD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4B2697" wp14:editId="7B1439B5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F6C033" wp14:editId="02385081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325C1B" wp14:editId="60043519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5F041" wp14:editId="738E9DDD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4B2697" wp14:editId="7B1439B5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F6C033" wp14:editId="02385081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748A060E" wp14:editId="6E1731C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7932E3" wp14:editId="7EA1D02E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BC6AE1" wp14:editId="775CEF02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4A258C" wp14:editId="0E8F5570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CD5A8B" wp14:editId="00174A76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7932E3" wp14:editId="7EA1D02E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BC6AE1" wp14:editId="775CEF02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4A258C" wp14:editId="0E8F5570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CD5A8B" wp14:editId="00174A76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Default="00407300" w:rsidP="00407300"/>
    <w:p w:rsidR="00407300" w:rsidRPr="0013426D" w:rsidRDefault="00407300" w:rsidP="00407300"/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407300">
      <w:r>
        <w:rPr>
          <w:noProof/>
          <w:snapToGrid/>
          <w:lang w:eastAsia="pt-BR"/>
        </w:rPr>
        <w:drawing>
          <wp:inline distT="0" distB="0" distL="0" distR="0" wp14:anchorId="0ADDB8AD" wp14:editId="7702716D">
            <wp:extent cx="5943600" cy="330517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3C665B9" wp14:editId="5D393F19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8369A90" wp14:editId="61D48983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1AC4287" wp14:editId="38810A03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lastRenderedPageBreak/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A61A47" w:rsidRDefault="00A61A47" w:rsidP="00407300">
      <w:pPr>
        <w:pStyle w:val="CorpodoTexto"/>
      </w:pPr>
    </w:p>
    <w:p w:rsidR="00A61A47" w:rsidRDefault="00A61A47" w:rsidP="00407300">
      <w:pPr>
        <w:pStyle w:val="CorpodoTexto"/>
      </w:pP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4" w:name="_Toc342943927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4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F3B94D4" wp14:editId="2BC980AD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6C5A49D5" wp14:editId="5ECF5A2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AE030E" wp14:editId="26B82174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8322A" wp14:editId="66D9329F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77F4E6" wp14:editId="55FAF984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430E41" wp14:editId="5F868A29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AE030E" wp14:editId="26B82174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8322A" wp14:editId="66D9329F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77F4E6" wp14:editId="55FAF984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430E41" wp14:editId="5F868A29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53C35C78" wp14:editId="08BF458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47F093" wp14:editId="2DE51211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F2E7C6" wp14:editId="4CB2695A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80740A" wp14:editId="21F09560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9F5360" wp14:editId="6C4E58FF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47F093" wp14:editId="2DE51211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F2E7C6" wp14:editId="4CB2695A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80740A" wp14:editId="21F09560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9F5360" wp14:editId="6C4E58FF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2CDC29E2" wp14:editId="153FA0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33C5B3" wp14:editId="16340FDD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514EB9" wp14:editId="58460D4F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798471" wp14:editId="5ADA9660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C7CAFA" wp14:editId="21C29417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33C5B3" wp14:editId="16340FDD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514EB9" wp14:editId="58460D4F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798471" wp14:editId="5ADA9660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C7CAFA" wp14:editId="21C29417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44EA75EC" wp14:editId="71BAA89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A6C770" wp14:editId="363DE7FC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96F48" wp14:editId="1F2F1AF7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2A284E" wp14:editId="0559297B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9911CD" wp14:editId="334CAF34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A6C770" wp14:editId="363DE7FC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96F48" wp14:editId="1F2F1AF7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2A284E" wp14:editId="0559297B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9911CD" wp14:editId="334CAF34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20E36C9F" wp14:editId="4FCAE4A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91DCFA" wp14:editId="45D71B64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42AA7C" wp14:editId="60934B1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558E0" wp14:editId="011F4BD7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AD2F01" wp14:editId="16F1002D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91DCFA" wp14:editId="45D71B64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42AA7C" wp14:editId="60934B1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558E0" wp14:editId="011F4BD7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AD2F01" wp14:editId="16F1002D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35B2D327" wp14:editId="285B5C0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D036C" wp14:editId="4B5928FD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865B2F" wp14:editId="5B64FBC8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1BFC1A" wp14:editId="68A3401E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DFB476" wp14:editId="761AEC7A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D036C" wp14:editId="4B5928FD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865B2F" wp14:editId="5B64FBC8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1BFC1A" wp14:editId="68A3401E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DFB476" wp14:editId="761AEC7A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drawing>
          <wp:inline distT="0" distB="0" distL="0" distR="0" wp14:anchorId="53E56E39" wp14:editId="23C27513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61210BF" wp14:editId="2E196E18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20A14831" wp14:editId="665B3F7D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59F8762" wp14:editId="6419A6CC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lastRenderedPageBreak/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lastRenderedPageBreak/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5" w:name="_Toc342943928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5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7F4C5B4" wp14:editId="245155FF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5F5CD5AD" wp14:editId="077E36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EFC19" wp14:editId="432A3EB2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B416FE" wp14:editId="05E2F06F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2E83D9" wp14:editId="09851E83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F032AC" wp14:editId="63D4DB55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EFC19" wp14:editId="432A3EB2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B416FE" wp14:editId="05E2F06F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2E83D9" wp14:editId="09851E83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F032AC" wp14:editId="63D4DB55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100FC23B" wp14:editId="479B07C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F93F97" wp14:editId="2009565B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429403" wp14:editId="1234FE5A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0E6C35" wp14:editId="4259F8DB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ACCDF7" wp14:editId="50663F7E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F93F97" wp14:editId="2009565B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429403" wp14:editId="1234FE5A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0E6C35" wp14:editId="4259F8DB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ACCDF7" wp14:editId="50663F7E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21856B67" wp14:editId="167624A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A62C01" wp14:editId="6DF31560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87FD1C" wp14:editId="7905F0F6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A0CBE" wp14:editId="5AC7CD22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1571C9" wp14:editId="57BAFD17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A62C01" wp14:editId="6DF31560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87FD1C" wp14:editId="7905F0F6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A0CBE" wp14:editId="5AC7CD22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1571C9" wp14:editId="57BAFD17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4D6943DB" wp14:editId="5A5D07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E72767" wp14:editId="1FDF809F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56244F" wp14:editId="6FBBCEA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F3C259" wp14:editId="2C73968B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630D8A" wp14:editId="180B4612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E72767" wp14:editId="1FDF809F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56244F" wp14:editId="6FBBCEA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F3C259" wp14:editId="2C73968B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630D8A" wp14:editId="180B4612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3E068B28" wp14:editId="1C1558D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E91A40" wp14:editId="7EA0F7B1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4B3778" wp14:editId="609B94F0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ADAAAF" wp14:editId="6079C839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032BF1" wp14:editId="03B99259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E91A40" wp14:editId="7EA0F7B1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4B3778" wp14:editId="609B94F0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ADAAAF" wp14:editId="6079C839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032BF1" wp14:editId="03B99259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79FF2698" wp14:editId="4C788F4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149C15" wp14:editId="31B487BA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C7C9F4" wp14:editId="0C9B85E3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6C0CB0" wp14:editId="5D2F90C1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D12DA2" wp14:editId="67D05A72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149C15" wp14:editId="31B487BA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C7C9F4" wp14:editId="0C9B85E3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6C0CB0" wp14:editId="5D2F90C1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D12DA2" wp14:editId="67D05A72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drawing>
          <wp:inline distT="0" distB="0" distL="0" distR="0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211D3FFA" wp14:editId="7A2C13D0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lastRenderedPageBreak/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6" w:name="_Toc342943929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6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E1FB8B5" wp14:editId="01FDE1C8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17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lastRenderedPageBreak/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7" w:name="_Toc342943930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913D8F">
        <w:t>E</w:t>
      </w:r>
      <w:r w:rsidR="003841F0" w:rsidRPr="003635CA">
        <w:t xml:space="preserve">tapas do </w:t>
      </w:r>
      <w:r w:rsidR="00913D8F">
        <w:t>F</w:t>
      </w:r>
      <w:r w:rsidR="003841F0" w:rsidRPr="003635CA">
        <w:t xml:space="preserve">luxo de </w:t>
      </w:r>
      <w:r w:rsidR="00913D8F">
        <w:t>T</w:t>
      </w:r>
      <w:r w:rsidR="003841F0" w:rsidRPr="003635CA">
        <w:t>rabalho</w:t>
      </w:r>
      <w:bookmarkEnd w:id="17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das etapas do fluxo de trabalho.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5F35F5">
        <w:rPr>
          <w:b/>
        </w:rPr>
        <w:t>Etapas do F</w:t>
      </w:r>
      <w:r w:rsidR="00C45E44">
        <w:rPr>
          <w:b/>
        </w:rPr>
        <w:t>luxo</w:t>
      </w:r>
    </w:p>
    <w:p w:rsidR="005F35F5" w:rsidRDefault="005F35F5" w:rsidP="005F35F5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03CB69F6" wp14:editId="2DACAD9B">
            <wp:extent cx="5934075" cy="1924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18</w:t>
        </w:r>
      </w:fldSimple>
      <w:r>
        <w:t xml:space="preserve"> - Tela de Pesquisa de Etapas do Fluxo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5F35F5">
        <w:rPr>
          <w:b/>
        </w:rPr>
        <w:t>E</w:t>
      </w:r>
      <w:r>
        <w:rPr>
          <w:b/>
        </w:rPr>
        <w:t xml:space="preserve">tapas do </w:t>
      </w:r>
      <w:r w:rsidR="005F35F5">
        <w:rPr>
          <w:b/>
        </w:rPr>
        <w:t>F</w:t>
      </w:r>
      <w:r>
        <w:rPr>
          <w:b/>
        </w:rPr>
        <w:t>luxo</w:t>
      </w:r>
    </w:p>
    <w:p w:rsidR="00C205CE" w:rsidRDefault="005F35F5" w:rsidP="00C205CE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548CD65D" wp14:editId="3A0895C9">
            <wp:extent cx="59436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19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5F35F5">
        <w:t>E</w:t>
      </w:r>
      <w:r>
        <w:t xml:space="preserve">tapa do </w:t>
      </w:r>
      <w:r w:rsidR="005F35F5">
        <w:t>F</w:t>
      </w:r>
      <w:r>
        <w:t>luxo</w:t>
      </w:r>
    </w:p>
    <w:p w:rsidR="003841F0" w:rsidRDefault="003841F0" w:rsidP="003841F0">
      <w:pPr>
        <w:pStyle w:val="Ttulo3"/>
      </w:pPr>
      <w:r>
        <w:lastRenderedPageBreak/>
        <w:t>Pré-condição</w:t>
      </w:r>
    </w:p>
    <w:p w:rsidR="007130DB" w:rsidRPr="00AB3CED" w:rsidRDefault="007130DB" w:rsidP="007130DB">
      <w:pPr>
        <w:pStyle w:val="CorpodoTexto"/>
      </w:pPr>
      <w:r w:rsidRPr="00AB3CED">
        <w:t>Este caso de uso pode iniciar somente se:</w:t>
      </w:r>
    </w:p>
    <w:p w:rsidR="007130DB" w:rsidRDefault="007130DB" w:rsidP="007130DB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3841F0" w:rsidRDefault="003841F0" w:rsidP="003841F0">
      <w:pPr>
        <w:pStyle w:val="Ttulo3"/>
      </w:pPr>
      <w:r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>, incluído, alterado ou inativado</w:t>
      </w:r>
      <w:r w:rsidR="00F261E4">
        <w:t xml:space="preserve"> uma etapa do fluxo de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3841F0" w:rsidP="003841F0">
      <w:pPr>
        <w:pStyle w:val="CorpodoTexto"/>
      </w:pPr>
      <w:r>
        <w:t>Gerente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3841F0" w:rsidRPr="008571E9" w:rsidRDefault="00383FCF" w:rsidP="003841F0">
      <w:pPr>
        <w:pStyle w:val="CorpodoTexto"/>
      </w:pPr>
      <w:r>
        <w:t>1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383FCF" w:rsidP="003841F0">
      <w:pPr>
        <w:pStyle w:val="CorpodoTexto"/>
      </w:pPr>
      <w:r>
        <w:t>2</w:t>
      </w:r>
      <w:r w:rsidR="003841F0">
        <w:t xml:space="preserve">. </w:t>
      </w:r>
      <w:r w:rsidR="003841F0" w:rsidRPr="00614936">
        <w:t xml:space="preserve">O </w:t>
      </w:r>
      <w:r w:rsidR="003841F0">
        <w:t>ator informa o</w:t>
      </w:r>
      <w:r>
        <w:t xml:space="preserve"> campo</w:t>
      </w:r>
      <w:r w:rsidR="007130DB">
        <w:t xml:space="preserve"> “Descrição”</w:t>
      </w:r>
      <w:r>
        <w:t xml:space="preserve"> e pressiona o</w:t>
      </w:r>
      <w:r w:rsidR="003841F0">
        <w:t xml:space="preserve"> botão “</w:t>
      </w:r>
      <w:r>
        <w:t>Pesquisar</w:t>
      </w:r>
      <w:r w:rsidR="003841F0">
        <w:t xml:space="preserve">”;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383FCF" w:rsidP="00383FCF">
      <w:pPr>
        <w:pStyle w:val="CorpodoTexto"/>
      </w:pPr>
      <w:r>
        <w:t>3. O sistema seleciona as etapas que atendam o filtro da pesquisa e</w:t>
      </w:r>
      <w:r w:rsidR="002B1D51">
        <w:t xml:space="preserve"> </w:t>
      </w:r>
      <w:r>
        <w:t xml:space="preserve">monta a grid de resultado; </w:t>
      </w:r>
      <w:r w:rsidRPr="003F2521">
        <w:rPr>
          <w:b/>
        </w:rPr>
        <w:t>(A3)(A</w:t>
      </w:r>
      <w:r w:rsidR="002B1D51">
        <w:rPr>
          <w:b/>
        </w:rPr>
        <w:t>5</w:t>
      </w:r>
      <w:r w:rsidRPr="003F2521">
        <w:rPr>
          <w:b/>
        </w:rPr>
        <w:t>).</w:t>
      </w:r>
    </w:p>
    <w:p w:rsidR="003841F0" w:rsidRDefault="00383FCF" w:rsidP="00383FCF">
      <w:pPr>
        <w:pStyle w:val="CorpodoTexto"/>
      </w:pPr>
      <w:r>
        <w:t xml:space="preserve">4.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4.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2B1D51" w:rsidP="002B1D51">
      <w:pPr>
        <w:pStyle w:val="CorpodoTexto"/>
      </w:pPr>
      <w:r>
        <w:t xml:space="preserve">5. O sistema grava os dados da etapa no banco de dados </w:t>
      </w:r>
      <w:r w:rsidRPr="007F75E1"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etapa do fluxo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lastRenderedPageBreak/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>7. O sistema verifica o preenchimento dos campos da tela</w:t>
      </w:r>
      <w:r>
        <w:rPr>
          <w:b/>
        </w:rPr>
        <w:t xml:space="preserve"> (E1)</w:t>
      </w:r>
      <w:r>
        <w:t xml:space="preserve"> </w:t>
      </w:r>
      <w:r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Pr="007F75E1">
        <w:rPr>
          <w:b/>
        </w:rPr>
        <w:t>2)</w:t>
      </w:r>
      <w:r>
        <w:t>;</w:t>
      </w:r>
    </w:p>
    <w:p w:rsidR="002B1D51" w:rsidRDefault="002B1D51" w:rsidP="002B1D51">
      <w:pPr>
        <w:pStyle w:val="CorpodoTexto"/>
      </w:pPr>
      <w:r>
        <w:t xml:space="preserve">8. O sistema atualiza os dados da etapa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“Voltar”;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Etapa do Fluxo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 xml:space="preserve">1. O ator pressiona o botão “Cancelar” na tela </w:t>
      </w:r>
      <w:r w:rsidRPr="00066B6E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>2.</w:t>
      </w:r>
      <w:r w:rsidRPr="002B1D51">
        <w:t xml:space="preserve"> </w:t>
      </w:r>
      <w:r>
        <w:t>O sistema apresenta mensagem de confirmação para a mudança de situação da etapa do fluxo selecionado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confirma a inativação da etapa; </w:t>
      </w:r>
    </w:p>
    <w:p w:rsidR="002B1D51" w:rsidRDefault="002B1D51" w:rsidP="002B1D51">
      <w:pPr>
        <w:pStyle w:val="CorpodoTexto"/>
      </w:pPr>
      <w:r>
        <w:t xml:space="preserve">4. O sistema atualiza os dados da etapa do fluxo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etapa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8" w:name="_Toc342943931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7B6436">
        <w:t xml:space="preserve">Gerar </w:t>
      </w:r>
      <w:r w:rsidR="002B1D51">
        <w:t>F</w:t>
      </w:r>
      <w:r w:rsidR="007B6436">
        <w:t xml:space="preserve">luxo de </w:t>
      </w:r>
      <w:r w:rsidR="002B1D51">
        <w:t>T</w:t>
      </w:r>
      <w:r w:rsidR="007B6436">
        <w:t>rabalho</w:t>
      </w:r>
      <w:bookmarkEnd w:id="18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dos fluxos de trabalho.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632F18">
        <w:rPr>
          <w:b/>
        </w:rPr>
        <w:t>F</w:t>
      </w:r>
      <w:r>
        <w:rPr>
          <w:b/>
        </w:rPr>
        <w:t xml:space="preserve">luxos de </w:t>
      </w:r>
      <w:r w:rsidR="00632F18">
        <w:rPr>
          <w:b/>
        </w:rPr>
        <w:t>T</w:t>
      </w:r>
      <w:r>
        <w:rPr>
          <w:b/>
        </w:rPr>
        <w:t>rabalho</w:t>
      </w:r>
    </w:p>
    <w:p w:rsidR="00064691" w:rsidRDefault="00064691" w:rsidP="0006469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91FB65C" wp14:editId="20A3A158">
            <wp:extent cx="5943600" cy="2171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20</w:t>
        </w:r>
      </w:fldSimple>
      <w:r>
        <w:t xml:space="preserve"> - Pesquisa de Fluxos de Trabalho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3861EB">
        <w:rPr>
          <w:b/>
        </w:rPr>
        <w:t>F</w:t>
      </w:r>
      <w:r>
        <w:rPr>
          <w:b/>
        </w:rPr>
        <w:t>luxo</w:t>
      </w:r>
      <w:r w:rsidR="00540546">
        <w:rPr>
          <w:b/>
        </w:rPr>
        <w:t xml:space="preserve"> de </w:t>
      </w:r>
      <w:r w:rsidR="003861EB">
        <w:rPr>
          <w:b/>
        </w:rPr>
        <w:t>T</w:t>
      </w:r>
      <w:r w:rsidR="00540546">
        <w:rPr>
          <w:b/>
        </w:rPr>
        <w:t>rabalho</w:t>
      </w:r>
    </w:p>
    <w:p w:rsidR="007B6436" w:rsidRDefault="003861EB" w:rsidP="007B6436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4071701B" wp14:editId="5AE68C0E">
            <wp:extent cx="5943600" cy="30194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21</w:t>
        </w:r>
      </w:fldSimple>
      <w:r w:rsidR="003861EB">
        <w:t xml:space="preserve"> - Tela de C</w:t>
      </w:r>
      <w:r>
        <w:t xml:space="preserve">adastro </w:t>
      </w:r>
      <w:r w:rsidR="003861EB">
        <w:t>de Fluxo de Trabalho</w:t>
      </w:r>
    </w:p>
    <w:p w:rsidR="00A2707A" w:rsidRDefault="00A2707A" w:rsidP="00A2707A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5700DB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>adastro de</w:t>
      </w:r>
      <w:r w:rsidR="00224EA5">
        <w:rPr>
          <w:b/>
        </w:rPr>
        <w:t xml:space="preserve"> Nova</w:t>
      </w:r>
      <w:r w:rsidRPr="00C216E2">
        <w:rPr>
          <w:b/>
        </w:rPr>
        <w:t xml:space="preserve"> </w:t>
      </w:r>
      <w:r w:rsidR="003861EB">
        <w:rPr>
          <w:b/>
        </w:rPr>
        <w:t>E</w:t>
      </w:r>
      <w:r w:rsidR="005700DB">
        <w:rPr>
          <w:b/>
        </w:rPr>
        <w:t xml:space="preserve">tapa do </w:t>
      </w:r>
      <w:r w:rsidR="003861EB">
        <w:rPr>
          <w:b/>
        </w:rPr>
        <w:t>F</w:t>
      </w:r>
      <w:r w:rsidR="005700DB">
        <w:rPr>
          <w:b/>
        </w:rPr>
        <w:t>luxo</w:t>
      </w:r>
    </w:p>
    <w:p w:rsidR="005700DB" w:rsidRDefault="00224EA5" w:rsidP="00224EA5">
      <w:r w:rsidRPr="00224EA5">
        <w:rPr>
          <w:noProof/>
          <w:lang w:eastAsia="pt-BR"/>
        </w:rPr>
        <w:drawing>
          <wp:inline distT="0" distB="0" distL="0" distR="0" wp14:anchorId="5997E387" wp14:editId="3300A835">
            <wp:extent cx="5943600" cy="44196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07A" w:rsidRDefault="005700DB" w:rsidP="005700DB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22</w:t>
        </w:r>
      </w:fldSimple>
      <w:r>
        <w:t xml:space="preserve"> - Tela de</w:t>
      </w:r>
      <w:r w:rsidR="00224EA5">
        <w:t xml:space="preserve"> C</w:t>
      </w:r>
      <w:r>
        <w:t>adastro de</w:t>
      </w:r>
      <w:r w:rsidR="00224EA5">
        <w:t xml:space="preserve"> Nova</w:t>
      </w:r>
      <w:r>
        <w:t xml:space="preserve"> </w:t>
      </w:r>
      <w:r w:rsidR="00224EA5">
        <w:t>E</w:t>
      </w:r>
      <w:r>
        <w:t xml:space="preserve">tapa do </w:t>
      </w:r>
      <w:r w:rsidR="00224EA5">
        <w:t>F</w:t>
      </w:r>
      <w:r>
        <w:t>luxo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>incluído, alterado ou inativado</w:t>
      </w:r>
      <w:r>
        <w:t xml:space="preserve"> </w:t>
      </w:r>
      <w:r w:rsidR="00F23C4C">
        <w:t>um</w:t>
      </w:r>
      <w:r>
        <w:t xml:space="preserve"> fluxo de trabalho.</w:t>
      </w:r>
    </w:p>
    <w:p w:rsidR="007B6436" w:rsidRDefault="007B6436" w:rsidP="007B6436">
      <w:pPr>
        <w:pStyle w:val="Ttulo3"/>
      </w:pPr>
      <w:r>
        <w:t>Autor Primário</w:t>
      </w:r>
    </w:p>
    <w:p w:rsidR="007B6436" w:rsidRPr="007C6ABE" w:rsidRDefault="007B6436" w:rsidP="007B6436">
      <w:pPr>
        <w:pStyle w:val="CorpodoTexto"/>
      </w:pPr>
      <w:r>
        <w:t>Gerente</w:t>
      </w:r>
    </w:p>
    <w:p w:rsidR="007B6436" w:rsidRDefault="007B6436" w:rsidP="007B6436">
      <w:pPr>
        <w:pStyle w:val="Ttulo3"/>
      </w:pPr>
      <w:r>
        <w:t xml:space="preserve">Fluxo </w:t>
      </w:r>
      <w:r w:rsidR="00BA2364">
        <w:t>P</w:t>
      </w:r>
      <w:r>
        <w:t>rincipal</w:t>
      </w:r>
    </w:p>
    <w:p w:rsidR="00BA2364" w:rsidRPr="008571E9" w:rsidRDefault="00BA2364" w:rsidP="00BA2364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A2364" w:rsidRDefault="00BA2364" w:rsidP="00BA236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o campo “Descrição”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1)</w:t>
      </w:r>
      <w:r>
        <w:t>.</w:t>
      </w:r>
    </w:p>
    <w:p w:rsidR="00BA2364" w:rsidRDefault="00BA2364" w:rsidP="00BA2364">
      <w:pPr>
        <w:pStyle w:val="CorpodoTexto"/>
      </w:pPr>
      <w:r>
        <w:lastRenderedPageBreak/>
        <w:t xml:space="preserve">3. O sistema seleciona os fluxos de trabalho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>
        <w:rPr>
          <w:b/>
        </w:rPr>
        <w:t>(A6)</w:t>
      </w:r>
      <w:r w:rsidRPr="003F2521">
        <w:rPr>
          <w:b/>
        </w:rPr>
        <w:t>.</w:t>
      </w:r>
    </w:p>
    <w:p w:rsidR="00BA2364" w:rsidRDefault="00BA2364" w:rsidP="00BA2364">
      <w:pPr>
        <w:pStyle w:val="CorpodoTexto"/>
      </w:pPr>
      <w:r>
        <w:t xml:space="preserve">4. O caso de uso é encerrado. </w:t>
      </w:r>
    </w:p>
    <w:p w:rsidR="00BA2364" w:rsidRDefault="00BA2364" w:rsidP="00BA2364">
      <w:pPr>
        <w:pStyle w:val="Ttulo3"/>
      </w:pPr>
      <w:r>
        <w:t>Fluxos Alternativos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A2364" w:rsidRPr="007631A1" w:rsidRDefault="00BA2364" w:rsidP="00BA2364">
      <w:pPr>
        <w:pStyle w:val="CorpodoTexto"/>
      </w:pPr>
      <w:r>
        <w:t>1. O ator pressiona o botão “Limpar”;</w:t>
      </w:r>
    </w:p>
    <w:p w:rsidR="00BA2364" w:rsidRDefault="00BA2364" w:rsidP="00BA2364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A2364" w:rsidRDefault="00BA2364" w:rsidP="00BA2364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Fluxo de Trabalho</w:t>
      </w:r>
      <w:r>
        <w:rPr>
          <w:rFonts w:cs="Arial"/>
        </w:rPr>
        <w:t>:</w:t>
      </w:r>
    </w:p>
    <w:p w:rsidR="00BA2364" w:rsidRDefault="00BA2364" w:rsidP="00BA2364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A2364" w:rsidRPr="003F2521" w:rsidRDefault="006C6F04" w:rsidP="00BA2364">
      <w:pPr>
        <w:pStyle w:val="CorpodoTexto"/>
      </w:pPr>
      <w:r>
        <w:t xml:space="preserve">2. O </w:t>
      </w:r>
      <w:r w:rsidR="00A978F6">
        <w:t>sistema</w:t>
      </w:r>
      <w:r>
        <w:t xml:space="preserve"> monta a lista de etapas e </w:t>
      </w:r>
      <w:r w:rsidR="00BA2364">
        <w:t xml:space="preserve">apresenta a tela </w:t>
      </w:r>
      <w:r w:rsidR="00BA2364" w:rsidRPr="003F2521">
        <w:rPr>
          <w:b/>
        </w:rPr>
        <w:t>DV2</w:t>
      </w:r>
      <w:r w:rsidR="00BA2364">
        <w:rPr>
          <w:b/>
        </w:rPr>
        <w:t>;</w:t>
      </w:r>
    </w:p>
    <w:p w:rsidR="00BA2364" w:rsidRDefault="00BA2364" w:rsidP="00BA2364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 w:rsidR="00162055" w:rsidRPr="00162055">
        <w:rPr>
          <w:b/>
        </w:rPr>
        <w:t xml:space="preserve"> </w:t>
      </w:r>
      <w:r w:rsidR="00162055">
        <w:rPr>
          <w:b/>
        </w:rPr>
        <w:t>(A7)</w:t>
      </w:r>
      <w:r>
        <w:rPr>
          <w:b/>
        </w:rPr>
        <w:t>;</w:t>
      </w:r>
    </w:p>
    <w:p w:rsidR="00BA2364" w:rsidRDefault="00BA2364" w:rsidP="00BA2364">
      <w:pPr>
        <w:pStyle w:val="CorpodoTexto"/>
      </w:pPr>
      <w:r>
        <w:t xml:space="preserve">4.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2)</w:t>
      </w:r>
      <w:r w:rsidRPr="00BA2364">
        <w:rPr>
          <w:b/>
        </w:rPr>
        <w:t xml:space="preserve"> </w:t>
      </w:r>
      <w:r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>
        <w:rPr>
          <w:b/>
        </w:rPr>
        <w:t>3);</w:t>
      </w:r>
    </w:p>
    <w:p w:rsidR="00BA2364" w:rsidRDefault="00BA2364" w:rsidP="00BA2364">
      <w:pPr>
        <w:pStyle w:val="CorpodoTexto"/>
      </w:pPr>
      <w:r>
        <w:t xml:space="preserve">5. O sistema grava os dados da etapa no banco de dados </w:t>
      </w:r>
      <w:r w:rsidRPr="007F75E1">
        <w:rPr>
          <w:b/>
        </w:rPr>
        <w:t>(E2)</w:t>
      </w:r>
      <w:r>
        <w:t>;</w:t>
      </w:r>
    </w:p>
    <w:p w:rsidR="00BA2364" w:rsidRDefault="00BA2364" w:rsidP="00BA2364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Fluxo de Trabalho</w:t>
      </w:r>
      <w:r>
        <w:rPr>
          <w:rFonts w:cs="Arial"/>
        </w:rPr>
        <w:t>:</w:t>
      </w:r>
    </w:p>
    <w:p w:rsidR="00BA2364" w:rsidRDefault="00BA2364" w:rsidP="00BA2364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6C6F04" w:rsidRDefault="006C6F04" w:rsidP="00BA2364">
      <w:pPr>
        <w:pStyle w:val="CorpodoTexto"/>
      </w:pPr>
      <w:r>
        <w:t>2. O sistema monta a lista de etapas;</w:t>
      </w:r>
    </w:p>
    <w:p w:rsidR="00BA2364" w:rsidRPr="003F2521" w:rsidRDefault="006C6F04" w:rsidP="00BA2364">
      <w:pPr>
        <w:pStyle w:val="CorpodoTexto"/>
        <w:tabs>
          <w:tab w:val="left" w:pos="851"/>
        </w:tabs>
        <w:ind w:left="851" w:hanging="284"/>
      </w:pPr>
      <w:r>
        <w:t>3</w:t>
      </w:r>
      <w:r w:rsidR="00BA2364">
        <w:t xml:space="preserve">. </w:t>
      </w:r>
      <w:r w:rsidR="00BA2364" w:rsidRPr="00BC2608">
        <w:t xml:space="preserve">O </w:t>
      </w:r>
      <w:r w:rsidR="00BA2364">
        <w:t xml:space="preserve">sistema apresenta a tela </w:t>
      </w:r>
      <w:r w:rsidR="00BA2364" w:rsidRPr="003F2521">
        <w:rPr>
          <w:b/>
        </w:rPr>
        <w:t>DV2</w:t>
      </w:r>
      <w:r w:rsidR="00BA2364">
        <w:rPr>
          <w:b/>
        </w:rPr>
        <w:t xml:space="preserve"> </w:t>
      </w:r>
      <w:r w:rsidR="00BA2364">
        <w:t>com os campos</w:t>
      </w:r>
      <w:r w:rsidR="00BA2364">
        <w:rPr>
          <w:b/>
        </w:rPr>
        <w:t xml:space="preserve"> </w:t>
      </w:r>
      <w:r w:rsidR="00BA2364">
        <w:t xml:space="preserve">preenchidos de acordo com o fluxo selecionado na tela </w:t>
      </w:r>
      <w:r w:rsidR="00BA2364" w:rsidRPr="009968BE">
        <w:rPr>
          <w:b/>
        </w:rPr>
        <w:t>DV1</w:t>
      </w:r>
      <w:r w:rsidR="00BA2364">
        <w:rPr>
          <w:b/>
        </w:rPr>
        <w:t>;</w:t>
      </w:r>
    </w:p>
    <w:p w:rsidR="00BA2364" w:rsidRDefault="006C6F04" w:rsidP="00BA2364">
      <w:pPr>
        <w:pStyle w:val="CorpodoTexto"/>
      </w:pPr>
      <w:r>
        <w:t>4</w:t>
      </w:r>
      <w:r w:rsidR="00BA2364">
        <w:t xml:space="preserve">. O ator altera os dados e pressiona o botão “Salvar” </w:t>
      </w:r>
      <w:r w:rsidR="00BA2364" w:rsidRPr="00527915">
        <w:rPr>
          <w:b/>
        </w:rPr>
        <w:t>(A</w:t>
      </w:r>
      <w:r w:rsidR="00BA2364">
        <w:rPr>
          <w:b/>
        </w:rPr>
        <w:t>4</w:t>
      </w:r>
      <w:r w:rsidR="00BA2364" w:rsidRPr="00527915">
        <w:rPr>
          <w:b/>
        </w:rPr>
        <w:t>)</w:t>
      </w:r>
      <w:r w:rsidR="00162055">
        <w:rPr>
          <w:b/>
        </w:rPr>
        <w:t>(A7)</w:t>
      </w:r>
      <w:r w:rsidR="00BA2364">
        <w:rPr>
          <w:b/>
        </w:rPr>
        <w:t>;</w:t>
      </w:r>
    </w:p>
    <w:p w:rsidR="00BA2364" w:rsidRDefault="006C6F04" w:rsidP="00BA2364">
      <w:pPr>
        <w:pStyle w:val="CorpodoTexto"/>
      </w:pPr>
      <w:r>
        <w:t>5</w:t>
      </w:r>
      <w:r w:rsidR="00BA2364">
        <w:t>. O sistema verifica o preenchimento dos campos da tela</w:t>
      </w:r>
      <w:r w:rsidR="00BA2364">
        <w:rPr>
          <w:b/>
        </w:rPr>
        <w:t xml:space="preserve"> (E1)</w:t>
      </w:r>
      <w:r w:rsidR="00BA2364">
        <w:t xml:space="preserve"> </w:t>
      </w:r>
      <w:r w:rsidR="00BA2364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7</w:t>
      </w:r>
      <w:r w:rsidR="00BA2364" w:rsidRPr="007F75E1">
        <w:rPr>
          <w:b/>
        </w:rPr>
        <w:t>2)</w:t>
      </w:r>
      <w:r w:rsidR="00BA2364">
        <w:t>;</w:t>
      </w:r>
    </w:p>
    <w:p w:rsidR="00BA2364" w:rsidRDefault="006C6F04" w:rsidP="00BA2364">
      <w:pPr>
        <w:pStyle w:val="CorpodoTexto"/>
      </w:pPr>
      <w:r>
        <w:t>6</w:t>
      </w:r>
      <w:r w:rsidR="00BA2364">
        <w:t xml:space="preserve">. O sistema atualiza os dados da etapa no banco de dados </w:t>
      </w:r>
      <w:r w:rsidR="00BA2364">
        <w:rPr>
          <w:b/>
        </w:rPr>
        <w:t>(E2)</w:t>
      </w:r>
      <w:r w:rsidR="00BA2364">
        <w:t>;</w:t>
      </w:r>
    </w:p>
    <w:p w:rsidR="00BA2364" w:rsidRDefault="006C6F04" w:rsidP="00BA2364">
      <w:pPr>
        <w:pStyle w:val="CorpodoTexto"/>
      </w:pPr>
      <w:r>
        <w:t>7</w:t>
      </w:r>
      <w:r w:rsidR="00BA2364">
        <w:t xml:space="preserve">. O caso de uso retoma ao passo </w:t>
      </w:r>
      <w:proofErr w:type="gramStart"/>
      <w:r w:rsidR="00BA2364">
        <w:t>3</w:t>
      </w:r>
      <w:proofErr w:type="gramEnd"/>
      <w:r w:rsidR="00BA2364">
        <w:t xml:space="preserve"> do fluxo principal</w:t>
      </w:r>
      <w:r w:rsidR="00BA2364"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A2364" w:rsidRPr="007631A1" w:rsidRDefault="00BA2364" w:rsidP="00BA2364">
      <w:pPr>
        <w:pStyle w:val="CorpodoTexto"/>
      </w:pPr>
      <w:r>
        <w:t>1. O ator pressiona o botão “Voltar”;</w:t>
      </w:r>
    </w:p>
    <w:p w:rsidR="00BA2364" w:rsidRDefault="00BA2364" w:rsidP="00BA2364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Fluxo de Trabalho</w:t>
      </w:r>
      <w:r>
        <w:rPr>
          <w:rFonts w:cs="Arial"/>
        </w:rPr>
        <w:t>:</w:t>
      </w:r>
    </w:p>
    <w:p w:rsidR="00BA2364" w:rsidRPr="007631A1" w:rsidRDefault="00BA2364" w:rsidP="00BA2364">
      <w:pPr>
        <w:pStyle w:val="CorpodoTexto"/>
      </w:pPr>
      <w:r>
        <w:t xml:space="preserve">1. O ator pressiona o botão “Cancelar” na tela </w:t>
      </w:r>
      <w:r w:rsidRPr="00066B6E">
        <w:rPr>
          <w:b/>
        </w:rPr>
        <w:t>DV1</w:t>
      </w:r>
      <w:r>
        <w:t>;</w:t>
      </w:r>
    </w:p>
    <w:p w:rsidR="00BA2364" w:rsidRPr="003F2521" w:rsidRDefault="00BA2364" w:rsidP="00BA2364">
      <w:pPr>
        <w:pStyle w:val="CorpodoTexto"/>
      </w:pPr>
      <w:r>
        <w:t>2.</w:t>
      </w:r>
      <w:r w:rsidRPr="002B1D51">
        <w:t xml:space="preserve"> </w:t>
      </w:r>
      <w:r>
        <w:t>O sistema apresenta mensagem de confirmação para a mudança de situação do fluxo selecionado</w:t>
      </w:r>
      <w:r>
        <w:rPr>
          <w:b/>
        </w:rPr>
        <w:t>;</w:t>
      </w:r>
    </w:p>
    <w:p w:rsidR="00BA2364" w:rsidRDefault="00BA2364" w:rsidP="00BA2364">
      <w:pPr>
        <w:pStyle w:val="CorpodoTexto"/>
      </w:pPr>
      <w:r>
        <w:lastRenderedPageBreak/>
        <w:t xml:space="preserve">3. O ator confirma a inativação do fluxo; </w:t>
      </w:r>
    </w:p>
    <w:p w:rsidR="00BA2364" w:rsidRDefault="00BA2364" w:rsidP="00BA2364">
      <w:pPr>
        <w:pStyle w:val="CorpodoTexto"/>
      </w:pPr>
      <w:r>
        <w:t xml:space="preserve">4. O sistema atualiza os dados do fluxo de trabalho no banco de dados </w:t>
      </w:r>
      <w:r>
        <w:rPr>
          <w:b/>
        </w:rPr>
        <w:t>(E2)</w:t>
      </w:r>
      <w:r>
        <w:t>;</w:t>
      </w:r>
    </w:p>
    <w:p w:rsidR="00BA2364" w:rsidRDefault="00BA2364" w:rsidP="00BA2364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Copiar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Fluxo de trabalho</w:t>
      </w:r>
      <w:r>
        <w:rPr>
          <w:rFonts w:cs="Arial"/>
        </w:rPr>
        <w:t>:</w:t>
      </w:r>
    </w:p>
    <w:p w:rsidR="00BA2364" w:rsidRPr="00FB0A65" w:rsidRDefault="00BA2364" w:rsidP="00BA2364">
      <w:pPr>
        <w:pStyle w:val="CorpodoTexto"/>
      </w:pPr>
      <w:r w:rsidRPr="00FB0A65">
        <w:t>1. O ator pressiona o botão “</w:t>
      </w:r>
      <w:r>
        <w:t>Copiar</w:t>
      </w:r>
      <w:r w:rsidRPr="00FB0A65">
        <w:t xml:space="preserve">” na tela </w:t>
      </w:r>
      <w:r w:rsidRPr="00BA2364">
        <w:rPr>
          <w:b/>
        </w:rPr>
        <w:t>DV1</w:t>
      </w:r>
      <w:r w:rsidRPr="00FB0A65">
        <w:t>;</w:t>
      </w:r>
    </w:p>
    <w:p w:rsidR="00BA2364" w:rsidRPr="00FB0A65" w:rsidRDefault="00BA2364" w:rsidP="00BA2364">
      <w:pPr>
        <w:pStyle w:val="CorpodoTexto"/>
      </w:pPr>
      <w:r w:rsidRPr="00FB0A65">
        <w:t>2. O sistema apresenta mensagem de confirmaç</w:t>
      </w:r>
      <w:r>
        <w:t>ão da cópia do fluxo selecionado</w:t>
      </w:r>
      <w:r w:rsidRPr="00FB0A65">
        <w:t>;</w:t>
      </w:r>
    </w:p>
    <w:p w:rsidR="00BA2364" w:rsidRPr="00FB0A65" w:rsidRDefault="00BA2364" w:rsidP="00BA2364">
      <w:pPr>
        <w:pStyle w:val="CorpodoTexto"/>
      </w:pPr>
      <w:r w:rsidRPr="00FB0A65">
        <w:t xml:space="preserve">3. O ator </w:t>
      </w:r>
      <w:r>
        <w:t>confirma a cópia do fluxo</w:t>
      </w:r>
      <w:r w:rsidRPr="00FB0A65">
        <w:t xml:space="preserve">; </w:t>
      </w:r>
    </w:p>
    <w:p w:rsidR="00BA2364" w:rsidRPr="00FB0A65" w:rsidRDefault="00BA2364" w:rsidP="00BA2364">
      <w:pPr>
        <w:pStyle w:val="CorpodoTexto"/>
      </w:pPr>
      <w:r w:rsidRPr="00FB0A65">
        <w:t>4. O sistema</w:t>
      </w:r>
      <w:r>
        <w:t xml:space="preserve"> cria um novo fluxo</w:t>
      </w:r>
      <w:r w:rsidR="00162055">
        <w:t xml:space="preserve"> de trabalho</w:t>
      </w:r>
      <w:r>
        <w:t xml:space="preserve"> copiando </w:t>
      </w:r>
      <w:r w:rsidR="00162055">
        <w:t xml:space="preserve">as etapas </w:t>
      </w:r>
      <w:r>
        <w:t xml:space="preserve">com base no fluxo </w:t>
      </w:r>
      <w:r w:rsidR="00162055">
        <w:t>escolhido para a cópia e na descrição do novo fluxo acrescenta a palavra “- Cópia”;</w:t>
      </w:r>
    </w:p>
    <w:p w:rsidR="00BA2364" w:rsidRDefault="00BA2364" w:rsidP="00BA2364">
      <w:pPr>
        <w:pStyle w:val="CorpodoTexto"/>
      </w:pPr>
      <w:r w:rsidRPr="00FB0A65">
        <w:t>5.</w:t>
      </w:r>
      <w:r>
        <w:t xml:space="preserve"> O sistema grava o novo fluxo no banco de dados.</w:t>
      </w:r>
      <w:r w:rsidRPr="00FB0A65">
        <w:t xml:space="preserve"> </w:t>
      </w:r>
      <w:r w:rsidR="00162055" w:rsidRPr="00162055">
        <w:rPr>
          <w:b/>
        </w:rPr>
        <w:t>(E2)</w:t>
      </w:r>
    </w:p>
    <w:p w:rsidR="00BA2364" w:rsidRDefault="00BA2364" w:rsidP="00BA2364">
      <w:pPr>
        <w:pStyle w:val="CorpodoTexto"/>
      </w:pPr>
      <w:r>
        <w:t xml:space="preserve">6. </w:t>
      </w:r>
      <w:r w:rsidRPr="00FB0A65">
        <w:t xml:space="preserve">O caso de uso retoma ao passo </w:t>
      </w:r>
      <w:proofErr w:type="gramStart"/>
      <w:r w:rsidRPr="00FB0A65">
        <w:t>3</w:t>
      </w:r>
      <w:proofErr w:type="gramEnd"/>
      <w:r w:rsidRPr="00FB0A65">
        <w:t xml:space="preserve"> do fluxo principal.</w:t>
      </w:r>
    </w:p>
    <w:p w:rsidR="00BA2364" w:rsidRPr="00D94F83" w:rsidRDefault="00BA2364" w:rsidP="00BA2364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Incluir </w:t>
      </w:r>
      <w:r w:rsidR="00162055">
        <w:rPr>
          <w:rFonts w:cs="Arial"/>
          <w:b/>
        </w:rPr>
        <w:t>N</w:t>
      </w:r>
      <w:r>
        <w:rPr>
          <w:rFonts w:cs="Arial"/>
          <w:b/>
        </w:rPr>
        <w:t xml:space="preserve">ova </w:t>
      </w:r>
      <w:r w:rsidR="00162055">
        <w:rPr>
          <w:rFonts w:cs="Arial"/>
          <w:b/>
        </w:rPr>
        <w:t>E</w:t>
      </w:r>
      <w:r>
        <w:rPr>
          <w:rFonts w:cs="Arial"/>
          <w:b/>
        </w:rPr>
        <w:t xml:space="preserve">tapa no </w:t>
      </w:r>
      <w:r w:rsidR="00162055">
        <w:rPr>
          <w:rFonts w:cs="Arial"/>
          <w:b/>
        </w:rPr>
        <w:t>F</w:t>
      </w:r>
      <w:r>
        <w:rPr>
          <w:rFonts w:cs="Arial"/>
          <w:b/>
        </w:rPr>
        <w:t>luxo</w:t>
      </w:r>
      <w:r>
        <w:rPr>
          <w:rFonts w:cs="Arial"/>
        </w:rPr>
        <w:t>:</w:t>
      </w:r>
    </w:p>
    <w:p w:rsidR="00BA2364" w:rsidRPr="00FB0A65" w:rsidRDefault="00BA2364" w:rsidP="00BA2364">
      <w:pPr>
        <w:pStyle w:val="CorpodoTexto"/>
      </w:pPr>
      <w:r>
        <w:t>1. O ator pressiona a “Seta” no desenho do fluxo</w:t>
      </w:r>
      <w:r w:rsidR="00162055">
        <w:t xml:space="preserve"> da tela </w:t>
      </w:r>
      <w:r w:rsidR="00162055" w:rsidRPr="00162055">
        <w:rPr>
          <w:b/>
        </w:rPr>
        <w:t>DV2</w:t>
      </w:r>
      <w:r w:rsidRPr="00FB0A65">
        <w:t>;</w:t>
      </w:r>
    </w:p>
    <w:p w:rsidR="00BA2364" w:rsidRDefault="00BA2364" w:rsidP="00BA2364">
      <w:pPr>
        <w:pStyle w:val="CorpodoTexto"/>
      </w:pPr>
      <w:r w:rsidRPr="00FB0A65">
        <w:t>2.</w:t>
      </w:r>
      <w:r>
        <w:t xml:space="preserve"> O sistema monta a lista de etapas ativas;</w:t>
      </w:r>
      <w:r w:rsidRPr="00FB0A65">
        <w:t xml:space="preserve"> </w:t>
      </w:r>
    </w:p>
    <w:p w:rsidR="00BA2364" w:rsidRPr="00FB0A65" w:rsidRDefault="00BA2364" w:rsidP="00BA2364">
      <w:pPr>
        <w:pStyle w:val="CorpodoTexto"/>
      </w:pPr>
      <w:r>
        <w:t xml:space="preserve">3. </w:t>
      </w:r>
      <w:r w:rsidRPr="00FB0A65">
        <w:t xml:space="preserve">O sistema </w:t>
      </w:r>
      <w:r w:rsidR="00162055">
        <w:t xml:space="preserve">apresenta </w:t>
      </w:r>
      <w:r>
        <w:t xml:space="preserve">a tela </w:t>
      </w:r>
      <w:r w:rsidRPr="005F2F91">
        <w:rPr>
          <w:b/>
        </w:rPr>
        <w:t>DV3</w:t>
      </w:r>
      <w:r w:rsidRPr="00FB0A65">
        <w:t>;</w:t>
      </w:r>
    </w:p>
    <w:p w:rsidR="00BA2364" w:rsidRPr="00FB0A65" w:rsidRDefault="00BA2364" w:rsidP="00BA2364">
      <w:pPr>
        <w:pStyle w:val="CorpodoTexto"/>
      </w:pPr>
      <w:r>
        <w:t>4</w:t>
      </w:r>
      <w:r w:rsidRPr="00FB0A65">
        <w:t>. O ator</w:t>
      </w:r>
      <w:r>
        <w:t xml:space="preserve"> escolhe uma etapa</w:t>
      </w:r>
      <w:r w:rsidRPr="00FB0A65">
        <w:t xml:space="preserve">; </w:t>
      </w:r>
    </w:p>
    <w:p w:rsidR="00BA2364" w:rsidRDefault="00BA2364" w:rsidP="00BA2364">
      <w:pPr>
        <w:pStyle w:val="CorpodoTexto"/>
      </w:pPr>
      <w:r>
        <w:t>5</w:t>
      </w:r>
      <w:r w:rsidRPr="00FB0A65">
        <w:t xml:space="preserve">. O sistema </w:t>
      </w:r>
      <w:r>
        <w:t>carrega as configurações disponíveis para etapa</w:t>
      </w:r>
      <w:r w:rsidRPr="00FB0A65">
        <w:t>;</w:t>
      </w:r>
    </w:p>
    <w:p w:rsidR="00BA2364" w:rsidRPr="00FB0A65" w:rsidRDefault="00BA2364" w:rsidP="00BA2364">
      <w:pPr>
        <w:pStyle w:val="CorpodoTexto"/>
      </w:pPr>
      <w:r>
        <w:t xml:space="preserve">6. O ator informa os dados da etapa e pressiona o botão “Salvar”. </w:t>
      </w:r>
      <w:r w:rsidRPr="005F2F91">
        <w:rPr>
          <w:b/>
        </w:rPr>
        <w:t>(A</w:t>
      </w:r>
      <w:r w:rsidR="00162055">
        <w:rPr>
          <w:b/>
        </w:rPr>
        <w:t>4</w:t>
      </w:r>
      <w:r w:rsidRPr="005F2F91">
        <w:rPr>
          <w:b/>
        </w:rPr>
        <w:t>)</w:t>
      </w:r>
    </w:p>
    <w:p w:rsidR="00BA2364" w:rsidRDefault="00BA2364" w:rsidP="00BA2364">
      <w:pPr>
        <w:pStyle w:val="CorpodoTexto"/>
      </w:pPr>
      <w:r>
        <w:t>7</w:t>
      </w:r>
      <w:r w:rsidRPr="00FB0A65">
        <w:t>. O</w:t>
      </w:r>
      <w:r>
        <w:t xml:space="preserve"> sistema fecha a tela </w:t>
      </w:r>
      <w:r w:rsidRPr="005F2F91">
        <w:rPr>
          <w:b/>
        </w:rPr>
        <w:t>DV3</w:t>
      </w:r>
      <w:r>
        <w:t>;</w:t>
      </w:r>
    </w:p>
    <w:p w:rsidR="00BA2364" w:rsidRDefault="00BA2364" w:rsidP="00BA2364">
      <w:pPr>
        <w:pStyle w:val="CorpodoTexto"/>
      </w:pPr>
      <w:r>
        <w:t xml:space="preserve">8. O sistema atualiza o desenho do fluxo na </w:t>
      </w:r>
      <w:r w:rsidRPr="00CB0A2F">
        <w:rPr>
          <w:b/>
        </w:rPr>
        <w:t>DV2</w:t>
      </w:r>
      <w:r>
        <w:t>;</w:t>
      </w:r>
    </w:p>
    <w:p w:rsidR="00BA2364" w:rsidRDefault="00BA2364" w:rsidP="00BA2364">
      <w:pPr>
        <w:pStyle w:val="CorpodoTexto"/>
      </w:pPr>
      <w:r>
        <w:t>9. O caso de uso retoma ao fluxo que o chamou</w:t>
      </w:r>
      <w:r w:rsidRPr="00FB0A65">
        <w:t>.</w:t>
      </w:r>
    </w:p>
    <w:p w:rsidR="00BA2364" w:rsidRDefault="00BA2364" w:rsidP="00BA2364">
      <w:pPr>
        <w:pStyle w:val="Ttulo3"/>
      </w:pPr>
      <w:r>
        <w:t>Fluxos de Exceções</w:t>
      </w:r>
    </w:p>
    <w:p w:rsidR="00BA2364" w:rsidRDefault="00BA2364" w:rsidP="00BA236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A2364" w:rsidRDefault="00BA2364" w:rsidP="00BA236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A2364" w:rsidRDefault="00BA2364" w:rsidP="00BA236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fluxo de trabalho no banco de dados: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A2364" w:rsidRDefault="00BA2364" w:rsidP="00BA236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9" w:name="_Toc342943932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9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>para descreve como é realizado o acesso no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r>
        <w:rPr>
          <w:b/>
        </w:rPr>
        <w:t>login</w:t>
      </w:r>
    </w:p>
    <w:p w:rsidR="00A549EA" w:rsidRDefault="009E3E1B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7AB53A1" wp14:editId="62B42BD1">
            <wp:extent cx="5857875" cy="3819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23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P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549EA" w:rsidP="00A549EA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501D315" wp14:editId="220BA486">
            <wp:extent cx="5612130" cy="299085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EA" w:rsidRPr="00A549EA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24</w:t>
        </w:r>
      </w:fldSimple>
      <w:r>
        <w:t xml:space="preserve"> - Tela Principal do Sistema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BA684E" w:rsidP="00BA684E">
      <w:pPr>
        <w:pStyle w:val="CorpodoTexto"/>
        <w:numPr>
          <w:ilvl w:val="0"/>
          <w:numId w:val="43"/>
        </w:numPr>
      </w:pPr>
      <w:r>
        <w:t>Houver uma conexão entre o computador do cliente e o servidor do aplicativo</w:t>
      </w:r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>
        <w:t xml:space="preserve"> ter acesso ao sistema no site.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685AFF" w:rsidP="00685AFF">
      <w:pPr>
        <w:pStyle w:val="CorpodoTexto"/>
      </w:pPr>
      <w:r>
        <w:t>Secretaria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Matricula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(DV2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1);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A549EA" w:rsidRDefault="00A549EA" w:rsidP="00BA684E">
      <w:pPr>
        <w:pStyle w:val="CorpodoTexto"/>
      </w:pPr>
    </w:p>
    <w:p w:rsidR="00A549EA" w:rsidRDefault="00A549EA" w:rsidP="00A549EA">
      <w:pPr>
        <w:pStyle w:val="Ttulo3"/>
      </w:pPr>
      <w:r>
        <w:lastRenderedPageBreak/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>
        <w:rPr>
          <w:rFonts w:cs="Arial"/>
          <w:b/>
        </w:rPr>
        <w:t>matrícula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proofErr w:type="gramStart"/>
      <w:r>
        <w:t xml:space="preserve">  </w:t>
      </w:r>
      <w:proofErr w:type="gramEnd"/>
      <w:r>
        <w:t>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 retorna a mensagem: “Informe a matrícula 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B381C" w:rsidRDefault="002B381C" w:rsidP="002B381C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20" w:name="_Toc342943933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20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</w:p>
    <w:p w:rsidR="007C505A" w:rsidRDefault="007C505A" w:rsidP="007C505A">
      <w:r w:rsidRPr="007C505A">
        <w:rPr>
          <w:noProof/>
          <w:lang w:eastAsia="pt-BR"/>
        </w:rPr>
        <w:drawing>
          <wp:inline distT="0" distB="0" distL="0" distR="0" wp14:anchorId="20D3C0B2" wp14:editId="76943771">
            <wp:extent cx="5943600" cy="5362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</w:p>
    <w:p w:rsidR="00DC26AF" w:rsidRDefault="00DC26AF" w:rsidP="00DC26AF">
      <w:pPr>
        <w:pStyle w:val="EstiloCORPOTEXTOSPEIPrimeiralinha0cm"/>
      </w:pPr>
    </w:p>
    <w:p w:rsidR="00DC26AF" w:rsidRDefault="00DC26AF" w:rsidP="002F79F2">
      <w:pPr>
        <w:pStyle w:val="EstiloCORPOTEXTOSPEIPrimeiralinha0cm"/>
        <w:ind w:firstLine="0"/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2F1FDA08" wp14:editId="73FC3D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9901B" wp14:editId="00EA4490">
                                  <wp:extent cx="2113280" cy="267335"/>
                                  <wp:effectExtent l="0" t="0" r="1270" b="0"/>
                                  <wp:docPr id="226" name="Imagem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54F93E" wp14:editId="74EA8A73">
                                  <wp:extent cx="1492250" cy="129540"/>
                                  <wp:effectExtent l="0" t="0" r="0" b="3810"/>
                                  <wp:docPr id="227" name="Imagem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CE5BA8" wp14:editId="5B9F1BDD">
                                  <wp:extent cx="1492250" cy="129540"/>
                                  <wp:effectExtent l="0" t="0" r="0" b="3810"/>
                                  <wp:docPr id="228" name="Imagem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FCD357" wp14:editId="5B447337">
                                  <wp:extent cx="1492250" cy="129540"/>
                                  <wp:effectExtent l="0" t="0" r="0" b="3810"/>
                                  <wp:docPr id="229" name="Imagem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9901B" wp14:editId="00EA4490">
                            <wp:extent cx="2113280" cy="267335"/>
                            <wp:effectExtent l="0" t="0" r="1270" b="0"/>
                            <wp:docPr id="226" name="Imagem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54F93E" wp14:editId="74EA8A73">
                            <wp:extent cx="1492250" cy="129540"/>
                            <wp:effectExtent l="0" t="0" r="0" b="3810"/>
                            <wp:docPr id="227" name="Imagem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CE5BA8" wp14:editId="5B9F1BDD">
                            <wp:extent cx="1492250" cy="129540"/>
                            <wp:effectExtent l="0" t="0" r="0" b="3810"/>
                            <wp:docPr id="228" name="Imagem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FCD357" wp14:editId="5B447337">
                            <wp:extent cx="1492250" cy="129540"/>
                            <wp:effectExtent l="0" t="0" r="0" b="3810"/>
                            <wp:docPr id="229" name="Imagem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2EC679A5" wp14:editId="0F358E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B5D7B5" wp14:editId="7220E7A2">
                                  <wp:extent cx="2113280" cy="267335"/>
                                  <wp:effectExtent l="0" t="0" r="1270" b="0"/>
                                  <wp:docPr id="230" name="Imagem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632A7C" wp14:editId="3E61C1D2">
                                  <wp:extent cx="1492250" cy="129540"/>
                                  <wp:effectExtent l="0" t="0" r="0" b="3810"/>
                                  <wp:docPr id="231" name="Imagem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5568FC" wp14:editId="32A96144">
                                  <wp:extent cx="1492250" cy="129540"/>
                                  <wp:effectExtent l="0" t="0" r="0" b="3810"/>
                                  <wp:docPr id="232" name="Imagem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053FC0" wp14:editId="0F6B7E9F">
                                  <wp:extent cx="1492250" cy="129540"/>
                                  <wp:effectExtent l="0" t="0" r="0" b="3810"/>
                                  <wp:docPr id="233" name="Imagem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B5D7B5" wp14:editId="7220E7A2">
                            <wp:extent cx="2113280" cy="267335"/>
                            <wp:effectExtent l="0" t="0" r="1270" b="0"/>
                            <wp:docPr id="230" name="Imagem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632A7C" wp14:editId="3E61C1D2">
                            <wp:extent cx="1492250" cy="129540"/>
                            <wp:effectExtent l="0" t="0" r="0" b="3810"/>
                            <wp:docPr id="231" name="Imagem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5568FC" wp14:editId="32A96144">
                            <wp:extent cx="1492250" cy="129540"/>
                            <wp:effectExtent l="0" t="0" r="0" b="3810"/>
                            <wp:docPr id="232" name="Imagem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053FC0" wp14:editId="0F6B7E9F">
                            <wp:extent cx="1492250" cy="129540"/>
                            <wp:effectExtent l="0" t="0" r="0" b="3810"/>
                            <wp:docPr id="233" name="Imagem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14966947" wp14:editId="69518E4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29554A4" wp14:editId="65DD00B3">
                                  <wp:extent cx="2113280" cy="267335"/>
                                  <wp:effectExtent l="0" t="0" r="1270" b="0"/>
                                  <wp:docPr id="234" name="Imagem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70CD3C" wp14:editId="047E5A75">
                                  <wp:extent cx="1492250" cy="129540"/>
                                  <wp:effectExtent l="0" t="0" r="0" b="3810"/>
                                  <wp:docPr id="235" name="Imagem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0DDF1" wp14:editId="652F6387">
                                  <wp:extent cx="1492250" cy="129540"/>
                                  <wp:effectExtent l="0" t="0" r="0" b="3810"/>
                                  <wp:docPr id="236" name="Imagem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0A3158" wp14:editId="3013EE1D">
                                  <wp:extent cx="1492250" cy="129540"/>
                                  <wp:effectExtent l="0" t="0" r="0" b="3810"/>
                                  <wp:docPr id="237" name="Imagem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29554A4" wp14:editId="65DD00B3">
                            <wp:extent cx="2113280" cy="267335"/>
                            <wp:effectExtent l="0" t="0" r="1270" b="0"/>
                            <wp:docPr id="234" name="Imagem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70CD3C" wp14:editId="047E5A75">
                            <wp:extent cx="1492250" cy="129540"/>
                            <wp:effectExtent l="0" t="0" r="0" b="3810"/>
                            <wp:docPr id="235" name="Imagem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0DDF1" wp14:editId="652F6387">
                            <wp:extent cx="1492250" cy="129540"/>
                            <wp:effectExtent l="0" t="0" r="0" b="3810"/>
                            <wp:docPr id="236" name="Imagem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0A3158" wp14:editId="3013EE1D">
                            <wp:extent cx="1492250" cy="129540"/>
                            <wp:effectExtent l="0" t="0" r="0" b="3810"/>
                            <wp:docPr id="237" name="Imagem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78CB15B2" wp14:editId="220C55D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277FCE" wp14:editId="495EBAB5">
                                  <wp:extent cx="2113280" cy="267335"/>
                                  <wp:effectExtent l="0" t="0" r="1270" b="0"/>
                                  <wp:docPr id="238" name="Imagem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2D866C" wp14:editId="378AC0D1">
                                  <wp:extent cx="1492250" cy="129540"/>
                                  <wp:effectExtent l="0" t="0" r="0" b="3810"/>
                                  <wp:docPr id="239" name="Imagem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13D4C3" wp14:editId="50D61794">
                                  <wp:extent cx="1492250" cy="129540"/>
                                  <wp:effectExtent l="0" t="0" r="0" b="3810"/>
                                  <wp:docPr id="240" name="Imagem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36155" wp14:editId="59C9C82D">
                                  <wp:extent cx="1492250" cy="129540"/>
                                  <wp:effectExtent l="0" t="0" r="0" b="3810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277FCE" wp14:editId="495EBAB5">
                            <wp:extent cx="2113280" cy="267335"/>
                            <wp:effectExtent l="0" t="0" r="1270" b="0"/>
                            <wp:docPr id="238" name="Imagem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2D866C" wp14:editId="378AC0D1">
                            <wp:extent cx="1492250" cy="129540"/>
                            <wp:effectExtent l="0" t="0" r="0" b="3810"/>
                            <wp:docPr id="239" name="Imagem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13D4C3" wp14:editId="50D61794">
                            <wp:extent cx="1492250" cy="129540"/>
                            <wp:effectExtent l="0" t="0" r="0" b="3810"/>
                            <wp:docPr id="240" name="Imagem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36155" wp14:editId="59C9C82D">
                            <wp:extent cx="1492250" cy="129540"/>
                            <wp:effectExtent l="0" t="0" r="0" b="3810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4E44C1B0" wp14:editId="3EC74E7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45080B" wp14:editId="255266DD">
                                  <wp:extent cx="2113280" cy="267335"/>
                                  <wp:effectExtent l="0" t="0" r="1270" b="0"/>
                                  <wp:docPr id="242" name="Imagem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40F018" wp14:editId="0747B153">
                                  <wp:extent cx="1492250" cy="129540"/>
                                  <wp:effectExtent l="0" t="0" r="0" b="3810"/>
                                  <wp:docPr id="243" name="Imagem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6A6024" wp14:editId="5FF73E9C">
                                  <wp:extent cx="1492250" cy="129540"/>
                                  <wp:effectExtent l="0" t="0" r="0" b="3810"/>
                                  <wp:docPr id="244" name="Imagem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29D857" wp14:editId="7F5D4A22">
                                  <wp:extent cx="1492250" cy="129540"/>
                                  <wp:effectExtent l="0" t="0" r="0" b="3810"/>
                                  <wp:docPr id="245" name="Imagem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45080B" wp14:editId="255266DD">
                            <wp:extent cx="2113280" cy="267335"/>
                            <wp:effectExtent l="0" t="0" r="1270" b="0"/>
                            <wp:docPr id="242" name="Imagem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40F018" wp14:editId="0747B153">
                            <wp:extent cx="1492250" cy="129540"/>
                            <wp:effectExtent l="0" t="0" r="0" b="3810"/>
                            <wp:docPr id="243" name="Imagem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6A6024" wp14:editId="5FF73E9C">
                            <wp:extent cx="1492250" cy="129540"/>
                            <wp:effectExtent l="0" t="0" r="0" b="3810"/>
                            <wp:docPr id="244" name="Imagem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29D857" wp14:editId="7F5D4A22">
                            <wp:extent cx="1492250" cy="129540"/>
                            <wp:effectExtent l="0" t="0" r="0" b="3810"/>
                            <wp:docPr id="245" name="Imagem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7F19D051" wp14:editId="1C59B04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317C96" wp14:editId="5485364C">
                                  <wp:extent cx="2113280" cy="267335"/>
                                  <wp:effectExtent l="0" t="0" r="1270" b="0"/>
                                  <wp:docPr id="246" name="Imagem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80D71B" wp14:editId="0AC8E3F4">
                                  <wp:extent cx="1492250" cy="129540"/>
                                  <wp:effectExtent l="0" t="0" r="0" b="3810"/>
                                  <wp:docPr id="247" name="Imagem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DDC382" wp14:editId="71A23115">
                                  <wp:extent cx="1492250" cy="129540"/>
                                  <wp:effectExtent l="0" t="0" r="0" b="381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41F12E" wp14:editId="5ACE69F8">
                                  <wp:extent cx="1492250" cy="129540"/>
                                  <wp:effectExtent l="0" t="0" r="0" b="3810"/>
                                  <wp:docPr id="249" name="Imagem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317C96" wp14:editId="5485364C">
                            <wp:extent cx="2113280" cy="267335"/>
                            <wp:effectExtent l="0" t="0" r="1270" b="0"/>
                            <wp:docPr id="246" name="Imagem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80D71B" wp14:editId="0AC8E3F4">
                            <wp:extent cx="1492250" cy="129540"/>
                            <wp:effectExtent l="0" t="0" r="0" b="3810"/>
                            <wp:docPr id="247" name="Imagem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DDC382" wp14:editId="71A23115">
                            <wp:extent cx="1492250" cy="129540"/>
                            <wp:effectExtent l="0" t="0" r="0" b="381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41F12E" wp14:editId="5ACE69F8">
                            <wp:extent cx="1492250" cy="129540"/>
                            <wp:effectExtent l="0" t="0" r="0" b="3810"/>
                            <wp:docPr id="249" name="Imagem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2F79F2">
        <w:rPr>
          <w:b/>
        </w:rPr>
        <w:t>D</w:t>
      </w:r>
      <w:r w:rsidR="00F96FA2">
        <w:rPr>
          <w:b/>
        </w:rPr>
        <w:t xml:space="preserve">etalhes da </w:t>
      </w:r>
      <w:r w:rsidR="002F79F2">
        <w:rPr>
          <w:b/>
        </w:rPr>
        <w:t>E</w:t>
      </w:r>
      <w:r w:rsidR="00F96FA2">
        <w:rPr>
          <w:b/>
        </w:rPr>
        <w:t>tapa</w:t>
      </w:r>
      <w:r w:rsidR="002F79F2">
        <w:rPr>
          <w:b/>
        </w:rPr>
        <w:t xml:space="preserve"> Percorrida</w:t>
      </w:r>
    </w:p>
    <w:p w:rsidR="00DC26AF" w:rsidRDefault="002F79F2" w:rsidP="002F79F2">
      <w:r w:rsidRPr="002F79F2">
        <w:rPr>
          <w:noProof/>
          <w:lang w:eastAsia="pt-BR"/>
        </w:rPr>
        <w:drawing>
          <wp:inline distT="0" distB="0" distL="0" distR="0" wp14:anchorId="37CB9EFB" wp14:editId="199ED635">
            <wp:extent cx="5943600" cy="4305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26</w:t>
        </w:r>
      </w:fldSimple>
      <w:r>
        <w:t xml:space="preserve"> - </w:t>
      </w:r>
      <w:r w:rsidRPr="00D6029B">
        <w:t xml:space="preserve">Tela de </w:t>
      </w:r>
      <w:r w:rsidR="002F79F2">
        <w:t>D</w:t>
      </w:r>
      <w:r w:rsidR="00FB021B">
        <w:t xml:space="preserve">etalhes da </w:t>
      </w:r>
      <w:r w:rsidR="002F79F2">
        <w:t>E</w:t>
      </w:r>
      <w:r w:rsidR="00FB021B">
        <w:t xml:space="preserve">tapa </w:t>
      </w:r>
      <w:r w:rsidR="002F79F2">
        <w:t>P</w:t>
      </w:r>
      <w:r w:rsidR="00FB021B">
        <w:t>ercorrida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484BDF" w:rsidP="00DC26AF">
      <w:pPr>
        <w:pStyle w:val="CorpodoTexto"/>
      </w:pPr>
      <w:r>
        <w:t>Gerente</w:t>
      </w:r>
    </w:p>
    <w:p w:rsidR="0058061A" w:rsidRDefault="0058061A" w:rsidP="00DC26AF">
      <w:pPr>
        <w:pStyle w:val="CorpodoTexto"/>
      </w:pPr>
    </w:p>
    <w:p w:rsidR="0058061A" w:rsidRPr="007C6ABE" w:rsidRDefault="0058061A" w:rsidP="00DC26AF">
      <w:pPr>
        <w:pStyle w:val="CorpodoTexto"/>
      </w:pPr>
    </w:p>
    <w:p w:rsidR="00DC26AF" w:rsidRDefault="00DC26AF" w:rsidP="00DC26AF">
      <w:pPr>
        <w:pStyle w:val="Ttulo3"/>
      </w:pPr>
      <w:r>
        <w:lastRenderedPageBreak/>
        <w:t xml:space="preserve">Fluxo </w:t>
      </w:r>
      <w:r w:rsidR="00B02535">
        <w:t>P</w:t>
      </w:r>
      <w:r>
        <w:t>rincipal</w:t>
      </w:r>
    </w:p>
    <w:p w:rsidR="00DC26AF" w:rsidRPr="008571E9" w:rsidRDefault="00DC26AF" w:rsidP="00DC26AF">
      <w:pPr>
        <w:pStyle w:val="CorpodoTexto"/>
      </w:pPr>
      <w:r>
        <w:t xml:space="preserve">1. O sistema </w:t>
      </w:r>
      <w:r w:rsidR="00495D93">
        <w:t>apresenta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DC26AF" w:rsidRDefault="00DC26AF" w:rsidP="00DC26AF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</w:t>
      </w:r>
      <w:r w:rsidR="00E16A87">
        <w:t>o número do orçamento;</w:t>
      </w:r>
    </w:p>
    <w:p w:rsidR="00C6242D" w:rsidRPr="00C6242D" w:rsidRDefault="00DC26AF" w:rsidP="00C6242D">
      <w:pPr>
        <w:pStyle w:val="CorpodoTexto"/>
        <w:rPr>
          <w:b/>
        </w:rPr>
      </w:pPr>
      <w:r>
        <w:t xml:space="preserve">3.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</w:t>
      </w:r>
      <w:proofErr w:type="gramStart"/>
      <w:r w:rsidR="00C6242D" w:rsidRPr="00C6242D">
        <w:rPr>
          <w:b/>
        </w:rPr>
        <w:t>A5)</w:t>
      </w:r>
      <w:proofErr w:type="gramEnd"/>
    </w:p>
    <w:p w:rsidR="00E16A87" w:rsidRDefault="00E16A87" w:rsidP="00DC26AF">
      <w:pPr>
        <w:pStyle w:val="CorpodoTexto"/>
      </w:pPr>
      <w:r>
        <w:t xml:space="preserve">4. O sistema desenha o fluxo de andamento do orçamento; </w:t>
      </w:r>
    </w:p>
    <w:p w:rsidR="00E16A87" w:rsidRDefault="00E16A87" w:rsidP="00DC26AF">
      <w:pPr>
        <w:pStyle w:val="CorpodoTexto"/>
      </w:pPr>
      <w:r>
        <w:t>5. O ator informa os dados da execução da etapa e pressionar o botão “Salvar”;</w:t>
      </w:r>
      <w:r w:rsidRPr="00E16A87">
        <w:rPr>
          <w:b/>
        </w:rPr>
        <w:t xml:space="preserve"> </w:t>
      </w:r>
      <w:r w:rsidRPr="003F2521">
        <w:rPr>
          <w:b/>
        </w:rPr>
        <w:t>(A1)</w:t>
      </w:r>
      <w:r>
        <w:rPr>
          <w:b/>
        </w:rPr>
        <w:t>(A2)</w:t>
      </w:r>
      <w:r w:rsidRPr="00E16A87">
        <w:rPr>
          <w:b/>
        </w:rPr>
        <w:t xml:space="preserve"> </w:t>
      </w:r>
      <w:r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</w:t>
      </w:r>
      <w:proofErr w:type="gramStart"/>
      <w:r w:rsidR="007376DD">
        <w:rPr>
          <w:b/>
        </w:rPr>
        <w:t>A4)</w:t>
      </w:r>
      <w:proofErr w:type="gramEnd"/>
    </w:p>
    <w:p w:rsidR="00E16A87" w:rsidRDefault="00E16A87" w:rsidP="00DC26AF">
      <w:pPr>
        <w:pStyle w:val="CorpodoTexto"/>
      </w:pPr>
      <w:r>
        <w:t>6.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>
        <w:t>;</w:t>
      </w:r>
      <w:r w:rsidR="00917269">
        <w:t xml:space="preserve"> </w:t>
      </w:r>
    </w:p>
    <w:p w:rsidR="008739A2" w:rsidRDefault="00E16A87" w:rsidP="008739A2">
      <w:pPr>
        <w:pStyle w:val="CorpodoTexto"/>
      </w:pPr>
      <w:r>
        <w:t>7.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>
        <w:t xml:space="preserve"> </w:t>
      </w:r>
    </w:p>
    <w:p w:rsidR="008739A2" w:rsidRDefault="008739A2" w:rsidP="008739A2">
      <w:pPr>
        <w:pStyle w:val="CorpodoTexto"/>
      </w:pPr>
      <w:r>
        <w:t>8. O sistema continua o andamento do fluxo;</w:t>
      </w:r>
    </w:p>
    <w:p w:rsidR="00DC26AF" w:rsidRDefault="008739A2" w:rsidP="00DC26AF">
      <w:pPr>
        <w:pStyle w:val="CorpodoTexto"/>
      </w:pPr>
      <w:r>
        <w:t>9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t>6</w:t>
      </w:r>
      <w:r w:rsidR="00585C06" w:rsidRPr="00FB0A65">
        <w:t xml:space="preserve">. O caso de uso retoma ao passo </w:t>
      </w:r>
      <w:proofErr w:type="gramStart"/>
      <w:r w:rsidR="00585C06" w:rsidRPr="00FB0A65">
        <w:t>3</w:t>
      </w:r>
      <w:proofErr w:type="gramEnd"/>
      <w:r w:rsidR="00585C06" w:rsidRPr="00FB0A65">
        <w:t xml:space="preserve">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lastRenderedPageBreak/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proofErr w:type="gramStart"/>
      <w:r w:rsidR="00585C06">
        <w:t>5</w:t>
      </w:r>
      <w:proofErr w:type="gramEnd"/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</w:t>
      </w:r>
      <w:proofErr w:type="gramStart"/>
      <w:r w:rsidRPr="00C6242D">
        <w:rPr>
          <w:b/>
        </w:rPr>
        <w:t>A2)</w:t>
      </w:r>
      <w:proofErr w:type="gramEnd"/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proofErr w:type="gramStart"/>
      <w:r w:rsidR="008B0653">
        <w:t>6</w:t>
      </w:r>
      <w:proofErr w:type="gramEnd"/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42943934"/>
      <w:r>
        <w:lastRenderedPageBreak/>
        <w:t xml:space="preserve">Caso de </w:t>
      </w:r>
      <w:r w:rsidR="00E922B1">
        <w:t>U</w:t>
      </w:r>
      <w:r>
        <w:t xml:space="preserve">so: UC10 – Monitorar o </w:t>
      </w:r>
      <w:r w:rsidR="000F4325">
        <w:t>T</w:t>
      </w:r>
      <w:r>
        <w:t xml:space="preserve">rânsito na </w:t>
      </w:r>
      <w:r w:rsidR="000F4325">
        <w:t>O</w:t>
      </w:r>
      <w:r>
        <w:t>ficina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</w:t>
      </w:r>
      <w:r>
        <w:t>e para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de </w:t>
      </w:r>
      <w:r w:rsidR="0058061A">
        <w:rPr>
          <w:b/>
        </w:rPr>
        <w:t>Pátio</w:t>
      </w:r>
    </w:p>
    <w:p w:rsidR="0058061A" w:rsidRDefault="0058061A" w:rsidP="0058061A">
      <w:pPr>
        <w:rPr>
          <w:noProof/>
          <w:snapToGrid/>
          <w:lang w:eastAsia="pt-BR"/>
        </w:rPr>
      </w:pPr>
      <w:r w:rsidRPr="0058061A">
        <w:rPr>
          <w:noProof/>
          <w:lang w:eastAsia="pt-BR"/>
        </w:rPr>
        <w:drawing>
          <wp:inline distT="0" distB="0" distL="0" distR="0" wp14:anchorId="2EE80B8E" wp14:editId="17101364">
            <wp:extent cx="5934075" cy="30956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7C505A">
          <w:rPr>
            <w:noProof/>
          </w:rPr>
          <w:t>27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936EE4" w:rsidP="00936EE4">
      <w:pPr>
        <w:pStyle w:val="CorpodoTexto"/>
      </w:pPr>
      <w:r>
        <w:t>Gerente</w:t>
      </w:r>
    </w:p>
    <w:p w:rsidR="0058061A" w:rsidRPr="007C6ABE" w:rsidRDefault="0058061A" w:rsidP="00936EE4">
      <w:pPr>
        <w:pStyle w:val="CorpodoTexto"/>
      </w:pPr>
    </w:p>
    <w:p w:rsidR="00936EE4" w:rsidRDefault="00936EE4" w:rsidP="00936EE4">
      <w:pPr>
        <w:pStyle w:val="Ttulo3"/>
      </w:pPr>
      <w:r>
        <w:lastRenderedPageBreak/>
        <w:t xml:space="preserve">Fluxo </w:t>
      </w:r>
      <w:r w:rsidR="00CD53C2">
        <w:t>P</w:t>
      </w:r>
      <w:r>
        <w:t>rincipal</w:t>
      </w:r>
    </w:p>
    <w:p w:rsidR="00936EE4" w:rsidRPr="008571E9" w:rsidRDefault="00936EE4" w:rsidP="00936EE4">
      <w:pPr>
        <w:pStyle w:val="CorpodoTexto"/>
      </w:pPr>
      <w:r>
        <w:t>1. O sistema a</w:t>
      </w:r>
      <w:r w:rsidR="009045D4">
        <w:t>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936EE4" w:rsidRDefault="00936EE4" w:rsidP="00936EE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</w:t>
      </w:r>
      <w:r w:rsidR="009537FD">
        <w:t>os parâmetros para a p</w:t>
      </w:r>
      <w:r w:rsidR="009045D4">
        <w:t xml:space="preserve">esquisa e/ou pressiona o botão </w:t>
      </w:r>
      <w:r w:rsidR="009537FD">
        <w:t>“Pesquisar”</w:t>
      </w:r>
      <w:r>
        <w:t>;</w:t>
      </w:r>
      <w:r w:rsidR="009537FD" w:rsidRPr="009537FD">
        <w:rPr>
          <w:b/>
        </w:rPr>
        <w:t xml:space="preserve"> </w:t>
      </w:r>
      <w:r w:rsidR="009537FD" w:rsidRPr="00C6242D">
        <w:rPr>
          <w:b/>
        </w:rPr>
        <w:t>(</w:t>
      </w:r>
      <w:proofErr w:type="gramStart"/>
      <w:r w:rsidR="009537FD" w:rsidRPr="00C6242D">
        <w:rPr>
          <w:b/>
        </w:rPr>
        <w:t>A</w:t>
      </w:r>
      <w:r w:rsidR="009537FD">
        <w:rPr>
          <w:b/>
        </w:rPr>
        <w:t>1</w:t>
      </w:r>
      <w:r w:rsidR="009537FD" w:rsidRPr="00C6242D">
        <w:rPr>
          <w:b/>
        </w:rPr>
        <w:t>)</w:t>
      </w:r>
      <w:proofErr w:type="gramEnd"/>
    </w:p>
    <w:p w:rsidR="009537FD" w:rsidRDefault="00936EE4" w:rsidP="009537FD">
      <w:pPr>
        <w:pStyle w:val="CorpodoTexto"/>
      </w:pPr>
      <w:r>
        <w:t>3.</w:t>
      </w:r>
      <w:r w:rsidR="009045D4">
        <w:t xml:space="preserve"> </w:t>
      </w:r>
      <w:r w:rsidR="009537FD">
        <w:t>O sistema lista todos os orçamentos que atendam o filtro e monta a grid de resultado</w:t>
      </w:r>
      <w:r>
        <w:t xml:space="preserve">; </w:t>
      </w:r>
      <w:r w:rsidR="009537FD" w:rsidRPr="00C6242D">
        <w:rPr>
          <w:b/>
        </w:rPr>
        <w:t>(A</w:t>
      </w:r>
      <w:r w:rsidR="009537FD">
        <w:rPr>
          <w:b/>
        </w:rPr>
        <w:t>2</w:t>
      </w:r>
      <w:r w:rsidR="009537FD" w:rsidRPr="00C6242D">
        <w:rPr>
          <w:b/>
        </w:rPr>
        <w:t>)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</w:t>
      </w:r>
      <w:proofErr w:type="gramStart"/>
      <w:r w:rsidR="00917269">
        <w:rPr>
          <w:b/>
        </w:rPr>
        <w:t>)</w:t>
      </w:r>
      <w:proofErr w:type="gramEnd"/>
    </w:p>
    <w:p w:rsidR="00936EE4" w:rsidRDefault="009537FD" w:rsidP="00936EE4">
      <w:pPr>
        <w:pStyle w:val="CorpodoTexto"/>
      </w:pPr>
      <w:r>
        <w:t>4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36EE4" w:rsidRPr="007631A1" w:rsidRDefault="00936EE4" w:rsidP="00936EE4">
      <w:pPr>
        <w:pStyle w:val="CorpodoTexto"/>
      </w:pPr>
      <w:r>
        <w:t>1. O ator pressiona o botão “Voltar”;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9537FD">
        <w:rPr>
          <w:rFonts w:cs="Arial"/>
          <w:b/>
        </w:rPr>
        <w:t>Ver Andamento no Fluxo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9537FD">
        <w:t>Ver Fluxo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936EE4" w:rsidRPr="003F2521" w:rsidRDefault="00936EE4" w:rsidP="00936EE4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537FD">
        <w:t xml:space="preserve">chama o </w:t>
      </w:r>
      <w:r w:rsidR="009045D4">
        <w:t>UC09 -</w:t>
      </w:r>
      <w:r w:rsidR="009537FD">
        <w:t xml:space="preserve"> </w:t>
      </w:r>
      <w:r w:rsidR="009045D4">
        <w:t>Controlar</w:t>
      </w:r>
      <w:r w:rsidR="009537FD">
        <w:t xml:space="preserve"> </w:t>
      </w:r>
      <w:r w:rsidR="009045D4">
        <w:t>S</w:t>
      </w:r>
      <w:r w:rsidR="009537FD">
        <w:t>erviço passando como parâmetro o orçamento selecionado</w:t>
      </w:r>
      <w:r>
        <w:rPr>
          <w:b/>
        </w:rPr>
        <w:t>;</w:t>
      </w:r>
    </w:p>
    <w:p w:rsidR="0058061A" w:rsidRDefault="00936EE4" w:rsidP="00936EE4">
      <w:pPr>
        <w:pStyle w:val="CorpodoTexto"/>
      </w:pPr>
      <w:r>
        <w:t xml:space="preserve">3. O caso de uso </w:t>
      </w:r>
      <w:r w:rsidR="009537FD">
        <w:t>é encerrado</w:t>
      </w:r>
      <w:r w:rsidRPr="009628A6">
        <w:t>.</w:t>
      </w: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42943935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037D5F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ED3920B" wp14:editId="45969569">
            <wp:extent cx="5934075" cy="2133600"/>
            <wp:effectExtent l="0" t="0" r="9525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28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3CEEC479" wp14:editId="2EF41B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9CF405" wp14:editId="6E4A2A65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4968F1" wp14:editId="514BAFF4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AA0BA4" wp14:editId="198D70EA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318EC8" wp14:editId="223F7D54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9CF405" wp14:editId="6E4A2A65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4968F1" wp14:editId="514BAFF4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AA0BA4" wp14:editId="198D70EA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318EC8" wp14:editId="223F7D54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5E0B90D" wp14:editId="792813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E2138E" wp14:editId="3214EAE8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848239" wp14:editId="6184AA88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8F1DD7" wp14:editId="4278934D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B7D4C7" wp14:editId="756AAE08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E2138E" wp14:editId="3214EAE8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848239" wp14:editId="6184AA88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8F1DD7" wp14:editId="4278934D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B7D4C7" wp14:editId="756AAE08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116E84DB" wp14:editId="57EB778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3A0175" wp14:editId="4B5696F5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EA0A59" wp14:editId="549BCDE6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36DB06" wp14:editId="6B7D79A7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B0DAE7" wp14:editId="66CAA4A9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3A0175" wp14:editId="4B5696F5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EA0A59" wp14:editId="549BCDE6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36DB06" wp14:editId="6B7D79A7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B0DAE7" wp14:editId="66CAA4A9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7F55A286" wp14:editId="1348F42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BBE531" wp14:editId="7A544E68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50E22C" wp14:editId="2D016529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2B20F" wp14:editId="7BC5ACF5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892617" wp14:editId="4D87408F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BBE531" wp14:editId="7A544E68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50E22C" wp14:editId="2D016529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2B20F" wp14:editId="7BC5ACF5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892617" wp14:editId="4D87408F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70CA5CCB" wp14:editId="1E56CA8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0B6DF0" wp14:editId="33857857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666784" wp14:editId="4D9DF87C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29C77" wp14:editId="3C495EE4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CA2C9D" wp14:editId="181E706F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0B6DF0" wp14:editId="33857857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666784" wp14:editId="4D9DF87C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29C77" wp14:editId="3C495EE4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CA2C9D" wp14:editId="181E706F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02A4CE1A" wp14:editId="078377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EA9A6B" wp14:editId="1932DBC2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254FA2" wp14:editId="656CCF7E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610638" wp14:editId="173845F9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E11AB3" wp14:editId="2ACA3C8A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1D1FE4" w:rsidRPr="00122D15" w:rsidRDefault="001D1FE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EA9A6B" wp14:editId="1932DBC2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254FA2" wp14:editId="656CCF7E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610638" wp14:editId="173845F9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E11AB3" wp14:editId="2ACA3C8A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037D5F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82370D" wp14:editId="7386E106">
            <wp:extent cx="5819775" cy="2438400"/>
            <wp:effectExtent l="0" t="0" r="9525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29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037D5F" w:rsidRDefault="00037D5F" w:rsidP="00037D5F"/>
    <w:p w:rsidR="00037D5F" w:rsidRDefault="00037D5F" w:rsidP="00037D5F"/>
    <w:p w:rsidR="00037D5F" w:rsidRDefault="00037D5F" w:rsidP="00037D5F"/>
    <w:p w:rsidR="00037D5F" w:rsidRPr="00955C18" w:rsidRDefault="00037D5F" w:rsidP="00037D5F"/>
    <w:p w:rsidR="00037D5F" w:rsidRDefault="00037D5F" w:rsidP="00037D5F">
      <w:pPr>
        <w:pStyle w:val="Ttulo3"/>
      </w:pPr>
      <w:r>
        <w:lastRenderedPageBreak/>
        <w:t>Pré-condição</w:t>
      </w:r>
    </w:p>
    <w:p w:rsidR="00037D5F" w:rsidRPr="00AB3CED" w:rsidRDefault="00037D5F" w:rsidP="00037D5F">
      <w:pPr>
        <w:pStyle w:val="CorpodoTexto"/>
      </w:pPr>
      <w:r w:rsidRPr="00AB3CED">
        <w:t>Este caso de uso pode iniciar somente se:</w:t>
      </w:r>
    </w:p>
    <w:p w:rsidR="00037D5F" w:rsidRPr="00AB3CED" w:rsidRDefault="00037D5F" w:rsidP="00037D5F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037D5F" w:rsidRDefault="00037D5F" w:rsidP="00037D5F">
      <w:pPr>
        <w:pStyle w:val="Ttulo3"/>
      </w:pPr>
      <w:r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037D5F" w:rsidRPr="007C6ABE" w:rsidRDefault="00037D5F" w:rsidP="00037D5F">
      <w:pPr>
        <w:pStyle w:val="CorpodoTexto"/>
      </w:pPr>
      <w:r>
        <w:t>Secretária</w:t>
      </w:r>
    </w:p>
    <w:p w:rsidR="00037D5F" w:rsidRDefault="00037D5F" w:rsidP="00037D5F">
      <w:pPr>
        <w:pStyle w:val="Ttulo3"/>
      </w:pPr>
      <w:r>
        <w:t>Fluxo Principal</w:t>
      </w:r>
    </w:p>
    <w:p w:rsidR="00037D5F" w:rsidRPr="008571E9" w:rsidRDefault="00037D5F" w:rsidP="00037D5F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037D5F" w:rsidRDefault="00037D5F" w:rsidP="00037D5F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>
        <w:rPr>
          <w:b/>
        </w:rPr>
        <w:t>1)</w:t>
      </w:r>
      <w:r>
        <w:t>.</w:t>
      </w:r>
    </w:p>
    <w:p w:rsidR="00037D5F" w:rsidRDefault="00037D5F" w:rsidP="00037D5F">
      <w:pPr>
        <w:pStyle w:val="CorpodoTexto"/>
      </w:pPr>
      <w:r>
        <w:t xml:space="preserve">3. O sistema seleciona os tipos de serviço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37D5F" w:rsidRDefault="00037D5F" w:rsidP="00037D5F">
      <w:pPr>
        <w:pStyle w:val="CorpodoTexto"/>
      </w:pPr>
      <w:r>
        <w:t xml:space="preserve">4.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37D5F" w:rsidRDefault="00037D5F" w:rsidP="00037D5F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CorpodoTexto"/>
      </w:pPr>
    </w:p>
    <w:p w:rsidR="00037D5F" w:rsidRDefault="00037D5F" w:rsidP="00037D5F">
      <w:pPr>
        <w:pStyle w:val="CorpodoTexto"/>
      </w:pPr>
    </w:p>
    <w:p w:rsidR="00037D5F" w:rsidRDefault="00037D5F" w:rsidP="00037D5F">
      <w:pPr>
        <w:pStyle w:val="CorpodoTexto"/>
      </w:pP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“Voltar”;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>2. O sistema apresenta mensagem de confirmação para a mudança de situação do tipo de serviço selecionado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confirma a inativação do tipo de serviço; </w:t>
      </w:r>
    </w:p>
    <w:p w:rsidR="00037D5F" w:rsidRDefault="00037D5F" w:rsidP="00037D5F">
      <w:pPr>
        <w:pStyle w:val="CorpodoTexto"/>
      </w:pPr>
      <w:r>
        <w:t xml:space="preserve">4. O sistema atualiza os dados do tipo de serviço no banco de dados </w:t>
      </w:r>
      <w:r>
        <w:rPr>
          <w:b/>
        </w:rPr>
        <w:t>(E2)</w:t>
      </w:r>
      <w:r>
        <w:t>;</w:t>
      </w:r>
    </w:p>
    <w:p w:rsidR="00037D5F" w:rsidRDefault="00037D5F" w:rsidP="00037D5F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42943936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95246B" wp14:editId="79A2EDCA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30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7A89652D" wp14:editId="03FB66D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EAFC2F" wp14:editId="2FD97BB4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6B8022" wp14:editId="481F66BA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B4C742" wp14:editId="6D4D1913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C7CF89" wp14:editId="29718852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EAFC2F" wp14:editId="2FD97BB4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6B8022" wp14:editId="481F66BA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B4C742" wp14:editId="6D4D1913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C7CF89" wp14:editId="29718852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5EA5D4F8" wp14:editId="1AE8202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F7A4D6" wp14:editId="6C7B7D1B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B6D11" wp14:editId="1214138C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3EAAB1" wp14:editId="2A27110F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C62E3D" wp14:editId="48E8A011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F7A4D6" wp14:editId="6C7B7D1B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B6D11" wp14:editId="1214138C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3EAAB1" wp14:editId="2A27110F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C62E3D" wp14:editId="48E8A011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5625A3B9" wp14:editId="7D06D5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594B64" wp14:editId="5AAE2F2A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54576A" wp14:editId="29AA72B3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FEF3CE" wp14:editId="71DBD0D8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E7D25A" wp14:editId="107D7F1F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594B64" wp14:editId="5AAE2F2A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54576A" wp14:editId="29AA72B3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FEF3CE" wp14:editId="71DBD0D8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E7D25A" wp14:editId="107D7F1F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0A2E4CC4" wp14:editId="2D43AE1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808C4C" wp14:editId="749304C4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2AC625" wp14:editId="4F004558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11AE2" wp14:editId="062128BF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24D64B" wp14:editId="3D3DC9D9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808C4C" wp14:editId="749304C4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2AC625" wp14:editId="4F004558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11AE2" wp14:editId="062128BF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24D64B" wp14:editId="3D3DC9D9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187A1BEC" wp14:editId="1F8DDA5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9C382A" wp14:editId="1D2399DF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D2C82A" wp14:editId="2655F064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F3ECD7" wp14:editId="2DD1DD02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185497" wp14:editId="2B720DE8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9C382A" wp14:editId="1D2399DF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D2C82A" wp14:editId="2655F064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F3ECD7" wp14:editId="2DD1DD02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185497" wp14:editId="2B720DE8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1FFF1361" wp14:editId="179731C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701B76" wp14:editId="3ADA7887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E93DB" wp14:editId="638B16F7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FCFCD6" wp14:editId="297C884B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8563F6" wp14:editId="7D58AF7A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701B76" wp14:editId="3ADA7887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E93DB" wp14:editId="638B16F7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FCFCD6" wp14:editId="297C884B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8563F6" wp14:editId="7D58AF7A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E5E5CD7" wp14:editId="251C7601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31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/>
    <w:p w:rsidR="00955C18" w:rsidRDefault="00955C18" w:rsidP="00955C18"/>
    <w:p w:rsidR="00955C18" w:rsidRDefault="00955C18" w:rsidP="00955C18"/>
    <w:p w:rsidR="00955C18" w:rsidRPr="00955C18" w:rsidRDefault="00955C18" w:rsidP="00955C18"/>
    <w:p w:rsidR="00955C18" w:rsidRDefault="00955C18" w:rsidP="00955C18">
      <w:pPr>
        <w:pStyle w:val="Ttulo3"/>
      </w:pPr>
      <w:r>
        <w:lastRenderedPageBreak/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uma profissão</w:t>
      </w:r>
      <w:r w:rsidRPr="002665C0">
        <w:t>;</w:t>
      </w:r>
    </w:p>
    <w:p w:rsidR="00955C18" w:rsidRDefault="00955C18" w:rsidP="00955C18">
      <w:pPr>
        <w:pStyle w:val="Ttulo3"/>
      </w:pPr>
      <w:r>
        <w:t>Autor Primário</w:t>
      </w:r>
    </w:p>
    <w:p w:rsidR="00955C18" w:rsidRPr="007C6ABE" w:rsidRDefault="00955C18" w:rsidP="00955C18">
      <w:pPr>
        <w:pStyle w:val="CorpodoTexto"/>
      </w:pPr>
      <w:r>
        <w:t>Secretária</w:t>
      </w:r>
    </w:p>
    <w:p w:rsidR="00955C18" w:rsidRDefault="00955C18" w:rsidP="00955C18">
      <w:pPr>
        <w:pStyle w:val="Ttulo3"/>
      </w:pPr>
      <w:r>
        <w:t>Fluxo Principal</w:t>
      </w:r>
    </w:p>
    <w:p w:rsidR="00955C18" w:rsidRPr="008571E9" w:rsidRDefault="00955C18" w:rsidP="00955C18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955C18" w:rsidRDefault="00955C18" w:rsidP="00955C18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>
        <w:rPr>
          <w:b/>
        </w:rPr>
        <w:t>1)</w:t>
      </w:r>
      <w:r>
        <w:t>.</w:t>
      </w:r>
    </w:p>
    <w:p w:rsidR="00955C18" w:rsidRDefault="00955C18" w:rsidP="00955C18">
      <w:pPr>
        <w:pStyle w:val="CorpodoTexto"/>
      </w:pPr>
      <w:r>
        <w:t xml:space="preserve">3. O sistema seleciona as profissões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955C18" w:rsidRDefault="00955C18" w:rsidP="00955C18">
      <w:pPr>
        <w:pStyle w:val="CorpodoTexto"/>
      </w:pPr>
      <w:r>
        <w:t xml:space="preserve">4.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55C18" w:rsidRDefault="00955C18" w:rsidP="00955C18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Default="00955C18" w:rsidP="00955C18">
      <w:pPr>
        <w:pStyle w:val="CorpodoTexto"/>
      </w:pP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“Voltar”;</w:t>
      </w:r>
    </w:p>
    <w:p w:rsidR="00955C18" w:rsidRDefault="00955C18" w:rsidP="00955C18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>2. O sistema apresenta mensagem de confirmação para a mudança de situação da profissão selecionada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confirma a inativação da profissão; </w:t>
      </w:r>
    </w:p>
    <w:p w:rsidR="00955C18" w:rsidRDefault="00955C18" w:rsidP="00955C18">
      <w:pPr>
        <w:pStyle w:val="CorpodoTexto"/>
      </w:pPr>
      <w:r>
        <w:t xml:space="preserve">4. O sistema atualiza os dados da profissão no banco de dados </w:t>
      </w:r>
      <w:r>
        <w:rPr>
          <w:b/>
        </w:rPr>
        <w:t>(E2)</w:t>
      </w:r>
      <w:r>
        <w:t>;</w:t>
      </w:r>
    </w:p>
    <w:p w:rsidR="00955C18" w:rsidRDefault="00955C18" w:rsidP="00955C18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42943937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cores de veiculo.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18FFFAE" wp14:editId="3C509C57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32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7B8A7F42" wp14:editId="0B40F60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C40916" wp14:editId="0B9D7613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C76BA7" wp14:editId="2779BAB7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FCB82E" wp14:editId="11326AF2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3D7C29" wp14:editId="0FD11E38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C40916" wp14:editId="0B9D7613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C76BA7" wp14:editId="2779BAB7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FCB82E" wp14:editId="11326AF2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3D7C29" wp14:editId="0FD11E38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562AFEFF" wp14:editId="4A856D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2E53FC" wp14:editId="3C58E534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5DE311" wp14:editId="61DCE195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C70C3C" wp14:editId="7C2D4457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A3C90B" wp14:editId="7964AC8B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2E53FC" wp14:editId="3C58E534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5DE311" wp14:editId="61DCE195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C70C3C" wp14:editId="7C2D4457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A3C90B" wp14:editId="7964AC8B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7BB49110" wp14:editId="592E05C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5AD5C9" wp14:editId="22C87390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06123B" wp14:editId="26F6671C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DE5272" wp14:editId="4D0DBEDF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05A96" wp14:editId="428003B5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5AD5C9" wp14:editId="22C87390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06123B" wp14:editId="26F6671C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DE5272" wp14:editId="4D0DBEDF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05A96" wp14:editId="428003B5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559F8904" wp14:editId="645838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1BB7FB" wp14:editId="196DE896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807226" wp14:editId="62A7E35C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CA2C2B" wp14:editId="300D4F1B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07E5A" wp14:editId="6D1BF75E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1BB7FB" wp14:editId="196DE896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807226" wp14:editId="62A7E35C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CA2C2B" wp14:editId="300D4F1B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07E5A" wp14:editId="6D1BF75E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277746CA" wp14:editId="25E388A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37B98" wp14:editId="25595BC0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218D05" wp14:editId="522BE277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9BCD6A" wp14:editId="0C2441B7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F9B3AA" wp14:editId="376E64B7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37B98" wp14:editId="25595BC0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218D05" wp14:editId="522BE277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9BCD6A" wp14:editId="0C2441B7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F9B3AA" wp14:editId="376E64B7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4FE3D45" wp14:editId="4881484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1E24DA" wp14:editId="1D788867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59CA7" wp14:editId="3C278637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54B3C3" wp14:editId="73811A20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D4391C" wp14:editId="7A9FA7D5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1E24DA" wp14:editId="1D788867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59CA7" wp14:editId="3C278637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54B3C3" wp14:editId="73811A20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D4391C" wp14:editId="7A9FA7D5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2BF6959" wp14:editId="243937BA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33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315877" w:rsidRDefault="00315877" w:rsidP="001C63E4"/>
    <w:p w:rsidR="00315877" w:rsidRDefault="00315877" w:rsidP="001C63E4"/>
    <w:p w:rsidR="001C63E4" w:rsidRPr="001C63E4" w:rsidRDefault="001C63E4" w:rsidP="001C63E4"/>
    <w:p w:rsidR="00F968A1" w:rsidRDefault="00F968A1" w:rsidP="00F968A1">
      <w:pPr>
        <w:pStyle w:val="Ttulo3"/>
      </w:pPr>
      <w:r>
        <w:lastRenderedPageBreak/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F968A1" w:rsidRPr="007C6ABE" w:rsidRDefault="00F968A1" w:rsidP="00F968A1">
      <w:pPr>
        <w:pStyle w:val="CorpodoTexto"/>
      </w:pPr>
      <w:r>
        <w:t>Secretária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F968A1" w:rsidRPr="008571E9" w:rsidRDefault="009242A3" w:rsidP="00F968A1">
      <w:pPr>
        <w:pStyle w:val="CorpodoTexto"/>
      </w:pPr>
      <w:r>
        <w:t xml:space="preserve">1.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F968A1" w:rsidP="00F968A1">
      <w:pPr>
        <w:pStyle w:val="CorpodoTexto"/>
      </w:pPr>
      <w:r>
        <w:t xml:space="preserve">2. </w:t>
      </w:r>
      <w:r w:rsidR="009968BE">
        <w:t>O</w:t>
      </w:r>
      <w:r w:rsidRPr="00614936">
        <w:t xml:space="preserve"> </w:t>
      </w:r>
      <w:r w:rsidR="009968BE">
        <w:t>ator</w:t>
      </w:r>
      <w:r>
        <w:t xml:space="preserve"> preenche um filtro </w:t>
      </w:r>
      <w:r w:rsidR="009242A3">
        <w:t>para</w:t>
      </w:r>
      <w:r>
        <w:t xml:space="preserve"> pesquisa e pressiona o botão “Pesquisar”; </w:t>
      </w:r>
      <w:r w:rsidRPr="003F2521">
        <w:rPr>
          <w:b/>
        </w:rPr>
        <w:t>(A1)</w:t>
      </w:r>
      <w:r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>
        <w:t>.</w:t>
      </w:r>
    </w:p>
    <w:p w:rsidR="00F968A1" w:rsidRDefault="00F968A1" w:rsidP="00F968A1">
      <w:pPr>
        <w:pStyle w:val="CorpodoTexto"/>
      </w:pPr>
      <w:r>
        <w:t xml:space="preserve">3. O sistema seleciona as cores que atendam o filtro da pesquisa e monta a grid de resultado; </w:t>
      </w:r>
      <w:r w:rsidRPr="003F2521">
        <w:rPr>
          <w:b/>
        </w:rPr>
        <w:t>(A3)(A</w:t>
      </w:r>
      <w:r w:rsidR="009968BE">
        <w:rPr>
          <w:b/>
        </w:rPr>
        <w:t>5</w:t>
      </w:r>
      <w:r w:rsidRPr="003F2521">
        <w:rPr>
          <w:b/>
        </w:rPr>
        <w:t>).</w:t>
      </w:r>
    </w:p>
    <w:p w:rsidR="00F968A1" w:rsidRDefault="00F968A1" w:rsidP="00F968A1">
      <w:pPr>
        <w:pStyle w:val="CorpodoTexto"/>
      </w:pPr>
      <w:r>
        <w:t xml:space="preserve">4.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F968A1" w:rsidRDefault="00F968A1" w:rsidP="00F968A1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lastRenderedPageBreak/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F968A1" w:rsidRDefault="00665C02" w:rsidP="00F968A1">
      <w:pPr>
        <w:pStyle w:val="CorpodoTexto"/>
      </w:pPr>
      <w:r>
        <w:t>6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“Voltar”;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O sistema apresenta mensagem de confirmação para a mudança de situação da </w:t>
      </w:r>
      <w:r w:rsidR="00066B6E">
        <w:t>cor selecionada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confirma a inativação da </w:t>
      </w:r>
      <w:r w:rsidR="00066B6E">
        <w:t>cor</w:t>
      </w:r>
      <w:r>
        <w:t xml:space="preserve">; </w:t>
      </w:r>
    </w:p>
    <w:p w:rsidR="00F968A1" w:rsidRDefault="00F968A1" w:rsidP="00F968A1">
      <w:pPr>
        <w:pStyle w:val="CorpodoTexto"/>
      </w:pPr>
      <w:r>
        <w:t>4</w:t>
      </w:r>
      <w:r w:rsidR="00066B6E">
        <w:t>. O sistema atualiza os dados da</w:t>
      </w:r>
      <w:r>
        <w:t xml:space="preserve"> </w:t>
      </w:r>
      <w:r w:rsidR="00066B6E">
        <w:t>cor</w:t>
      </w:r>
      <w:r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>
        <w:t>;</w:t>
      </w:r>
    </w:p>
    <w:p w:rsidR="00F968A1" w:rsidRDefault="00F968A1" w:rsidP="00F968A1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42943938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marca de veiculo.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256A3B" wp14:editId="0B69366C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5E5990AB" wp14:editId="2D0FDC3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386328" wp14:editId="5740DDFB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0C7F6" wp14:editId="43542A25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E19800" wp14:editId="7F90E135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1CAAB5" wp14:editId="0ACDD6B8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386328" wp14:editId="5740DDFB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0C7F6" wp14:editId="43542A25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E19800" wp14:editId="7F90E135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1CAAB5" wp14:editId="0ACDD6B8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5481147C" wp14:editId="76FBAA5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B00737" wp14:editId="2311A585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079F4D" wp14:editId="7A7751D1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8AC113" wp14:editId="3C1DE360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A89BCF" wp14:editId="1C6E4E69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B00737" wp14:editId="2311A585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079F4D" wp14:editId="7A7751D1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8AC113" wp14:editId="3C1DE360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A89BCF" wp14:editId="1C6E4E69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2FC2CEE2" wp14:editId="5F87709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A0E11E" wp14:editId="30E91A62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A5FD50" wp14:editId="6FF3CC7D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F8BCEF" wp14:editId="3F7521D3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9F5F04" wp14:editId="7C0CDB3D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A0E11E" wp14:editId="30E91A62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A5FD50" wp14:editId="6FF3CC7D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F8BCEF" wp14:editId="3F7521D3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9F5F04" wp14:editId="7C0CDB3D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69F65AEB" wp14:editId="2B0AC6F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13CD3C" wp14:editId="2FB53AD5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ED485" wp14:editId="264BD5AC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50FBC7" wp14:editId="2BD7E865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4FB4223" wp14:editId="0624EB38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13CD3C" wp14:editId="2FB53AD5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ED485" wp14:editId="264BD5AC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50FBC7" wp14:editId="2BD7E865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4FB4223" wp14:editId="0624EB38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577F79D2" wp14:editId="50715EC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1BD1C5" wp14:editId="334B51A7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883A66" wp14:editId="643546E0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ECE7E6" wp14:editId="1D894B4F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1AC6A1" wp14:editId="1942D96B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1BD1C5" wp14:editId="334B51A7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883A66" wp14:editId="643546E0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ECE7E6" wp14:editId="1D894B4F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1AC6A1" wp14:editId="1942D96B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284EE5CB" wp14:editId="75D278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3957E0" wp14:editId="11ED2743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07E49E" wp14:editId="13DA72D8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747C18" wp14:editId="15C98455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E65BA9" wp14:editId="165757BC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3957E0" wp14:editId="11ED2743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07E49E" wp14:editId="13DA72D8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747C18" wp14:editId="15C98455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E65BA9" wp14:editId="165757BC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65B6752" wp14:editId="1B97803F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35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lastRenderedPageBreak/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441A93" w:rsidRPr="007C6ABE" w:rsidRDefault="00441A93" w:rsidP="00441A93">
      <w:pPr>
        <w:pStyle w:val="CorpodoTexto"/>
      </w:pPr>
      <w:r>
        <w:t>Secretária</w:t>
      </w:r>
    </w:p>
    <w:p w:rsidR="00441A93" w:rsidRDefault="00441A93" w:rsidP="00441A93">
      <w:pPr>
        <w:pStyle w:val="Ttulo3"/>
      </w:pPr>
      <w:r>
        <w:t>Fluxo Principal</w:t>
      </w:r>
    </w:p>
    <w:p w:rsidR="00441A93" w:rsidRPr="008571E9" w:rsidRDefault="00441A93" w:rsidP="00441A93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41A93" w:rsidRDefault="00441A93" w:rsidP="00441A93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>
        <w:rPr>
          <w:b/>
        </w:rPr>
        <w:t>1)</w:t>
      </w:r>
      <w:r>
        <w:t>.</w:t>
      </w:r>
    </w:p>
    <w:p w:rsidR="00441A93" w:rsidRDefault="00441A93" w:rsidP="00441A93">
      <w:pPr>
        <w:pStyle w:val="CorpodoTexto"/>
      </w:pPr>
      <w:r>
        <w:t xml:space="preserve">3. O sistema seleciona as </w:t>
      </w:r>
      <w:r w:rsidR="00773C57">
        <w:t>marcas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41A93" w:rsidRDefault="00441A93" w:rsidP="00441A93">
      <w:pPr>
        <w:pStyle w:val="CorpodoTexto"/>
      </w:pPr>
      <w:r>
        <w:t xml:space="preserve">4.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441A93" w:rsidRDefault="00441A93" w:rsidP="00441A93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41A93" w:rsidRDefault="00441A93" w:rsidP="00441A93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lastRenderedPageBreak/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“Voltar”;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O sistema apresenta mensagem de confirmação para a mudança de situação da </w:t>
      </w:r>
      <w:r w:rsidR="00773C57">
        <w:t>marca</w:t>
      </w:r>
      <w:r>
        <w:t xml:space="preserve"> selecionada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inativação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42943939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modelo das marcas de veiculo.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0CC6BB" wp14:editId="0A30BD24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36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0AD4D351" wp14:editId="21BB779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2D64D3" wp14:editId="3281E0DF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9CAC45" wp14:editId="0489A411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67E137" wp14:editId="3F37C7EF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FDE434" wp14:editId="7C288A8F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2D64D3" wp14:editId="3281E0DF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9CAC45" wp14:editId="0489A411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67E137" wp14:editId="3F37C7EF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FDE434" wp14:editId="7C288A8F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2FE86374" wp14:editId="013C336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AB7F76" wp14:editId="5C45BF30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C46ECC" wp14:editId="5CDB8A8F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5F72ED" wp14:editId="01C8EC48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41D3524" wp14:editId="3F8C5549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AB7F76" wp14:editId="5C45BF30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C46ECC" wp14:editId="5CDB8A8F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5F72ED" wp14:editId="01C8EC48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41D3524" wp14:editId="3F8C5549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7D8DD813" wp14:editId="45A75E4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8E1B55" wp14:editId="32BB4F8A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E73BCC" wp14:editId="7FEDD2B4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93C2C" wp14:editId="1A465CB2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5EE40B" wp14:editId="0B5F4980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8E1B55" wp14:editId="32BB4F8A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E73BCC" wp14:editId="7FEDD2B4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93C2C" wp14:editId="1A465CB2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5EE40B" wp14:editId="0B5F4980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40D93F2F" wp14:editId="6959C30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E17876" wp14:editId="75D72BB8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B51E6A" wp14:editId="715CA9FD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F234D1" wp14:editId="08E0EA9B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94E405" wp14:editId="65FC77FE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E17876" wp14:editId="75D72BB8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B51E6A" wp14:editId="715CA9FD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F234D1" wp14:editId="08E0EA9B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94E405" wp14:editId="65FC77FE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339C5616" wp14:editId="0F9F62B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F1C900" wp14:editId="63B8EE6C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9F94F4" wp14:editId="2D2227D0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E21DE" wp14:editId="40460A2E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0159F4" wp14:editId="00E4DE48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F1C900" wp14:editId="63B8EE6C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9F94F4" wp14:editId="2D2227D0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E21DE" wp14:editId="40460A2E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0159F4" wp14:editId="00E4DE48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709A95FD" wp14:editId="7578FBC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FE4" w:rsidRPr="00122D15" w:rsidRDefault="001D1FE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495ED7" wp14:editId="16C824C4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Default="001D1FE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3731B2" wp14:editId="3B7A3FDF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F12F6B" wp14:editId="4EB4FACE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FE4" w:rsidRPr="005726BA" w:rsidRDefault="001D1FE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069000" wp14:editId="66CEF756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6B3291" w:rsidRDefault="001D1FE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  <w:tr w:rsidR="001D1FE4" w:rsidTr="0080732C">
                              <w:tc>
                                <w:tcPr>
                                  <w:tcW w:w="908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D1FE4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1D1FE4" w:rsidRPr="005D1395" w:rsidRDefault="001D1FE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1D1FE4" w:rsidRPr="006B3291" w:rsidRDefault="001D1FE4" w:rsidP="0080732C"/>
                              </w:tc>
                            </w:tr>
                          </w:tbl>
                          <w:p w:rsidR="001D1FE4" w:rsidRPr="005724C7" w:rsidRDefault="001D1FE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1D1FE4" w:rsidRPr="00122D15" w:rsidRDefault="001D1FE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495ED7" wp14:editId="16C824C4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Default="001D1FE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3731B2" wp14:editId="3B7A3FDF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F12F6B" wp14:editId="4EB4FACE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FE4" w:rsidRPr="005726BA" w:rsidRDefault="001D1FE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069000" wp14:editId="66CEF756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6B3291" w:rsidRDefault="001D1FE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6B3291" w:rsidRDefault="001D1FE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6B3291" w:rsidRDefault="001D1FE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Pr="006B3291" w:rsidRDefault="001D1FE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6B3291" w:rsidRDefault="001D1FE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  <w:tr w:rsidR="001D1FE4" w:rsidTr="0080732C">
                        <w:tc>
                          <w:tcPr>
                            <w:tcW w:w="908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1D1FE4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1D1FE4" w:rsidRPr="005D1395" w:rsidRDefault="001D1FE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1D1FE4" w:rsidRPr="006B3291" w:rsidRDefault="001D1FE4" w:rsidP="0080732C"/>
                        </w:tc>
                      </w:tr>
                    </w:tbl>
                    <w:p w:rsidR="001D1FE4" w:rsidRPr="005724C7" w:rsidRDefault="001D1FE4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5EE3B8" wp14:editId="7C52E421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37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lastRenderedPageBreak/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584F84">
        <w:t xml:space="preserve">inativado um modelo da marca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773C57" w:rsidRPr="007C6ABE" w:rsidRDefault="00773C57" w:rsidP="00773C57">
      <w:pPr>
        <w:pStyle w:val="CorpodoTexto"/>
      </w:pPr>
      <w:r>
        <w:t>Secretária</w:t>
      </w:r>
    </w:p>
    <w:p w:rsidR="00773C57" w:rsidRDefault="00773C57" w:rsidP="00773C57">
      <w:pPr>
        <w:pStyle w:val="Ttulo3"/>
      </w:pPr>
      <w:r>
        <w:t>Fluxo Principal</w:t>
      </w:r>
    </w:p>
    <w:p w:rsidR="00584F84" w:rsidRDefault="00773C57" w:rsidP="00773C57">
      <w:pPr>
        <w:pStyle w:val="CorpodoTexto"/>
      </w:pPr>
      <w:r>
        <w:t xml:space="preserve">1. </w:t>
      </w:r>
      <w:r w:rsidR="00584F84">
        <w:t>O sistema monta a lista de marca;</w:t>
      </w:r>
    </w:p>
    <w:p w:rsidR="00773C57" w:rsidRPr="008571E9" w:rsidRDefault="00584F84" w:rsidP="00773C57">
      <w:pPr>
        <w:pStyle w:val="CorpodoTexto"/>
      </w:pPr>
      <w:r>
        <w:t xml:space="preserve">2.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584F84" w:rsidP="00773C57">
      <w:pPr>
        <w:pStyle w:val="CorpodoTexto"/>
      </w:pPr>
      <w:r>
        <w:t>3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sistema seleciona </w:t>
      </w:r>
      <w:r>
        <w:t>o</w:t>
      </w:r>
      <w:r w:rsidR="00773C57">
        <w:t xml:space="preserve">s </w:t>
      </w:r>
      <w:r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773C57" w:rsidRPr="00774CF0">
        <w:t xml:space="preserve">O sistema </w:t>
      </w:r>
      <w:r w:rsidR="00773C57">
        <w:t>limpa a grid de resultado.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773C57" w:rsidRDefault="00584F84" w:rsidP="00773C57">
      <w:pPr>
        <w:pStyle w:val="CorpodoTexto"/>
      </w:pPr>
      <w:r>
        <w:t>7</w:t>
      </w:r>
      <w:r w:rsidR="00773C57">
        <w:t xml:space="preserve">. O caso de uso retoma ao passo </w:t>
      </w:r>
      <w:proofErr w:type="gramStart"/>
      <w:r w:rsidR="00773C57">
        <w:t>3</w:t>
      </w:r>
      <w:proofErr w:type="gramEnd"/>
      <w:r w:rsidR="00773C57">
        <w:t xml:space="preserve"> do fluxo principal</w:t>
      </w:r>
      <w:r w:rsidR="00773C57" w:rsidRPr="009628A6">
        <w:t>.</w:t>
      </w:r>
    </w:p>
    <w:p w:rsidR="00480777" w:rsidRDefault="00480777" w:rsidP="00773C57">
      <w:pPr>
        <w:pStyle w:val="CorpodoTexto"/>
      </w:pP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773C57" w:rsidRDefault="00584F84" w:rsidP="00773C57">
      <w:pPr>
        <w:pStyle w:val="CorpodoTexto"/>
      </w:pPr>
      <w:r>
        <w:t>7</w:t>
      </w:r>
      <w:r w:rsidR="00773C57">
        <w:t xml:space="preserve">. O caso de uso retoma ao passo </w:t>
      </w:r>
      <w:proofErr w:type="gramStart"/>
      <w:r w:rsidR="00773C57">
        <w:t>3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“Voltar”;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73C57" w:rsidRPr="003F2521" w:rsidRDefault="00773C57" w:rsidP="00773C57">
      <w:pPr>
        <w:pStyle w:val="CorpodoTexto"/>
      </w:pPr>
      <w:r>
        <w:t>2. O sistema apresenta mensagem de confirmação para a mudança de situação d</w:t>
      </w:r>
      <w:r w:rsidR="001222DE">
        <w:t>o</w:t>
      </w:r>
      <w:r>
        <w:t xml:space="preserve"> </w:t>
      </w:r>
      <w:r w:rsidR="001222DE">
        <w:t>modelo selecionado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inativação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>4. O sistema atualiza os dados d</w:t>
      </w:r>
      <w:r w:rsidR="001222DE">
        <w:t>o</w:t>
      </w:r>
      <w:r>
        <w:t xml:space="preserve"> </w:t>
      </w:r>
      <w:r w:rsidR="001222DE">
        <w:t>modelo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773C57" w:rsidRDefault="00773C57" w:rsidP="00773C57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C27758">
      <w:headerReference w:type="default" r:id="rId49"/>
      <w:footerReference w:type="default" r:id="rId50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AFF" w:rsidRDefault="00316AFF">
      <w:pPr>
        <w:spacing w:line="240" w:lineRule="auto"/>
      </w:pPr>
      <w:r>
        <w:separator/>
      </w:r>
    </w:p>
  </w:endnote>
  <w:endnote w:type="continuationSeparator" w:id="0">
    <w:p w:rsidR="00316AFF" w:rsidRDefault="00316A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D1FE4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D1FE4" w:rsidRDefault="001D1FE4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D1FE4" w:rsidRDefault="001D1FE4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D1FE4" w:rsidRDefault="001D1FE4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98386C">
            <w:rPr>
              <w:rStyle w:val="Nmerodepgina"/>
              <w:noProof/>
            </w:rPr>
            <w:t>7</w:t>
          </w:r>
          <w:r>
            <w:rPr>
              <w:rStyle w:val="Nmerodepgina"/>
            </w:rPr>
            <w:fldChar w:fldCharType="end"/>
          </w:r>
        </w:p>
      </w:tc>
    </w:tr>
  </w:tbl>
  <w:p w:rsidR="001D1FE4" w:rsidRDefault="001D1FE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AFF" w:rsidRDefault="00316AFF">
      <w:pPr>
        <w:spacing w:line="240" w:lineRule="auto"/>
      </w:pPr>
      <w:r>
        <w:separator/>
      </w:r>
    </w:p>
  </w:footnote>
  <w:footnote w:type="continuationSeparator" w:id="0">
    <w:p w:rsidR="00316AFF" w:rsidRDefault="00316A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1FE4" w:rsidRDefault="001D1FE4">
    <w:pPr>
      <w:rPr>
        <w:sz w:val="24"/>
        <w:szCs w:val="24"/>
      </w:rPr>
    </w:pPr>
  </w:p>
  <w:p w:rsidR="001D1FE4" w:rsidRDefault="001D1FE4">
    <w:pPr>
      <w:pBdr>
        <w:top w:val="single" w:sz="6" w:space="1" w:color="auto"/>
      </w:pBdr>
      <w:rPr>
        <w:sz w:val="24"/>
        <w:szCs w:val="24"/>
      </w:rPr>
    </w:pPr>
  </w:p>
  <w:p w:rsidR="001D1FE4" w:rsidRDefault="001D1FE4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1D1FE4" w:rsidRDefault="001D1FE4">
    <w:pPr>
      <w:pBdr>
        <w:bottom w:val="single" w:sz="6" w:space="1" w:color="auto"/>
      </w:pBdr>
      <w:jc w:val="right"/>
      <w:rPr>
        <w:sz w:val="24"/>
        <w:szCs w:val="24"/>
      </w:rPr>
    </w:pPr>
  </w:p>
  <w:p w:rsidR="001D1FE4" w:rsidRDefault="001D1FE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D1FE4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D1FE4" w:rsidRPr="003D259E" w:rsidRDefault="001D1FE4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D1FE4" w:rsidRPr="003D259E" w:rsidRDefault="001D1FE4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1D1FE4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D1FE4" w:rsidRDefault="001D1FE4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D1FE4" w:rsidRDefault="001D1FE4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98386C">
            <w:rPr>
              <w:b/>
              <w:bCs/>
              <w:noProof/>
            </w:rPr>
            <w:t>18/11/2013 22:50:00</w:t>
          </w:r>
          <w:r>
            <w:rPr>
              <w:b/>
              <w:bCs/>
            </w:rPr>
            <w:fldChar w:fldCharType="end"/>
          </w:r>
        </w:p>
      </w:tc>
    </w:tr>
  </w:tbl>
  <w:p w:rsidR="001D1FE4" w:rsidRDefault="001D1FE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34194"/>
    <w:rsid w:val="00037D5F"/>
    <w:rsid w:val="000450CE"/>
    <w:rsid w:val="00045198"/>
    <w:rsid w:val="00064691"/>
    <w:rsid w:val="00066B6E"/>
    <w:rsid w:val="000673AD"/>
    <w:rsid w:val="00073E48"/>
    <w:rsid w:val="00083589"/>
    <w:rsid w:val="00087EE8"/>
    <w:rsid w:val="000927B1"/>
    <w:rsid w:val="0009664B"/>
    <w:rsid w:val="000B252F"/>
    <w:rsid w:val="000B27BA"/>
    <w:rsid w:val="000D7EE1"/>
    <w:rsid w:val="000E1746"/>
    <w:rsid w:val="000F07BA"/>
    <w:rsid w:val="000F2E5F"/>
    <w:rsid w:val="000F4325"/>
    <w:rsid w:val="000F562A"/>
    <w:rsid w:val="001222DE"/>
    <w:rsid w:val="00126069"/>
    <w:rsid w:val="0013426D"/>
    <w:rsid w:val="001507FD"/>
    <w:rsid w:val="0015372A"/>
    <w:rsid w:val="0015726F"/>
    <w:rsid w:val="00162055"/>
    <w:rsid w:val="00166714"/>
    <w:rsid w:val="001701DB"/>
    <w:rsid w:val="00170C87"/>
    <w:rsid w:val="001719F2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24EA5"/>
    <w:rsid w:val="00235B93"/>
    <w:rsid w:val="00242232"/>
    <w:rsid w:val="002617A9"/>
    <w:rsid w:val="0026426F"/>
    <w:rsid w:val="002665C0"/>
    <w:rsid w:val="0027139C"/>
    <w:rsid w:val="00272547"/>
    <w:rsid w:val="00287AD7"/>
    <w:rsid w:val="002B0310"/>
    <w:rsid w:val="002B1D51"/>
    <w:rsid w:val="002B381C"/>
    <w:rsid w:val="002D2433"/>
    <w:rsid w:val="002D34EC"/>
    <w:rsid w:val="002D426A"/>
    <w:rsid w:val="002D4BF9"/>
    <w:rsid w:val="002E0AF6"/>
    <w:rsid w:val="002E4CC8"/>
    <w:rsid w:val="002E7280"/>
    <w:rsid w:val="002F79F2"/>
    <w:rsid w:val="00315877"/>
    <w:rsid w:val="00316AFF"/>
    <w:rsid w:val="00325E42"/>
    <w:rsid w:val="003456A2"/>
    <w:rsid w:val="003635CA"/>
    <w:rsid w:val="0036411C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7300"/>
    <w:rsid w:val="00413607"/>
    <w:rsid w:val="00417C4D"/>
    <w:rsid w:val="0042158E"/>
    <w:rsid w:val="00427DAE"/>
    <w:rsid w:val="00432BE2"/>
    <w:rsid w:val="0043723C"/>
    <w:rsid w:val="00440694"/>
    <w:rsid w:val="00441A93"/>
    <w:rsid w:val="004434E1"/>
    <w:rsid w:val="0046254B"/>
    <w:rsid w:val="00480777"/>
    <w:rsid w:val="00484BDF"/>
    <w:rsid w:val="0049085F"/>
    <w:rsid w:val="00492EFD"/>
    <w:rsid w:val="00495D93"/>
    <w:rsid w:val="004A255D"/>
    <w:rsid w:val="004B0CCE"/>
    <w:rsid w:val="004B11DB"/>
    <w:rsid w:val="004B18E8"/>
    <w:rsid w:val="004B6E47"/>
    <w:rsid w:val="004D3F77"/>
    <w:rsid w:val="004D532F"/>
    <w:rsid w:val="004E05E0"/>
    <w:rsid w:val="004E3D4D"/>
    <w:rsid w:val="004F5DEC"/>
    <w:rsid w:val="00501626"/>
    <w:rsid w:val="00504EBF"/>
    <w:rsid w:val="00504F56"/>
    <w:rsid w:val="00514CAF"/>
    <w:rsid w:val="005171FF"/>
    <w:rsid w:val="00523D99"/>
    <w:rsid w:val="00527915"/>
    <w:rsid w:val="00540546"/>
    <w:rsid w:val="005700DB"/>
    <w:rsid w:val="005767BA"/>
    <w:rsid w:val="0058061A"/>
    <w:rsid w:val="00584F84"/>
    <w:rsid w:val="00585C06"/>
    <w:rsid w:val="00590EAE"/>
    <w:rsid w:val="005A62D9"/>
    <w:rsid w:val="005B55E0"/>
    <w:rsid w:val="005D43A6"/>
    <w:rsid w:val="005F0031"/>
    <w:rsid w:val="005F2F91"/>
    <w:rsid w:val="005F35F5"/>
    <w:rsid w:val="005F5A30"/>
    <w:rsid w:val="005F7A99"/>
    <w:rsid w:val="006249C1"/>
    <w:rsid w:val="00632CB2"/>
    <w:rsid w:val="00632F18"/>
    <w:rsid w:val="006352EB"/>
    <w:rsid w:val="0063630B"/>
    <w:rsid w:val="00637AD6"/>
    <w:rsid w:val="00655F42"/>
    <w:rsid w:val="00665C02"/>
    <w:rsid w:val="006736F8"/>
    <w:rsid w:val="0067594A"/>
    <w:rsid w:val="0067594F"/>
    <w:rsid w:val="00675FF2"/>
    <w:rsid w:val="00677B27"/>
    <w:rsid w:val="00685AFF"/>
    <w:rsid w:val="00694312"/>
    <w:rsid w:val="006B1E56"/>
    <w:rsid w:val="006B7CE9"/>
    <w:rsid w:val="006C507D"/>
    <w:rsid w:val="006C6F04"/>
    <w:rsid w:val="006D52E4"/>
    <w:rsid w:val="006E0141"/>
    <w:rsid w:val="006F020C"/>
    <w:rsid w:val="00711FEA"/>
    <w:rsid w:val="007130DB"/>
    <w:rsid w:val="00723FF5"/>
    <w:rsid w:val="00736CC6"/>
    <w:rsid w:val="0073753A"/>
    <w:rsid w:val="007376DD"/>
    <w:rsid w:val="007553FE"/>
    <w:rsid w:val="007568E8"/>
    <w:rsid w:val="00765736"/>
    <w:rsid w:val="00773C57"/>
    <w:rsid w:val="00775130"/>
    <w:rsid w:val="0079637E"/>
    <w:rsid w:val="00797E44"/>
    <w:rsid w:val="007A447A"/>
    <w:rsid w:val="007B1655"/>
    <w:rsid w:val="007B6436"/>
    <w:rsid w:val="007C505A"/>
    <w:rsid w:val="007C5FA8"/>
    <w:rsid w:val="007C69B6"/>
    <w:rsid w:val="007C6ABE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7564"/>
    <w:rsid w:val="008631D4"/>
    <w:rsid w:val="00872104"/>
    <w:rsid w:val="008739A2"/>
    <w:rsid w:val="008858EF"/>
    <w:rsid w:val="008B0653"/>
    <w:rsid w:val="008B13C1"/>
    <w:rsid w:val="008C0D0C"/>
    <w:rsid w:val="008C73F5"/>
    <w:rsid w:val="008D2F1F"/>
    <w:rsid w:val="008E131F"/>
    <w:rsid w:val="008F2153"/>
    <w:rsid w:val="009045D4"/>
    <w:rsid w:val="00913D8F"/>
    <w:rsid w:val="009160C4"/>
    <w:rsid w:val="00917269"/>
    <w:rsid w:val="00921045"/>
    <w:rsid w:val="009242A3"/>
    <w:rsid w:val="00924CF7"/>
    <w:rsid w:val="00936EE4"/>
    <w:rsid w:val="009537FD"/>
    <w:rsid w:val="00955BBB"/>
    <w:rsid w:val="00955C18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F6A10"/>
    <w:rsid w:val="00A075F6"/>
    <w:rsid w:val="00A153C7"/>
    <w:rsid w:val="00A2707A"/>
    <w:rsid w:val="00A340D2"/>
    <w:rsid w:val="00A44EFA"/>
    <w:rsid w:val="00A47BEB"/>
    <w:rsid w:val="00A549EA"/>
    <w:rsid w:val="00A61A47"/>
    <w:rsid w:val="00A86352"/>
    <w:rsid w:val="00A978F6"/>
    <w:rsid w:val="00AB025E"/>
    <w:rsid w:val="00AB3CED"/>
    <w:rsid w:val="00AB439F"/>
    <w:rsid w:val="00AC6878"/>
    <w:rsid w:val="00AD0ABF"/>
    <w:rsid w:val="00AF14CD"/>
    <w:rsid w:val="00AF24DC"/>
    <w:rsid w:val="00B014D2"/>
    <w:rsid w:val="00B02535"/>
    <w:rsid w:val="00B056AE"/>
    <w:rsid w:val="00B10E58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D1F37"/>
    <w:rsid w:val="00C04BB2"/>
    <w:rsid w:val="00C205CE"/>
    <w:rsid w:val="00C216E2"/>
    <w:rsid w:val="00C27758"/>
    <w:rsid w:val="00C34401"/>
    <w:rsid w:val="00C45E44"/>
    <w:rsid w:val="00C4740E"/>
    <w:rsid w:val="00C60D3B"/>
    <w:rsid w:val="00C6242D"/>
    <w:rsid w:val="00C650E5"/>
    <w:rsid w:val="00C761A4"/>
    <w:rsid w:val="00C82007"/>
    <w:rsid w:val="00C90772"/>
    <w:rsid w:val="00C92C2E"/>
    <w:rsid w:val="00C97885"/>
    <w:rsid w:val="00CA66DD"/>
    <w:rsid w:val="00CB0A2F"/>
    <w:rsid w:val="00CC01D7"/>
    <w:rsid w:val="00CC19F7"/>
    <w:rsid w:val="00CC1FD1"/>
    <w:rsid w:val="00CC20B8"/>
    <w:rsid w:val="00CD16F5"/>
    <w:rsid w:val="00CD53C2"/>
    <w:rsid w:val="00CE1992"/>
    <w:rsid w:val="00CE3377"/>
    <w:rsid w:val="00D16AA9"/>
    <w:rsid w:val="00D30575"/>
    <w:rsid w:val="00D47329"/>
    <w:rsid w:val="00D568E9"/>
    <w:rsid w:val="00D56AAA"/>
    <w:rsid w:val="00D606F6"/>
    <w:rsid w:val="00D61F1A"/>
    <w:rsid w:val="00D82311"/>
    <w:rsid w:val="00D8286C"/>
    <w:rsid w:val="00D94597"/>
    <w:rsid w:val="00DA0E9E"/>
    <w:rsid w:val="00DB0E24"/>
    <w:rsid w:val="00DC17FC"/>
    <w:rsid w:val="00DC26AF"/>
    <w:rsid w:val="00DD7FB3"/>
    <w:rsid w:val="00DE785B"/>
    <w:rsid w:val="00E01B9F"/>
    <w:rsid w:val="00E14CFD"/>
    <w:rsid w:val="00E16A87"/>
    <w:rsid w:val="00E23720"/>
    <w:rsid w:val="00E272F3"/>
    <w:rsid w:val="00E27CFE"/>
    <w:rsid w:val="00E41298"/>
    <w:rsid w:val="00E4500A"/>
    <w:rsid w:val="00E46121"/>
    <w:rsid w:val="00E65F09"/>
    <w:rsid w:val="00E74AD1"/>
    <w:rsid w:val="00E76265"/>
    <w:rsid w:val="00E85ADF"/>
    <w:rsid w:val="00E922B1"/>
    <w:rsid w:val="00E92806"/>
    <w:rsid w:val="00E94CD4"/>
    <w:rsid w:val="00EB0511"/>
    <w:rsid w:val="00ED5217"/>
    <w:rsid w:val="00ED662D"/>
    <w:rsid w:val="00ED739A"/>
    <w:rsid w:val="00EE6D71"/>
    <w:rsid w:val="00EF68EA"/>
    <w:rsid w:val="00F00309"/>
    <w:rsid w:val="00F05425"/>
    <w:rsid w:val="00F23C4C"/>
    <w:rsid w:val="00F261E4"/>
    <w:rsid w:val="00F27AF9"/>
    <w:rsid w:val="00F44891"/>
    <w:rsid w:val="00F56447"/>
    <w:rsid w:val="00F74F47"/>
    <w:rsid w:val="00F87DF4"/>
    <w:rsid w:val="00F930F7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6AE8C-F45C-490B-9061-AE30F023A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2407</TotalTime>
  <Pages>57</Pages>
  <Words>7163</Words>
  <Characters>38682</Characters>
  <Application>Microsoft Office Word</Application>
  <DocSecurity>0</DocSecurity>
  <Lines>322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45754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243</cp:revision>
  <dcterms:created xsi:type="dcterms:W3CDTF">2012-09-20T00:46:00Z</dcterms:created>
  <dcterms:modified xsi:type="dcterms:W3CDTF">2013-11-19T01:13:00Z</dcterms:modified>
</cp:coreProperties>
</file>