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6E302D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2623381" w:history="1">
        <w:r w:rsidR="006E302D" w:rsidRPr="00AC37DC">
          <w:rPr>
            <w:rStyle w:val="Hyperlink"/>
            <w:noProof/>
          </w:rPr>
          <w:t>1.</w:t>
        </w:r>
        <w:r w:rsidR="006E302D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Introdução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_Toc372623381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4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623382" w:history="1">
        <w:r w:rsidR="006E302D" w:rsidRPr="00AC37DC">
          <w:rPr>
            <w:rStyle w:val="Hyperlink"/>
            <w:noProof/>
          </w:rPr>
          <w:t>2.</w:t>
        </w:r>
        <w:r w:rsidR="006E302D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Diagrama de Casos de Uso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_Toc372623382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4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623383" w:history="1">
        <w:r w:rsidR="006E302D" w:rsidRPr="00AC37DC">
          <w:rPr>
            <w:rStyle w:val="Hyperlink"/>
            <w:noProof/>
          </w:rPr>
          <w:t>3.</w:t>
        </w:r>
        <w:r w:rsidR="006E302D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Descrição de Casos de Uso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_Toc372623383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5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84" w:history="1">
        <w:r w:rsidR="006E302D" w:rsidRPr="00AC37DC">
          <w:rPr>
            <w:rStyle w:val="Hyperlink"/>
            <w:noProof/>
          </w:rPr>
          <w:t>3.1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UC01 - Manter Setor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_Toc372623384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5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85" w:history="1">
        <w:r w:rsidR="006E302D" w:rsidRPr="00AC37DC">
          <w:rPr>
            <w:rStyle w:val="Hyperlink"/>
            <w:noProof/>
          </w:rPr>
          <w:t>3.2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UC02 - Manter Cliente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_Toc372623385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8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86" w:history="1">
        <w:r w:rsidR="006E302D" w:rsidRPr="00AC37DC">
          <w:rPr>
            <w:rStyle w:val="Hyperlink"/>
            <w:noProof/>
          </w:rPr>
          <w:t>3.3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UC03 - Manter Funcionário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_Toc372623386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13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87" w:history="1">
        <w:r w:rsidR="006E302D" w:rsidRPr="00AC37DC">
          <w:rPr>
            <w:rStyle w:val="Hyperlink"/>
            <w:noProof/>
          </w:rPr>
          <w:t>3.4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UC04 - Manter Orçamento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_Toc372623387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19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88" w:history="1">
        <w:r w:rsidR="006E302D" w:rsidRPr="00AC37DC">
          <w:rPr>
            <w:rStyle w:val="Hyperlink"/>
            <w:noProof/>
          </w:rPr>
          <w:t>3.5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UC05 – Gerar Ordem de Serviço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_Toc372623388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24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89" w:history="1">
        <w:r w:rsidR="006E302D" w:rsidRPr="00AC37DC">
          <w:rPr>
            <w:rStyle w:val="Hyperlink"/>
            <w:noProof/>
          </w:rPr>
          <w:t>3.6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UC06 – Manter Etapas do Fluxo de Trabalho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_Toc372623389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26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0" w:history="1">
        <w:r w:rsidR="006E302D" w:rsidRPr="00AC37DC">
          <w:rPr>
            <w:rStyle w:val="Hyperlink"/>
            <w:noProof/>
          </w:rPr>
          <w:t>3.7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UC07 – Gerar Fluxo de Trabalho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_Toc372623390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29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1" w:history="1">
        <w:r w:rsidR="006E302D" w:rsidRPr="00AC37DC">
          <w:rPr>
            <w:rStyle w:val="Hyperlink"/>
            <w:noProof/>
          </w:rPr>
          <w:t>3.8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UC08 - Efetuar Login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_Toc372623391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32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2" w:history="1">
        <w:r w:rsidR="006E302D" w:rsidRPr="00AC37DC">
          <w:rPr>
            <w:rStyle w:val="Hyperlink"/>
            <w:noProof/>
          </w:rPr>
          <w:t>3.9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UC09 – Controlar Serviço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_Toc372623392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36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3" w:history="1">
        <w:r w:rsidR="006E302D" w:rsidRPr="00AC37DC">
          <w:rPr>
            <w:rStyle w:val="Hyperlink"/>
            <w:noProof/>
          </w:rPr>
          <w:t>3.10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UC10 – Monitorar o Trânsito na Oficina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_Toc372623393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40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4" w:history="1">
        <w:r w:rsidR="006E302D" w:rsidRPr="00AC37DC">
          <w:rPr>
            <w:rStyle w:val="Hyperlink"/>
            <w:noProof/>
          </w:rPr>
          <w:t>3.11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UC11 - Manter Tipo de Serviço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_Toc372623394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42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5" w:history="1">
        <w:r w:rsidR="006E302D" w:rsidRPr="00AC37DC">
          <w:rPr>
            <w:rStyle w:val="Hyperlink"/>
            <w:noProof/>
          </w:rPr>
          <w:t>3.12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UC12 - Manter Profissão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_Toc372623395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45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6" w:history="1">
        <w:r w:rsidR="006E302D" w:rsidRPr="00AC37DC">
          <w:rPr>
            <w:rStyle w:val="Hyperlink"/>
            <w:noProof/>
          </w:rPr>
          <w:t>3.13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UC13 - Manter Cor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_Toc372623396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48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7" w:history="1">
        <w:r w:rsidR="006E302D" w:rsidRPr="00AC37DC">
          <w:rPr>
            <w:rStyle w:val="Hyperlink"/>
            <w:noProof/>
          </w:rPr>
          <w:t>3.14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UC14 - Manter Marca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_Toc372623397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51</w:t>
        </w:r>
        <w:r w:rsidR="006E302D">
          <w:rPr>
            <w:noProof/>
            <w:webHidden/>
          </w:rPr>
          <w:fldChar w:fldCharType="end"/>
        </w:r>
      </w:hyperlink>
    </w:p>
    <w:p w:rsidR="006E302D" w:rsidRDefault="00A2741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623398" w:history="1">
        <w:r w:rsidR="006E302D" w:rsidRPr="00AC37DC">
          <w:rPr>
            <w:rStyle w:val="Hyperlink"/>
            <w:noProof/>
          </w:rPr>
          <w:t>3.15</w:t>
        </w:r>
        <w:r w:rsidR="006E302D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6E302D" w:rsidRPr="00AC37DC">
          <w:rPr>
            <w:rStyle w:val="Hyperlink"/>
            <w:noProof/>
          </w:rPr>
          <w:t>Caso de Uso: UC15 - Manter Modelo</w:t>
        </w:r>
        <w:r w:rsidR="006E302D">
          <w:rPr>
            <w:noProof/>
            <w:webHidden/>
          </w:rPr>
          <w:tab/>
        </w:r>
        <w:r w:rsidR="006E302D">
          <w:rPr>
            <w:noProof/>
            <w:webHidden/>
          </w:rPr>
          <w:fldChar w:fldCharType="begin"/>
        </w:r>
        <w:r w:rsidR="006E302D">
          <w:rPr>
            <w:noProof/>
            <w:webHidden/>
          </w:rPr>
          <w:instrText xml:space="preserve"> PAGEREF _Toc372623398 \h </w:instrText>
        </w:r>
        <w:r w:rsidR="006E302D">
          <w:rPr>
            <w:noProof/>
            <w:webHidden/>
          </w:rPr>
        </w:r>
        <w:r w:rsidR="006E302D">
          <w:rPr>
            <w:noProof/>
            <w:webHidden/>
          </w:rPr>
          <w:fldChar w:fldCharType="separate"/>
        </w:r>
        <w:r w:rsidR="006E302D">
          <w:rPr>
            <w:noProof/>
            <w:webHidden/>
          </w:rPr>
          <w:t>54</w:t>
        </w:r>
        <w:r w:rsidR="006E302D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2623381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2623382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943600" cy="3504266"/>
            <wp:effectExtent l="0" t="0" r="0" b="1270"/>
            <wp:docPr id="56" name="Imagem 56" descr="C:\Users\Wellingthon Reimann\Desktop\Diagrama Negocial 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2623383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72623384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5F4B69A6" wp14:editId="6B20EE21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695C463F" wp14:editId="13FFCC36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</w:t>
      </w:r>
      <w:r w:rsidR="00F27AF9">
        <w:t>o setor</w:t>
      </w:r>
      <w:r w:rsidR="0018087D">
        <w:t xml:space="preserve"> selecionado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lastRenderedPageBreak/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2623385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04740C1C" wp14:editId="7301314F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64B5CA9E" wp14:editId="2D2AF9A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BF7066" wp14:editId="2C47EB79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214271" wp14:editId="3CFEDFD0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DD0495" wp14:editId="72058FAF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661852" wp14:editId="19BFE3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BF7066" wp14:editId="2C47EB79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214271" wp14:editId="3CFEDFD0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DD0495" wp14:editId="72058FAF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661852" wp14:editId="19BFE3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64B81E82" wp14:editId="06774CD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CBBF85" wp14:editId="267F296F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65522D" wp14:editId="050E73CC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7D1EDF" wp14:editId="5916089B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5519F8" wp14:editId="04D21C02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CBBF85" wp14:editId="267F296F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65522D" wp14:editId="050E73CC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7D1EDF" wp14:editId="5916089B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5519F8" wp14:editId="04D21C02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9CB0E33" wp14:editId="6DEC824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3A5F38" wp14:editId="6663DFFA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464BF" wp14:editId="77E9AE94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DB50A3" wp14:editId="2AB15435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F84AAB" wp14:editId="23558506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3A5F38" wp14:editId="6663DFFA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464BF" wp14:editId="77E9AE94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DB50A3" wp14:editId="2AB15435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F84AAB" wp14:editId="23558506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254FEAFD" wp14:editId="05F6C11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6F55EF" wp14:editId="1240B16E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E38940" wp14:editId="7215303E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E8AC1E" wp14:editId="461FBC76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8DD23C" wp14:editId="3DC719B2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6F55EF" wp14:editId="1240B16E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E38940" wp14:editId="7215303E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E8AC1E" wp14:editId="461FBC76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8DD23C" wp14:editId="3DC719B2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665AF070" wp14:editId="49C6EB6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E6287D" wp14:editId="73AC0C0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55CFAB" wp14:editId="390CA146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93BF37" wp14:editId="231B7115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CDECC5" wp14:editId="6D013FF8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E6287D" wp14:editId="73AC0C0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55CFAB" wp14:editId="390CA146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93BF37" wp14:editId="231B7115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CDECC5" wp14:editId="6D013FF8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6F41ABC7" wp14:editId="4567D79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0796EE" wp14:editId="5C35E839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1AC2A7" wp14:editId="6CAA4261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C1688A" wp14:editId="48D46627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5FAEDA" wp14:editId="4CC39C03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0796EE" wp14:editId="5C35E839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1AC2A7" wp14:editId="6CAA4261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C1688A" wp14:editId="48D46627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5FAEDA" wp14:editId="4CC39C03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7120D3AE" wp14:editId="1365AAAE">
            <wp:extent cx="5200650" cy="313372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5EAF2ED0" wp14:editId="01A3CAEA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3AC3553" wp14:editId="00865B1E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D624215" wp14:editId="7D8DF253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3" w:name="_Toc372623386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3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96540F" wp14:editId="2723B1AC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1F63CE61" wp14:editId="52F1303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DCB5D0" wp14:editId="1337C521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925149" wp14:editId="5145569A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18402A" wp14:editId="79626C83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E9D51A" wp14:editId="58A1157E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D56A89" w:rsidRPr="00122D15" w:rsidRDefault="00D56A8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DCB5D0" wp14:editId="1337C521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925149" wp14:editId="5145569A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18402A" wp14:editId="79626C83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E9D51A" wp14:editId="58A1157E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09D45534" wp14:editId="31D5527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81A05A" wp14:editId="11F1521F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E8364B" wp14:editId="7477BC93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8A51CF" wp14:editId="45713629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379312" wp14:editId="2611DAA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81A05A" wp14:editId="11F1521F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E8364B" wp14:editId="7477BC93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8A51CF" wp14:editId="45713629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379312" wp14:editId="2611DAA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5FCA0110" wp14:editId="6397AE7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CE3319" wp14:editId="218AF8BC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75160B" wp14:editId="05DB845C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716150" wp14:editId="05AF1421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A3F634" wp14:editId="3528F5EB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CE3319" wp14:editId="218AF8BC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75160B" wp14:editId="05DB845C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716150" wp14:editId="05AF1421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A3F634" wp14:editId="3528F5EB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4D0DA58F" wp14:editId="1F9548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04655C" wp14:editId="43B13863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CD1020" wp14:editId="55F05B03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E0758F" wp14:editId="3E0AAA5E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36B390" wp14:editId="5F937154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D56A89" w:rsidRPr="00122D15" w:rsidRDefault="00D56A8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04655C" wp14:editId="43B13863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CD1020" wp14:editId="55F05B03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E0758F" wp14:editId="3E0AAA5E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36B390" wp14:editId="5F937154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D1D531F" wp14:editId="290A9DD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4F0801" wp14:editId="0AF2FCA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D3A142" wp14:editId="1FDE2DDB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1EBF9" wp14:editId="5E1678E3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28769B" wp14:editId="6E5ADF7D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4F0801" wp14:editId="0AF2FCA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D3A142" wp14:editId="1FDE2DDB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1EBF9" wp14:editId="5E1678E3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28769B" wp14:editId="6E5ADF7D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1756D359" wp14:editId="78F6A95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156DA" wp14:editId="492DC17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3A4A7" wp14:editId="38B0A43D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997E84" wp14:editId="7A977D4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AEA374" wp14:editId="66C160B2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156DA" wp14:editId="492DC17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3A4A7" wp14:editId="38B0A43D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997E84" wp14:editId="7A977D4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AEA374" wp14:editId="66C160B2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lastRenderedPageBreak/>
        <w:drawing>
          <wp:inline distT="0" distB="0" distL="0" distR="0" wp14:anchorId="29CA53CE" wp14:editId="51FDD57C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1F3D31C" wp14:editId="51F6A393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DEE2666" wp14:editId="34441BC1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3E988F7" wp14:editId="21383B02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lastRenderedPageBreak/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lastRenderedPageBreak/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lastRenderedPageBreak/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4" w:name="_Toc372623387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4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53C75F3" wp14:editId="7B85A3EB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50EE7ADC" wp14:editId="67EC39F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BD8FBC" wp14:editId="243FE2CF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ECEBED" wp14:editId="3923BCF0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414DC" wp14:editId="3C711550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4B6C49" wp14:editId="3D861EA3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BD8FBC" wp14:editId="243FE2CF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ECEBED" wp14:editId="3923BCF0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414DC" wp14:editId="3C711550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4B6C49" wp14:editId="3D861EA3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6C779B3B" wp14:editId="438B07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0218F9" wp14:editId="1984CF58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131001" wp14:editId="5159B035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C9C3C8" wp14:editId="6F68CA63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292630" wp14:editId="1FAABA69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D56A89" w:rsidRPr="00122D15" w:rsidRDefault="00D56A8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0218F9" wp14:editId="1984CF58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131001" wp14:editId="5159B035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C9C3C8" wp14:editId="6F68CA63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292630" wp14:editId="1FAABA69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47B00281" wp14:editId="465CDAF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B7DD4B" wp14:editId="4CB18DB7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968EE7" wp14:editId="74F5238F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21783" wp14:editId="7D2CF273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E1B57" wp14:editId="754BB24B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B7DD4B" wp14:editId="4CB18DB7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968EE7" wp14:editId="74F5238F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21783" wp14:editId="7D2CF273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E1B57" wp14:editId="754BB24B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34A0ABA" wp14:editId="7A8A743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001455" wp14:editId="5418BBD9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EB4BCC" wp14:editId="04C7B465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602DA7" wp14:editId="10C44AE5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79E3F8" wp14:editId="402B8473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001455" wp14:editId="5418BBD9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EB4BCC" wp14:editId="04C7B465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602DA7" wp14:editId="10C44AE5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79E3F8" wp14:editId="402B8473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2C991229" wp14:editId="075A80F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F0C582" wp14:editId="3AD5CF4A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7E132A" wp14:editId="7AB1FE75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7BC44B" wp14:editId="3C263967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74FB30" wp14:editId="1FD520F4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F0C582" wp14:editId="3AD5CF4A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7E132A" wp14:editId="7AB1FE75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7BC44B" wp14:editId="3C263967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74FB30" wp14:editId="1FD520F4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3611736B" wp14:editId="5685AFD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7EE560" wp14:editId="7832688A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E18013" wp14:editId="25FB422E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69A0E" wp14:editId="6AF0DF87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BC3315" wp14:editId="10007BFB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7EE560" wp14:editId="7832688A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E18013" wp14:editId="25FB422E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69A0E" wp14:editId="6AF0DF87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BC3315" wp14:editId="10007BFB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lastRenderedPageBreak/>
        <w:drawing>
          <wp:inline distT="0" distB="0" distL="0" distR="0" wp14:anchorId="61B8322F" wp14:editId="726A15CE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6AD36CC8" wp14:editId="4C0112B1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5" w:name="_Toc372623388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5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15372A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6036E8A4" wp14:editId="3587BB56">
            <wp:extent cx="5943600" cy="3629025"/>
            <wp:effectExtent l="0" t="0" r="0" b="9525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17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CorpodoTexto"/>
      </w:pPr>
      <w:r>
        <w:t>3. Iniciado o fluxo de serviço conforme configurado.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15372A" w:rsidP="0015372A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lastRenderedPageBreak/>
        <w:t>Autor Primário</w:t>
      </w:r>
    </w:p>
    <w:p w:rsidR="00924CF7" w:rsidRPr="007C6ABE" w:rsidRDefault="00924CF7" w:rsidP="00924CF7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24CF7" w:rsidRDefault="00924CF7" w:rsidP="00924CF7">
      <w:pPr>
        <w:pStyle w:val="Ttulo3"/>
      </w:pPr>
      <w:r>
        <w:t xml:space="preserve">Fluxos </w:t>
      </w:r>
      <w:r w:rsidR="00C04BB2">
        <w:t>A</w:t>
      </w:r>
      <w:r>
        <w:t>lternativos</w:t>
      </w:r>
    </w:p>
    <w:p w:rsidR="00924CF7" w:rsidRPr="00D94F83" w:rsidRDefault="00924CF7" w:rsidP="00924CF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24CF7" w:rsidRPr="007631A1" w:rsidRDefault="00924CF7" w:rsidP="00924CF7">
      <w:pPr>
        <w:pStyle w:val="CorpodoTexto"/>
      </w:pPr>
      <w:r>
        <w:t>1. O ator pressiona o botão “Voltar”;</w:t>
      </w:r>
    </w:p>
    <w:p w:rsidR="002B0310" w:rsidRDefault="00924CF7" w:rsidP="00F44891">
      <w:pPr>
        <w:pStyle w:val="CorpodoTexto"/>
        <w:rPr>
          <w:b/>
        </w:rPr>
      </w:pPr>
      <w:r>
        <w:t xml:space="preserve">2. </w:t>
      </w:r>
      <w:r w:rsidRPr="00774CF0">
        <w:t xml:space="preserve">O sistema retorna </w:t>
      </w:r>
      <w:r w:rsidR="002B0310">
        <w:t>para UC04- Manter Orçamento</w:t>
      </w:r>
      <w:r>
        <w:rPr>
          <w:b/>
        </w:rPr>
        <w:t>.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6" w:name="_Toc372623389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913D8F">
        <w:t>E</w:t>
      </w:r>
      <w:r w:rsidR="003841F0" w:rsidRPr="003635CA">
        <w:t xml:space="preserve">tapas do </w:t>
      </w:r>
      <w:r w:rsidR="00913D8F">
        <w:t>F</w:t>
      </w:r>
      <w:r w:rsidR="003841F0" w:rsidRPr="003635CA">
        <w:t xml:space="preserve">luxo de </w:t>
      </w:r>
      <w:r w:rsidR="00913D8F">
        <w:t>T</w:t>
      </w:r>
      <w:r w:rsidR="003841F0" w:rsidRPr="003635CA">
        <w:t>rabalho</w:t>
      </w:r>
      <w:bookmarkEnd w:id="16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das etapas do fluxo de trabalho.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5F35F5">
        <w:rPr>
          <w:b/>
        </w:rPr>
        <w:t>Etapas do F</w:t>
      </w:r>
      <w:r w:rsidR="00C45E44">
        <w:rPr>
          <w:b/>
        </w:rPr>
        <w:t>luxo</w:t>
      </w:r>
    </w:p>
    <w:p w:rsidR="005F35F5" w:rsidRDefault="005F35F5" w:rsidP="005F35F5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332AB154" wp14:editId="07E1AA40">
            <wp:extent cx="5934075" cy="1924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18</w:t>
        </w:r>
      </w:fldSimple>
      <w:r>
        <w:t xml:space="preserve"> - Tela de Pesquisa de Etapas do Fluxo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5F35F5">
        <w:rPr>
          <w:b/>
        </w:rPr>
        <w:t>E</w:t>
      </w:r>
      <w:r>
        <w:rPr>
          <w:b/>
        </w:rPr>
        <w:t xml:space="preserve">tapas do </w:t>
      </w:r>
      <w:r w:rsidR="005F35F5">
        <w:rPr>
          <w:b/>
        </w:rPr>
        <w:t>F</w:t>
      </w:r>
      <w:r>
        <w:rPr>
          <w:b/>
        </w:rPr>
        <w:t>luxo</w:t>
      </w:r>
    </w:p>
    <w:p w:rsidR="00C205CE" w:rsidRDefault="005F35F5" w:rsidP="00C205CE">
      <w:pPr>
        <w:pStyle w:val="CorpodoTexto"/>
        <w:keepNext/>
      </w:pPr>
      <w:r>
        <w:rPr>
          <w:noProof/>
          <w:snapToGrid/>
          <w:lang w:eastAsia="pt-BR"/>
        </w:rPr>
        <w:drawing>
          <wp:inline distT="0" distB="0" distL="0" distR="0" wp14:anchorId="774D1EB5" wp14:editId="649FEE34">
            <wp:extent cx="59436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19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5F35F5">
        <w:t>E</w:t>
      </w:r>
      <w:r>
        <w:t xml:space="preserve">tapa do </w:t>
      </w:r>
      <w:r w:rsidR="005F35F5">
        <w:t>F</w:t>
      </w:r>
      <w:r>
        <w:t>luxo</w:t>
      </w:r>
    </w:p>
    <w:p w:rsidR="003841F0" w:rsidRDefault="003841F0" w:rsidP="003841F0">
      <w:pPr>
        <w:pStyle w:val="Ttulo3"/>
      </w:pPr>
      <w:r>
        <w:t>Pré-condição</w:t>
      </w:r>
    </w:p>
    <w:p w:rsidR="007130DB" w:rsidRPr="00AB3CED" w:rsidRDefault="007130DB" w:rsidP="007130DB">
      <w:pPr>
        <w:pStyle w:val="CorpodoTexto"/>
      </w:pPr>
      <w:r w:rsidRPr="00AB3CED">
        <w:t>Este caso de uso pode iniciar somente se:</w:t>
      </w:r>
    </w:p>
    <w:p w:rsidR="007130DB" w:rsidRDefault="007130DB" w:rsidP="007130DB">
      <w:pPr>
        <w:pStyle w:val="CorpodoTexto"/>
      </w:pPr>
      <w:r>
        <w:lastRenderedPageBreak/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3841F0" w:rsidRDefault="003841F0" w:rsidP="003841F0">
      <w:pPr>
        <w:pStyle w:val="Ttulo3"/>
      </w:pPr>
      <w:r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>, incluído, alterado ou inativado</w:t>
      </w:r>
      <w:r w:rsidR="00F261E4">
        <w:t xml:space="preserve"> uma etapa do fluxo de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3841F0" w:rsidP="003841F0">
      <w:pPr>
        <w:pStyle w:val="CorpodoTexto"/>
      </w:pPr>
      <w:r>
        <w:t>Gerente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3841F0" w:rsidRPr="008571E9" w:rsidRDefault="00383FCF" w:rsidP="003841F0">
      <w:pPr>
        <w:pStyle w:val="CorpodoTexto"/>
      </w:pPr>
      <w:r>
        <w:t>1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383FCF" w:rsidP="003841F0">
      <w:pPr>
        <w:pStyle w:val="CorpodoTexto"/>
      </w:pPr>
      <w:r>
        <w:t>2</w:t>
      </w:r>
      <w:r w:rsidR="003841F0">
        <w:t xml:space="preserve">. </w:t>
      </w:r>
      <w:r w:rsidR="003841F0" w:rsidRPr="00614936">
        <w:t xml:space="preserve">O </w:t>
      </w:r>
      <w:r w:rsidR="003841F0">
        <w:t>ator informa o</w:t>
      </w:r>
      <w:r>
        <w:t xml:space="preserve"> campo</w:t>
      </w:r>
      <w:r w:rsidR="007130DB">
        <w:t xml:space="preserve"> “Descrição”</w:t>
      </w:r>
      <w:r>
        <w:t xml:space="preserve"> e pressiona o</w:t>
      </w:r>
      <w:r w:rsidR="003841F0">
        <w:t xml:space="preserve"> botão “</w:t>
      </w:r>
      <w:r>
        <w:t>Pesquisar</w:t>
      </w:r>
      <w:r w:rsidR="003841F0">
        <w:t xml:space="preserve">”;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383FCF" w:rsidP="00383FCF">
      <w:pPr>
        <w:pStyle w:val="CorpodoTexto"/>
      </w:pPr>
      <w:r>
        <w:t>3. O sistema seleciona as etapas que atendam o filtro da pesquisa e</w:t>
      </w:r>
      <w:r w:rsidR="002B1D51">
        <w:t xml:space="preserve"> </w:t>
      </w:r>
      <w:r>
        <w:t xml:space="preserve">monta a grid de resultado; </w:t>
      </w:r>
      <w:r w:rsidRPr="003F2521">
        <w:rPr>
          <w:b/>
        </w:rPr>
        <w:t>(A3)(A</w:t>
      </w:r>
      <w:r w:rsidR="002B1D51">
        <w:rPr>
          <w:b/>
        </w:rPr>
        <w:t>5</w:t>
      </w:r>
      <w:r w:rsidRPr="003F2521">
        <w:rPr>
          <w:b/>
        </w:rPr>
        <w:t>).</w:t>
      </w:r>
    </w:p>
    <w:p w:rsidR="003841F0" w:rsidRDefault="00383FCF" w:rsidP="00383FCF">
      <w:pPr>
        <w:pStyle w:val="CorpodoTexto"/>
      </w:pPr>
      <w:r>
        <w:t xml:space="preserve">4.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Etapa do Fluxo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4.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2B1D51" w:rsidP="002B1D51">
      <w:pPr>
        <w:pStyle w:val="CorpodoTexto"/>
      </w:pPr>
      <w:r>
        <w:t xml:space="preserve">5. O sistema grava os dados da etapa no banco de dados </w:t>
      </w:r>
      <w:r w:rsidRPr="007F75E1"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 xml:space="preserve">6.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Etapa do Fluxo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etapa do fluxo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>7. O sistema verifica o preenchimento dos campos da tela</w:t>
      </w:r>
      <w:r>
        <w:rPr>
          <w:b/>
        </w:rPr>
        <w:t xml:space="preserve"> (E1)</w:t>
      </w:r>
      <w:r>
        <w:t xml:space="preserve"> </w:t>
      </w:r>
      <w:r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Pr="007F75E1">
        <w:rPr>
          <w:b/>
        </w:rPr>
        <w:t>2)</w:t>
      </w:r>
      <w:r>
        <w:t>;</w:t>
      </w:r>
    </w:p>
    <w:p w:rsidR="002B1D51" w:rsidRDefault="002B1D51" w:rsidP="002B1D51">
      <w:pPr>
        <w:pStyle w:val="CorpodoTexto"/>
      </w:pPr>
      <w:r>
        <w:t xml:space="preserve">8. O sistema atualiza os dados da etapa no banco de dados </w:t>
      </w:r>
      <w:r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lastRenderedPageBreak/>
        <w:t>1. O ator pressiona o botão “Voltar”;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Inativar Etapa do Fluxo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 xml:space="preserve">1. O ator pressiona o botão “Cancelar” na tela </w:t>
      </w:r>
      <w:r w:rsidRPr="00066B6E">
        <w:rPr>
          <w:b/>
        </w:rPr>
        <w:t>DV1</w:t>
      </w:r>
      <w:r>
        <w:t>;</w:t>
      </w:r>
    </w:p>
    <w:p w:rsidR="002B1D51" w:rsidRPr="003F2521" w:rsidRDefault="002B1D51" w:rsidP="002B1D51">
      <w:pPr>
        <w:pStyle w:val="CorpodoTexto"/>
      </w:pPr>
      <w:r>
        <w:t>2.</w:t>
      </w:r>
      <w:r w:rsidRPr="002B1D51">
        <w:t xml:space="preserve"> </w:t>
      </w:r>
      <w:r>
        <w:t>O sistema apresenta mensagem de confirmação para a mudança de situação da etapa do fluxo selecionado</w:t>
      </w:r>
      <w:r>
        <w:rPr>
          <w:b/>
        </w:rPr>
        <w:t>;</w:t>
      </w:r>
    </w:p>
    <w:p w:rsidR="002B1D51" w:rsidRDefault="002B1D51" w:rsidP="002B1D51">
      <w:pPr>
        <w:pStyle w:val="CorpodoTexto"/>
      </w:pPr>
      <w:r>
        <w:t xml:space="preserve">3. O ator confirma a inativação da etapa; </w:t>
      </w:r>
    </w:p>
    <w:p w:rsidR="002B1D51" w:rsidRDefault="002B1D51" w:rsidP="002B1D51">
      <w:pPr>
        <w:pStyle w:val="CorpodoTexto"/>
      </w:pPr>
      <w:r>
        <w:t xml:space="preserve">4. O sistema atualiza os dados da etapa do fluxo no banco de dados </w:t>
      </w:r>
      <w:r>
        <w:rPr>
          <w:b/>
        </w:rPr>
        <w:t>(E2)</w:t>
      </w:r>
      <w:r>
        <w:t>;</w:t>
      </w:r>
    </w:p>
    <w:p w:rsidR="002B1D51" w:rsidRDefault="002B1D51" w:rsidP="002B1D51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etapa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7" w:name="_Toc372623390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bookmarkEnd w:id="17"/>
      <w:r w:rsidR="0002454C">
        <w:t>Manter Seguradora</w:t>
      </w:r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dos fluxos de trabalho.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632F18">
        <w:rPr>
          <w:b/>
        </w:rPr>
        <w:t>F</w:t>
      </w:r>
      <w:r>
        <w:rPr>
          <w:b/>
        </w:rPr>
        <w:t xml:space="preserve">luxos de </w:t>
      </w:r>
      <w:r w:rsidR="00632F18">
        <w:rPr>
          <w:b/>
        </w:rPr>
        <w:t>T</w:t>
      </w:r>
      <w:r>
        <w:rPr>
          <w:b/>
        </w:rPr>
        <w:t>rabalho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20</w:t>
        </w:r>
      </w:fldSimple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3861EB">
        <w:rPr>
          <w:b/>
        </w:rPr>
        <w:t>F</w:t>
      </w:r>
      <w:r>
        <w:rPr>
          <w:b/>
        </w:rPr>
        <w:t>luxo</w:t>
      </w:r>
      <w:r w:rsidR="00540546">
        <w:rPr>
          <w:b/>
        </w:rPr>
        <w:t xml:space="preserve"> de </w:t>
      </w:r>
      <w:r w:rsidR="003861EB">
        <w:rPr>
          <w:b/>
        </w:rPr>
        <w:t>T</w:t>
      </w:r>
      <w:r w:rsidR="00540546">
        <w:rPr>
          <w:b/>
        </w:rPr>
        <w:t>rabalho</w:t>
      </w:r>
    </w:p>
    <w:p w:rsidR="007B6436" w:rsidRDefault="000E646C" w:rsidP="000E646C">
      <w:pPr>
        <w:pStyle w:val="CorpodoTexto"/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21</w:t>
        </w:r>
      </w:fldSimple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notifica ao usuário que a exclusão foi ocorrida com sucesso. 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8" w:name="_Toc372623391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8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>para descreve como é realizado o acesso no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r>
        <w:rPr>
          <w:b/>
        </w:rPr>
        <w:t>login</w:t>
      </w:r>
    </w:p>
    <w:p w:rsidR="00A549EA" w:rsidRDefault="009E3E1B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3827A530" wp14:editId="63F90771">
            <wp:extent cx="5857875" cy="3819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23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P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549EA" w:rsidP="00A549EA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639F59A8" wp14:editId="733F798A">
            <wp:extent cx="5612130" cy="299085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EA" w:rsidRPr="00A549EA" w:rsidRDefault="00A549EA" w:rsidP="00A549EA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24</w:t>
        </w:r>
      </w:fldSimple>
      <w:r>
        <w:t xml:space="preserve"> - Tela Principal do Sistema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BA684E" w:rsidP="00BA684E">
      <w:pPr>
        <w:pStyle w:val="CorpodoTexto"/>
        <w:numPr>
          <w:ilvl w:val="0"/>
          <w:numId w:val="43"/>
        </w:numPr>
      </w:pPr>
      <w:r>
        <w:t>Houver uma conexão entre o computador do cliente e o servidor do aplicativo</w:t>
      </w:r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>
        <w:t xml:space="preserve"> ter acesso ao sistema no site.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685AFF" w:rsidP="00685AFF">
      <w:pPr>
        <w:pStyle w:val="CorpodoTexto"/>
      </w:pPr>
      <w:r>
        <w:t>Secretaria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Matricula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(DV2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1);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A549EA" w:rsidRDefault="00A549EA" w:rsidP="00BA684E">
      <w:pPr>
        <w:pStyle w:val="CorpodoTexto"/>
      </w:pP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>
        <w:rPr>
          <w:rFonts w:cs="Arial"/>
          <w:b/>
        </w:rPr>
        <w:t>matrícula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proofErr w:type="gramStart"/>
      <w:r>
        <w:t xml:space="preserve">  </w:t>
      </w:r>
      <w:proofErr w:type="gramEnd"/>
      <w:r>
        <w:t>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 retorna a mensagem: “Informe a matrícula 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lastRenderedPageBreak/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B381C" w:rsidRDefault="002B381C" w:rsidP="002B381C">
      <w:r>
        <w:br w:type="page"/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19" w:name="_Toc372623392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19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</w:t>
      </w:r>
      <w:r>
        <w:t>o o controle das etapas percorridas na execução do serviço.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</w:p>
    <w:p w:rsidR="007C505A" w:rsidRDefault="007C505A" w:rsidP="007C505A">
      <w:r w:rsidRPr="007C505A">
        <w:rPr>
          <w:noProof/>
          <w:lang w:eastAsia="pt-BR"/>
        </w:rPr>
        <w:drawing>
          <wp:inline distT="0" distB="0" distL="0" distR="0" wp14:anchorId="65269878" wp14:editId="14B41ED2">
            <wp:extent cx="5943600" cy="5362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25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</w:p>
    <w:p w:rsidR="00DC26AF" w:rsidRDefault="00DC26AF" w:rsidP="00DC26AF">
      <w:pPr>
        <w:pStyle w:val="EstiloCORPOTEXTOSPEIPrimeiralinha0cm"/>
      </w:pPr>
    </w:p>
    <w:p w:rsidR="00DC26AF" w:rsidRDefault="00DC26AF" w:rsidP="002F79F2">
      <w:pPr>
        <w:pStyle w:val="EstiloCORPOTEXTOSPEIPrimeiralinha0cm"/>
        <w:ind w:firstLine="0"/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5D0F0EFE" wp14:editId="25BF02A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02FAB3" wp14:editId="28587C52">
                                  <wp:extent cx="2113280" cy="267335"/>
                                  <wp:effectExtent l="0" t="0" r="1270" b="0"/>
                                  <wp:docPr id="226" name="Imagem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A620B7" wp14:editId="3141FEE6">
                                  <wp:extent cx="1492250" cy="129540"/>
                                  <wp:effectExtent l="0" t="0" r="0" b="3810"/>
                                  <wp:docPr id="227" name="Imagem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DC7F0B" wp14:editId="65029964">
                                  <wp:extent cx="1492250" cy="129540"/>
                                  <wp:effectExtent l="0" t="0" r="0" b="3810"/>
                                  <wp:docPr id="228" name="Imagem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C38DB6" wp14:editId="7C2046AC">
                                  <wp:extent cx="1492250" cy="129540"/>
                                  <wp:effectExtent l="0" t="0" r="0" b="3810"/>
                                  <wp:docPr id="229" name="Imagem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02FAB3" wp14:editId="28587C52">
                            <wp:extent cx="2113280" cy="267335"/>
                            <wp:effectExtent l="0" t="0" r="1270" b="0"/>
                            <wp:docPr id="226" name="Imagem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A620B7" wp14:editId="3141FEE6">
                            <wp:extent cx="1492250" cy="129540"/>
                            <wp:effectExtent l="0" t="0" r="0" b="3810"/>
                            <wp:docPr id="227" name="Imagem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DC7F0B" wp14:editId="65029964">
                            <wp:extent cx="1492250" cy="129540"/>
                            <wp:effectExtent l="0" t="0" r="0" b="3810"/>
                            <wp:docPr id="228" name="Imagem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C38DB6" wp14:editId="7C2046AC">
                            <wp:extent cx="1492250" cy="129540"/>
                            <wp:effectExtent l="0" t="0" r="0" b="3810"/>
                            <wp:docPr id="229" name="Imagem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2BD5E5D0" wp14:editId="47DE1CE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0BB1AC" wp14:editId="27ABF33F">
                                  <wp:extent cx="2113280" cy="267335"/>
                                  <wp:effectExtent l="0" t="0" r="1270" b="0"/>
                                  <wp:docPr id="230" name="Imagem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9F709C" wp14:editId="21AFD768">
                                  <wp:extent cx="1492250" cy="129540"/>
                                  <wp:effectExtent l="0" t="0" r="0" b="3810"/>
                                  <wp:docPr id="231" name="Imagem 2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E7763D" wp14:editId="57AFEA9C">
                                  <wp:extent cx="1492250" cy="129540"/>
                                  <wp:effectExtent l="0" t="0" r="0" b="3810"/>
                                  <wp:docPr id="232" name="Imagem 2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C8449B" wp14:editId="27FCB14C">
                                  <wp:extent cx="1492250" cy="129540"/>
                                  <wp:effectExtent l="0" t="0" r="0" b="3810"/>
                                  <wp:docPr id="233" name="Imagem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0BB1AC" wp14:editId="27ABF33F">
                            <wp:extent cx="2113280" cy="267335"/>
                            <wp:effectExtent l="0" t="0" r="1270" b="0"/>
                            <wp:docPr id="230" name="Imagem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9F709C" wp14:editId="21AFD768">
                            <wp:extent cx="1492250" cy="129540"/>
                            <wp:effectExtent l="0" t="0" r="0" b="3810"/>
                            <wp:docPr id="231" name="Imagem 2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E7763D" wp14:editId="57AFEA9C">
                            <wp:extent cx="1492250" cy="129540"/>
                            <wp:effectExtent l="0" t="0" r="0" b="3810"/>
                            <wp:docPr id="232" name="Imagem 2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C8449B" wp14:editId="27FCB14C">
                            <wp:extent cx="1492250" cy="129540"/>
                            <wp:effectExtent l="0" t="0" r="0" b="3810"/>
                            <wp:docPr id="233" name="Imagem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2F088B10" wp14:editId="75CBABE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9E690" wp14:editId="53EEEC7E">
                                  <wp:extent cx="2113280" cy="267335"/>
                                  <wp:effectExtent l="0" t="0" r="1270" b="0"/>
                                  <wp:docPr id="234" name="Imagem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F370DF" wp14:editId="093DDF5A">
                                  <wp:extent cx="1492250" cy="129540"/>
                                  <wp:effectExtent l="0" t="0" r="0" b="3810"/>
                                  <wp:docPr id="235" name="Imagem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AE25FC" wp14:editId="24F4076B">
                                  <wp:extent cx="1492250" cy="129540"/>
                                  <wp:effectExtent l="0" t="0" r="0" b="3810"/>
                                  <wp:docPr id="236" name="Imagem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CD69AA" wp14:editId="235B77C6">
                                  <wp:extent cx="1492250" cy="129540"/>
                                  <wp:effectExtent l="0" t="0" r="0" b="3810"/>
                                  <wp:docPr id="237" name="Imagem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9E690" wp14:editId="53EEEC7E">
                            <wp:extent cx="2113280" cy="267335"/>
                            <wp:effectExtent l="0" t="0" r="1270" b="0"/>
                            <wp:docPr id="234" name="Imagem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F370DF" wp14:editId="093DDF5A">
                            <wp:extent cx="1492250" cy="129540"/>
                            <wp:effectExtent l="0" t="0" r="0" b="3810"/>
                            <wp:docPr id="235" name="Imagem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AE25FC" wp14:editId="24F4076B">
                            <wp:extent cx="1492250" cy="129540"/>
                            <wp:effectExtent l="0" t="0" r="0" b="3810"/>
                            <wp:docPr id="236" name="Imagem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CD69AA" wp14:editId="235B77C6">
                            <wp:extent cx="1492250" cy="129540"/>
                            <wp:effectExtent l="0" t="0" r="0" b="3810"/>
                            <wp:docPr id="237" name="Imagem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218F3EAC" wp14:editId="0F64205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7B5733" wp14:editId="52CD2342">
                                  <wp:extent cx="2113280" cy="267335"/>
                                  <wp:effectExtent l="0" t="0" r="1270" b="0"/>
                                  <wp:docPr id="238" name="Imagem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CE6BD4" wp14:editId="640B571D">
                                  <wp:extent cx="1492250" cy="129540"/>
                                  <wp:effectExtent l="0" t="0" r="0" b="3810"/>
                                  <wp:docPr id="239" name="Imagem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19EF18" wp14:editId="57F63359">
                                  <wp:extent cx="1492250" cy="129540"/>
                                  <wp:effectExtent l="0" t="0" r="0" b="3810"/>
                                  <wp:docPr id="240" name="Imagem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1CD00D" wp14:editId="3B6639B8">
                                  <wp:extent cx="1492250" cy="129540"/>
                                  <wp:effectExtent l="0" t="0" r="0" b="3810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7B5733" wp14:editId="52CD2342">
                            <wp:extent cx="2113280" cy="267335"/>
                            <wp:effectExtent l="0" t="0" r="1270" b="0"/>
                            <wp:docPr id="238" name="Imagem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CE6BD4" wp14:editId="640B571D">
                            <wp:extent cx="1492250" cy="129540"/>
                            <wp:effectExtent l="0" t="0" r="0" b="3810"/>
                            <wp:docPr id="239" name="Imagem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19EF18" wp14:editId="57F63359">
                            <wp:extent cx="1492250" cy="129540"/>
                            <wp:effectExtent l="0" t="0" r="0" b="3810"/>
                            <wp:docPr id="240" name="Imagem 2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1CD00D" wp14:editId="3B6639B8">
                            <wp:extent cx="1492250" cy="129540"/>
                            <wp:effectExtent l="0" t="0" r="0" b="3810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0F391A2C" wp14:editId="1CADD3C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AF7692" wp14:editId="78649F52">
                                  <wp:extent cx="2113280" cy="267335"/>
                                  <wp:effectExtent l="0" t="0" r="1270" b="0"/>
                                  <wp:docPr id="242" name="Imagem 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40F64A" wp14:editId="22354522">
                                  <wp:extent cx="1492250" cy="129540"/>
                                  <wp:effectExtent l="0" t="0" r="0" b="3810"/>
                                  <wp:docPr id="243" name="Imagem 2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A9F16E" wp14:editId="429FFF1F">
                                  <wp:extent cx="1492250" cy="129540"/>
                                  <wp:effectExtent l="0" t="0" r="0" b="3810"/>
                                  <wp:docPr id="244" name="Imagem 2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F0B3356" wp14:editId="3BBD335F">
                                  <wp:extent cx="1492250" cy="129540"/>
                                  <wp:effectExtent l="0" t="0" r="0" b="3810"/>
                                  <wp:docPr id="245" name="Imagem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AF7692" wp14:editId="78649F52">
                            <wp:extent cx="2113280" cy="267335"/>
                            <wp:effectExtent l="0" t="0" r="1270" b="0"/>
                            <wp:docPr id="242" name="Imagem 2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40F64A" wp14:editId="22354522">
                            <wp:extent cx="1492250" cy="129540"/>
                            <wp:effectExtent l="0" t="0" r="0" b="3810"/>
                            <wp:docPr id="243" name="Imagem 2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A9F16E" wp14:editId="429FFF1F">
                            <wp:extent cx="1492250" cy="129540"/>
                            <wp:effectExtent l="0" t="0" r="0" b="3810"/>
                            <wp:docPr id="244" name="Imagem 2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F0B3356" wp14:editId="3BBD335F">
                            <wp:extent cx="1492250" cy="129540"/>
                            <wp:effectExtent l="0" t="0" r="0" b="3810"/>
                            <wp:docPr id="245" name="Imagem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DC26A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53A2C300" wp14:editId="261FAFF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F4B20B" wp14:editId="4A5F434F">
                                  <wp:extent cx="2113280" cy="267335"/>
                                  <wp:effectExtent l="0" t="0" r="1270" b="0"/>
                                  <wp:docPr id="246" name="Imagem 2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A61C71" wp14:editId="569E06B9">
                                  <wp:extent cx="1492250" cy="129540"/>
                                  <wp:effectExtent l="0" t="0" r="0" b="3810"/>
                                  <wp:docPr id="247" name="Imagem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74C1B9" wp14:editId="253899DF">
                                  <wp:extent cx="1492250" cy="129540"/>
                                  <wp:effectExtent l="0" t="0" r="0" b="381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73B451" wp14:editId="7CD932A8">
                                  <wp:extent cx="1492250" cy="129540"/>
                                  <wp:effectExtent l="0" t="0" r="0" b="3810"/>
                                  <wp:docPr id="249" name="Imagem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F4B20B" wp14:editId="4A5F434F">
                            <wp:extent cx="2113280" cy="267335"/>
                            <wp:effectExtent l="0" t="0" r="1270" b="0"/>
                            <wp:docPr id="246" name="Imagem 2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A61C71" wp14:editId="569E06B9">
                            <wp:extent cx="1492250" cy="129540"/>
                            <wp:effectExtent l="0" t="0" r="0" b="3810"/>
                            <wp:docPr id="247" name="Imagem 2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74C1B9" wp14:editId="253899DF">
                            <wp:extent cx="1492250" cy="129540"/>
                            <wp:effectExtent l="0" t="0" r="0" b="381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73B451" wp14:editId="7CD932A8">
                            <wp:extent cx="1492250" cy="129540"/>
                            <wp:effectExtent l="0" t="0" r="0" b="3810"/>
                            <wp:docPr id="249" name="Imagem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DC26AF"/>
                  </w:txbxContent>
                </v:textbox>
              </v:shape>
            </w:pict>
          </mc:Fallback>
        </mc:AlternateContent>
      </w:r>
    </w:p>
    <w:p w:rsidR="00DC26AF" w:rsidRPr="00393491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2F79F2">
        <w:rPr>
          <w:b/>
        </w:rPr>
        <w:t>D</w:t>
      </w:r>
      <w:r w:rsidR="00F96FA2">
        <w:rPr>
          <w:b/>
        </w:rPr>
        <w:t xml:space="preserve">etalhes da </w:t>
      </w:r>
      <w:r w:rsidR="002F79F2">
        <w:rPr>
          <w:b/>
        </w:rPr>
        <w:t>E</w:t>
      </w:r>
      <w:r w:rsidR="00F96FA2">
        <w:rPr>
          <w:b/>
        </w:rPr>
        <w:t>tapa</w:t>
      </w:r>
      <w:r w:rsidR="002F79F2">
        <w:rPr>
          <w:b/>
        </w:rPr>
        <w:t xml:space="preserve"> Percorrida</w:t>
      </w:r>
    </w:p>
    <w:p w:rsidR="00DC26AF" w:rsidRDefault="002F79F2" w:rsidP="002F79F2">
      <w:r w:rsidRPr="002F79F2">
        <w:rPr>
          <w:noProof/>
          <w:lang w:eastAsia="pt-BR"/>
        </w:rPr>
        <w:lastRenderedPageBreak/>
        <w:drawing>
          <wp:inline distT="0" distB="0" distL="0" distR="0" wp14:anchorId="28AD7B55" wp14:editId="226129FF">
            <wp:extent cx="5943600" cy="43053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26</w:t>
        </w:r>
      </w:fldSimple>
      <w:r>
        <w:t xml:space="preserve"> - </w:t>
      </w:r>
      <w:r w:rsidRPr="00D6029B">
        <w:t xml:space="preserve">Tela de </w:t>
      </w:r>
      <w:r w:rsidR="002F79F2">
        <w:t>D</w:t>
      </w:r>
      <w:r w:rsidR="00FB021B">
        <w:t xml:space="preserve">etalhes da </w:t>
      </w:r>
      <w:r w:rsidR="002F79F2">
        <w:t>E</w:t>
      </w:r>
      <w:r w:rsidR="00FB021B">
        <w:t xml:space="preserve">tapa </w:t>
      </w:r>
      <w:r w:rsidR="002F79F2">
        <w:t>P</w:t>
      </w:r>
      <w:r w:rsidR="00FB021B">
        <w:t>ercorrida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>
        <w:t xml:space="preserve">pesquisado, incluído e </w:t>
      </w:r>
      <w:r w:rsidRPr="0067594A">
        <w:t xml:space="preserve">alterado </w:t>
      </w:r>
      <w:r>
        <w:t>um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484BDF" w:rsidP="00DC26AF">
      <w:pPr>
        <w:pStyle w:val="CorpodoTexto"/>
      </w:pPr>
      <w:r>
        <w:t>Gerente</w:t>
      </w:r>
    </w:p>
    <w:p w:rsidR="0058061A" w:rsidRDefault="0058061A" w:rsidP="00DC26AF">
      <w:pPr>
        <w:pStyle w:val="CorpodoTexto"/>
      </w:pPr>
    </w:p>
    <w:p w:rsidR="0058061A" w:rsidRPr="007C6ABE" w:rsidRDefault="0058061A" w:rsidP="00DC26AF">
      <w:pPr>
        <w:pStyle w:val="CorpodoTexto"/>
      </w:pP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DC26AF" w:rsidRPr="008571E9" w:rsidRDefault="00DC26AF" w:rsidP="00DC26AF">
      <w:pPr>
        <w:pStyle w:val="CorpodoTexto"/>
      </w:pPr>
      <w:r>
        <w:t xml:space="preserve">1. O sistema </w:t>
      </w:r>
      <w:r w:rsidR="00495D93">
        <w:t>apresenta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DC26AF" w:rsidRDefault="00DC26AF" w:rsidP="00DC26AF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informa </w:t>
      </w:r>
      <w:r w:rsidR="00E16A87">
        <w:t>o número do orçamento;</w:t>
      </w:r>
    </w:p>
    <w:p w:rsidR="00C6242D" w:rsidRPr="00C6242D" w:rsidRDefault="00DC26AF" w:rsidP="00C6242D">
      <w:pPr>
        <w:pStyle w:val="CorpodoTexto"/>
        <w:rPr>
          <w:b/>
        </w:rPr>
      </w:pPr>
      <w:r>
        <w:t xml:space="preserve">3. </w:t>
      </w:r>
      <w:r w:rsidR="009045D4">
        <w:t>“O sistema preenche os campos: “Veiculo”, “Cliente”, “Fluxo de trabalho” e “</w:t>
      </w:r>
      <w:r w:rsidR="00495D93">
        <w:t>P</w:t>
      </w:r>
      <w:r w:rsidR="00E16A87">
        <w:t>róxima etapa</w:t>
      </w:r>
      <w:r w:rsidR="00495D93">
        <w:t>”</w:t>
      </w:r>
      <w:r w:rsidR="00E16A87">
        <w:t xml:space="preserve"> com os dados do orçamento;</w:t>
      </w:r>
      <w:r w:rsidR="00C6242D">
        <w:t xml:space="preserve"> </w:t>
      </w:r>
      <w:r w:rsidR="00C6242D" w:rsidRPr="00C6242D">
        <w:rPr>
          <w:b/>
        </w:rPr>
        <w:t>(</w:t>
      </w:r>
      <w:proofErr w:type="gramStart"/>
      <w:r w:rsidR="00C6242D" w:rsidRPr="00C6242D">
        <w:rPr>
          <w:b/>
        </w:rPr>
        <w:t>A5)</w:t>
      </w:r>
      <w:proofErr w:type="gramEnd"/>
    </w:p>
    <w:p w:rsidR="00E16A87" w:rsidRDefault="00E16A87" w:rsidP="00DC26AF">
      <w:pPr>
        <w:pStyle w:val="CorpodoTexto"/>
      </w:pPr>
      <w:r>
        <w:lastRenderedPageBreak/>
        <w:t xml:space="preserve">4. O sistema desenha o fluxo de andamento do orçamento; </w:t>
      </w:r>
    </w:p>
    <w:p w:rsidR="00E16A87" w:rsidRDefault="00E16A87" w:rsidP="00DC26AF">
      <w:pPr>
        <w:pStyle w:val="CorpodoTexto"/>
      </w:pPr>
      <w:r>
        <w:t>5. O ator informa os dados da execução da etapa e pressionar o botão “Salvar”;</w:t>
      </w:r>
      <w:r w:rsidRPr="00E16A87">
        <w:rPr>
          <w:b/>
        </w:rPr>
        <w:t xml:space="preserve"> </w:t>
      </w:r>
      <w:r w:rsidRPr="003F2521">
        <w:rPr>
          <w:b/>
        </w:rPr>
        <w:t>(A1)</w:t>
      </w:r>
      <w:r>
        <w:rPr>
          <w:b/>
        </w:rPr>
        <w:t>(A2)</w:t>
      </w:r>
      <w:r w:rsidRPr="00E16A87">
        <w:rPr>
          <w:b/>
        </w:rPr>
        <w:t xml:space="preserve"> </w:t>
      </w:r>
      <w:r>
        <w:rPr>
          <w:b/>
        </w:rPr>
        <w:t>(A3)</w:t>
      </w:r>
      <w:r w:rsidR="007376DD" w:rsidRPr="007376DD">
        <w:rPr>
          <w:b/>
        </w:rPr>
        <w:t xml:space="preserve"> </w:t>
      </w:r>
      <w:r w:rsidR="007376DD">
        <w:rPr>
          <w:b/>
        </w:rPr>
        <w:t>(</w:t>
      </w:r>
      <w:proofErr w:type="gramStart"/>
      <w:r w:rsidR="007376DD">
        <w:rPr>
          <w:b/>
        </w:rPr>
        <w:t>A4)</w:t>
      </w:r>
      <w:proofErr w:type="gramEnd"/>
    </w:p>
    <w:p w:rsidR="00E16A87" w:rsidRDefault="00E16A87" w:rsidP="00DC26AF">
      <w:pPr>
        <w:pStyle w:val="CorpodoTexto"/>
      </w:pPr>
      <w:r>
        <w:t>6.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>
        <w:t>;</w:t>
      </w:r>
      <w:r w:rsidR="00917269">
        <w:t xml:space="preserve"> </w:t>
      </w:r>
    </w:p>
    <w:p w:rsidR="008739A2" w:rsidRDefault="00E16A87" w:rsidP="008739A2">
      <w:pPr>
        <w:pStyle w:val="CorpodoTexto"/>
      </w:pPr>
      <w:r>
        <w:t>7. O sistema grava os dados da eta</w:t>
      </w:r>
      <w:r w:rsidR="00917269">
        <w:t>pa percorrida no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>
        <w:t xml:space="preserve"> </w:t>
      </w:r>
    </w:p>
    <w:p w:rsidR="008739A2" w:rsidRDefault="008739A2" w:rsidP="008739A2">
      <w:pPr>
        <w:pStyle w:val="CorpodoTexto"/>
      </w:pPr>
      <w:r>
        <w:t>8. O sistema continua o andamento do fluxo;</w:t>
      </w:r>
    </w:p>
    <w:p w:rsidR="00DC26AF" w:rsidRDefault="008739A2" w:rsidP="00DC26AF">
      <w:pPr>
        <w:pStyle w:val="CorpodoTexto"/>
      </w:pPr>
      <w:r>
        <w:t>9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DC26AF" w:rsidRPr="007631A1" w:rsidRDefault="00DC26AF" w:rsidP="00DC26AF">
      <w:pPr>
        <w:pStyle w:val="CorpodoTexto"/>
      </w:pPr>
      <w:r>
        <w:t>1. O ator pressiona o botão “Voltar”;</w:t>
      </w:r>
    </w:p>
    <w:p w:rsidR="00DC26AF" w:rsidRPr="00527915" w:rsidRDefault="00DC26AF" w:rsidP="00DC26AF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7376DD">
        <w:t>Limpar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6242D">
        <w:rPr>
          <w:rFonts w:cs="Arial"/>
          <w:b/>
        </w:rPr>
        <w:t xml:space="preserve">Controle do </w:t>
      </w:r>
      <w:r w:rsidR="00495D93">
        <w:rPr>
          <w:rFonts w:cs="Arial"/>
          <w:b/>
        </w:rPr>
        <w:t>S</w:t>
      </w:r>
      <w:r w:rsidR="00C6242D">
        <w:rPr>
          <w:rFonts w:cs="Arial"/>
          <w:b/>
        </w:rPr>
        <w:t xml:space="preserve">erviço </w:t>
      </w:r>
      <w:r w:rsidR="00495D93">
        <w:rPr>
          <w:rFonts w:cs="Arial"/>
          <w:b/>
        </w:rPr>
        <w:t>M</w:t>
      </w:r>
      <w:r w:rsidR="00C6242D">
        <w:rPr>
          <w:rFonts w:cs="Arial"/>
          <w:b/>
        </w:rPr>
        <w:t>anual</w:t>
      </w:r>
      <w:r>
        <w:rPr>
          <w:rFonts w:cs="Arial"/>
        </w:rPr>
        <w:t>:</w:t>
      </w:r>
    </w:p>
    <w:p w:rsidR="00DC26AF" w:rsidRDefault="00DC26AF" w:rsidP="00DC26AF">
      <w:pPr>
        <w:pStyle w:val="CorpodoTexto"/>
      </w:pPr>
      <w:r>
        <w:t>1. O ator pressiona o botão “</w:t>
      </w:r>
      <w:r w:rsidR="00585C06">
        <w:t>Remover do Fluxo</w:t>
      </w:r>
      <w:r>
        <w:t>” na tela</w:t>
      </w:r>
      <w:r w:rsidR="009045D4">
        <w:t xml:space="preserve"> </w:t>
      </w:r>
      <w:r w:rsidR="009045D4" w:rsidRPr="009045D4">
        <w:rPr>
          <w:b/>
        </w:rPr>
        <w:t>DV1</w:t>
      </w:r>
      <w:r>
        <w:t>;</w:t>
      </w:r>
    </w:p>
    <w:p w:rsidR="00585C06" w:rsidRPr="00FB0A65" w:rsidRDefault="00DC26AF" w:rsidP="00585C06">
      <w:pPr>
        <w:pStyle w:val="CorpodoTexto"/>
      </w:pPr>
      <w:r>
        <w:t>2</w:t>
      </w:r>
      <w:r w:rsidR="00585C06">
        <w:t>.</w:t>
      </w:r>
      <w:r w:rsidR="00585C06" w:rsidRPr="00585C06">
        <w:t xml:space="preserve"> </w:t>
      </w:r>
      <w:r w:rsidR="00585C06" w:rsidRPr="00FB0A65">
        <w:t>O sistema apresenta mensagem de confirmaç</w:t>
      </w:r>
      <w:r w:rsidR="00585C06">
        <w:t xml:space="preserve">ão para o controle do </w:t>
      </w:r>
      <w:r w:rsidR="00C6242D">
        <w:t>serviço</w:t>
      </w:r>
      <w:r w:rsidR="00585C06">
        <w:t xml:space="preserve"> manual</w:t>
      </w:r>
      <w:r w:rsidR="00585C06" w:rsidRPr="00FB0A65">
        <w:t>;</w:t>
      </w:r>
    </w:p>
    <w:p w:rsidR="00585C06" w:rsidRPr="00FB0A65" w:rsidRDefault="00585C06" w:rsidP="00585C06">
      <w:pPr>
        <w:pStyle w:val="CorpodoTexto"/>
      </w:pPr>
      <w:r w:rsidRPr="00FB0A65">
        <w:t xml:space="preserve">3. O ator </w:t>
      </w:r>
      <w:r>
        <w:t>confirma a remoção do fluxo de trabalho</w:t>
      </w:r>
      <w:r w:rsidRPr="00FB0A65">
        <w:t xml:space="preserve"> </w:t>
      </w:r>
      <w:r w:rsidR="00917269" w:rsidRPr="00917269">
        <w:rPr>
          <w:b/>
        </w:rPr>
        <w:t>(</w:t>
      </w:r>
      <w:r w:rsidR="002D4BF9">
        <w:rPr>
          <w:b/>
        </w:rPr>
        <w:t>R3</w:t>
      </w:r>
      <w:r w:rsidR="00917269" w:rsidRPr="00917269">
        <w:rPr>
          <w:b/>
        </w:rPr>
        <w:t>92)</w:t>
      </w:r>
      <w:r w:rsidR="00917269">
        <w:rPr>
          <w:b/>
        </w:rPr>
        <w:t>;</w:t>
      </w:r>
    </w:p>
    <w:p w:rsidR="00585C06" w:rsidRDefault="00585C06" w:rsidP="00585C06">
      <w:pPr>
        <w:pStyle w:val="CorpodoTexto"/>
      </w:pPr>
      <w:r w:rsidRPr="00FB0A65">
        <w:t xml:space="preserve">4. O sistema </w:t>
      </w:r>
      <w:r>
        <w:t>remove</w:t>
      </w:r>
      <w:r w:rsidR="00C6242D">
        <w:t xml:space="preserve"> as etapas percorridas</w:t>
      </w:r>
      <w:r>
        <w:t xml:space="preserve"> </w:t>
      </w:r>
      <w:r w:rsidR="00C6242D">
        <w:t>pelo fluxo do orçamento</w:t>
      </w:r>
      <w:r w:rsid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</w:p>
    <w:p w:rsidR="00C6242D" w:rsidRPr="00FB0A65" w:rsidRDefault="00C6242D" w:rsidP="00585C06">
      <w:pPr>
        <w:pStyle w:val="CorpodoTexto"/>
      </w:pPr>
      <w:r>
        <w:t>5. O sistema atualiza o orçamento</w:t>
      </w:r>
      <w:r w:rsidR="00917269">
        <w:t xml:space="preserve"> </w:t>
      </w:r>
      <w:r w:rsidR="00917269" w:rsidRPr="00917269">
        <w:rPr>
          <w:b/>
        </w:rPr>
        <w:t>(E2)</w:t>
      </w:r>
      <w:r>
        <w:t>;</w:t>
      </w:r>
    </w:p>
    <w:p w:rsidR="00DC26AF" w:rsidRDefault="00C6242D" w:rsidP="00C6242D">
      <w:pPr>
        <w:pStyle w:val="CorpodoTexto"/>
      </w:pPr>
      <w:r>
        <w:t>6</w:t>
      </w:r>
      <w:r w:rsidR="00585C06" w:rsidRPr="00FB0A65">
        <w:t xml:space="preserve">. O caso de uso retoma ao passo </w:t>
      </w:r>
      <w:proofErr w:type="gramStart"/>
      <w:r w:rsidR="00585C06" w:rsidRPr="00FB0A65">
        <w:t>3</w:t>
      </w:r>
      <w:proofErr w:type="gramEnd"/>
      <w:r w:rsidR="00585C06" w:rsidRPr="00FB0A65">
        <w:t xml:space="preserve"> do fluxo principal.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="00585C06">
        <w:rPr>
          <w:rFonts w:cs="Arial"/>
          <w:b/>
        </w:rPr>
        <w:t xml:space="preserve">Detalhes da </w:t>
      </w:r>
      <w:r w:rsidR="00CD53C2">
        <w:rPr>
          <w:rFonts w:cs="Arial"/>
          <w:b/>
        </w:rPr>
        <w:t>E</w:t>
      </w:r>
      <w:r w:rsidR="00585C06">
        <w:rPr>
          <w:rFonts w:cs="Arial"/>
          <w:b/>
        </w:rPr>
        <w:t>tapa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585C06">
        <w:t>link na</w:t>
      </w:r>
      <w:r>
        <w:t xml:space="preserve"> “</w:t>
      </w:r>
      <w:r w:rsidR="00585C06">
        <w:t>Etapa</w:t>
      </w:r>
      <w:r>
        <w:t xml:space="preserve">” </w:t>
      </w:r>
      <w:r w:rsidR="00585C06">
        <w:t>do fluxo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DV2</w:t>
      </w:r>
      <w:r w:rsidR="00585C06">
        <w:rPr>
          <w:b/>
        </w:rPr>
        <w:t xml:space="preserve"> </w:t>
      </w:r>
      <w:r w:rsidR="00585C06">
        <w:t>com os dados da etapa preenchidos</w:t>
      </w:r>
      <w:r>
        <w:rPr>
          <w:b/>
        </w:rPr>
        <w:t>;</w:t>
      </w:r>
    </w:p>
    <w:p w:rsidR="00DC26AF" w:rsidRDefault="00DC26AF" w:rsidP="00DC26AF">
      <w:pPr>
        <w:pStyle w:val="CorpodoTexto"/>
      </w:pPr>
      <w:r>
        <w:t xml:space="preserve">3. O ator </w:t>
      </w:r>
      <w:r w:rsidR="00585C06">
        <w:t>pressiona o botão “Voltar”</w:t>
      </w:r>
      <w:r>
        <w:t xml:space="preserve">; </w:t>
      </w:r>
    </w:p>
    <w:p w:rsidR="00DC26AF" w:rsidRDefault="00DC26AF" w:rsidP="00DC26AF">
      <w:pPr>
        <w:pStyle w:val="CorpodoTexto"/>
      </w:pPr>
      <w:r>
        <w:t>4. O sistema</w:t>
      </w:r>
      <w:r w:rsidR="00585C06">
        <w:t xml:space="preserve"> esconde a tela </w:t>
      </w:r>
      <w:r w:rsidR="00585C06" w:rsidRPr="00585C06">
        <w:rPr>
          <w:b/>
        </w:rPr>
        <w:t>DV2</w:t>
      </w:r>
      <w:r>
        <w:t>;</w:t>
      </w:r>
    </w:p>
    <w:p w:rsidR="00DC26AF" w:rsidRDefault="00DC26AF" w:rsidP="00DC26AF">
      <w:pPr>
        <w:pStyle w:val="CorpodoTexto"/>
      </w:pPr>
      <w:r>
        <w:t xml:space="preserve">5. O caso de uso retoma ao passo </w:t>
      </w:r>
      <w:proofErr w:type="gramStart"/>
      <w:r w:rsidR="00585C06">
        <w:t>5</w:t>
      </w:r>
      <w:proofErr w:type="gramEnd"/>
      <w:r>
        <w:t xml:space="preserve"> do fluxo principal</w:t>
      </w:r>
      <w:r w:rsidRPr="009628A6">
        <w:t>.</w:t>
      </w:r>
    </w:p>
    <w:p w:rsidR="00C6242D" w:rsidRPr="00D94F83" w:rsidRDefault="00C6242D" w:rsidP="00C6242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Controle de </w:t>
      </w:r>
      <w:r w:rsidR="00CD53C2">
        <w:rPr>
          <w:rFonts w:cs="Arial"/>
          <w:b/>
        </w:rPr>
        <w:t>S</w:t>
      </w:r>
      <w:r>
        <w:rPr>
          <w:rFonts w:cs="Arial"/>
          <w:b/>
        </w:rPr>
        <w:t xml:space="preserve">erviço </w:t>
      </w:r>
      <w:r w:rsidR="00CD53C2">
        <w:rPr>
          <w:rFonts w:cs="Arial"/>
          <w:b/>
        </w:rPr>
        <w:t>M</w:t>
      </w:r>
      <w:r>
        <w:rPr>
          <w:rFonts w:cs="Arial"/>
          <w:b/>
        </w:rPr>
        <w:t>anual</w:t>
      </w:r>
      <w:r>
        <w:rPr>
          <w:rFonts w:cs="Arial"/>
        </w:rPr>
        <w:t>:</w:t>
      </w:r>
    </w:p>
    <w:p w:rsidR="00C6242D" w:rsidRPr="007631A1" w:rsidRDefault="00C6242D" w:rsidP="00C6242D">
      <w:pPr>
        <w:pStyle w:val="CorpodoTexto"/>
      </w:pPr>
      <w:r>
        <w:t>1. O sistema carrega o orçamento sem fluxo de trabalho definido;</w:t>
      </w:r>
    </w:p>
    <w:p w:rsidR="00C6242D" w:rsidRPr="003F2521" w:rsidRDefault="00C6242D" w:rsidP="00C6242D">
      <w:pPr>
        <w:pStyle w:val="CorpodoTexto"/>
      </w:pPr>
      <w:r>
        <w:t xml:space="preserve">2. O sistema </w:t>
      </w:r>
      <w:r w:rsidR="002D34EC">
        <w:t>monta</w:t>
      </w:r>
      <w:r>
        <w:t xml:space="preserve"> a lista de etapas no campo “Etapa Atual”</w:t>
      </w:r>
      <w:r>
        <w:rPr>
          <w:b/>
        </w:rPr>
        <w:t>;</w:t>
      </w:r>
    </w:p>
    <w:p w:rsidR="00C6242D" w:rsidRDefault="00C6242D" w:rsidP="00C6242D">
      <w:pPr>
        <w:pStyle w:val="CorpodoTexto"/>
      </w:pPr>
      <w:r>
        <w:t xml:space="preserve">3. O ator </w:t>
      </w:r>
      <w:r w:rsidR="008B0653">
        <w:t>informa a</w:t>
      </w:r>
      <w:r>
        <w:t xml:space="preserve"> etapa atual e demais </w:t>
      </w:r>
      <w:r w:rsidR="008B0653">
        <w:t xml:space="preserve">campos </w:t>
      </w:r>
      <w:r>
        <w:t xml:space="preserve">da </w:t>
      </w:r>
      <w:r w:rsidR="008B0653">
        <w:t>tela</w:t>
      </w:r>
      <w:r>
        <w:t xml:space="preserve"> e pressiona o botão “Salvar”; </w:t>
      </w:r>
      <w:r w:rsidRPr="00C6242D">
        <w:rPr>
          <w:b/>
        </w:rPr>
        <w:t>(A1)(</w:t>
      </w:r>
      <w:proofErr w:type="gramStart"/>
      <w:r w:rsidRPr="00C6242D">
        <w:rPr>
          <w:b/>
        </w:rPr>
        <w:t>A2)</w:t>
      </w:r>
      <w:proofErr w:type="gramEnd"/>
      <w:r>
        <w:t xml:space="preserve"> </w:t>
      </w:r>
    </w:p>
    <w:p w:rsidR="007C505A" w:rsidRDefault="00C6242D" w:rsidP="005B55E0">
      <w:pPr>
        <w:pStyle w:val="CorpodoTexto"/>
      </w:pPr>
      <w:r>
        <w:t xml:space="preserve">4. O caso de uso retoma ao passo </w:t>
      </w:r>
      <w:proofErr w:type="gramStart"/>
      <w:r w:rsidR="008B0653">
        <w:t>6</w:t>
      </w:r>
      <w:proofErr w:type="gramEnd"/>
      <w:r>
        <w:t xml:space="preserve"> do fluxo principal</w:t>
      </w:r>
      <w:r w:rsidRPr="009628A6">
        <w:t>.</w:t>
      </w:r>
    </w:p>
    <w:p w:rsidR="009045D4" w:rsidRDefault="009045D4" w:rsidP="009045D4">
      <w:pPr>
        <w:pStyle w:val="Ttulo3"/>
      </w:pPr>
      <w:r>
        <w:lastRenderedPageBreak/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0" w:name="_Toc372623393"/>
      <w:r>
        <w:lastRenderedPageBreak/>
        <w:t xml:space="preserve">Caso de </w:t>
      </w:r>
      <w:r w:rsidR="00E922B1">
        <w:t>U</w:t>
      </w:r>
      <w:r>
        <w:t xml:space="preserve">so: UC10 – Monitorar o </w:t>
      </w:r>
      <w:r w:rsidR="000F4325">
        <w:t>T</w:t>
      </w:r>
      <w:r>
        <w:t xml:space="preserve">rânsito na </w:t>
      </w:r>
      <w:r w:rsidR="000F4325">
        <w:t>O</w:t>
      </w:r>
      <w:r>
        <w:t>ficina</w:t>
      </w:r>
      <w:bookmarkEnd w:id="20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</w:t>
      </w:r>
      <w:r>
        <w:t>e para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de </w:t>
      </w:r>
      <w:r w:rsidR="0058061A">
        <w:rPr>
          <w:b/>
        </w:rPr>
        <w:t>Pátio</w:t>
      </w:r>
    </w:p>
    <w:p w:rsidR="0058061A" w:rsidRDefault="0058061A" w:rsidP="0058061A">
      <w:pPr>
        <w:rPr>
          <w:noProof/>
          <w:snapToGrid/>
          <w:lang w:eastAsia="pt-BR"/>
        </w:rPr>
      </w:pPr>
      <w:r w:rsidRPr="0058061A">
        <w:rPr>
          <w:noProof/>
          <w:lang w:eastAsia="pt-BR"/>
        </w:rPr>
        <w:drawing>
          <wp:inline distT="0" distB="0" distL="0" distR="0" wp14:anchorId="0494E55F" wp14:editId="5F3016CC">
            <wp:extent cx="5934075" cy="30956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7C505A">
          <w:rPr>
            <w:noProof/>
          </w:rPr>
          <w:t>27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936EE4" w:rsidP="00936EE4">
      <w:pPr>
        <w:pStyle w:val="CorpodoTexto"/>
      </w:pPr>
      <w:r>
        <w:t>Gerente</w:t>
      </w:r>
    </w:p>
    <w:p w:rsidR="0058061A" w:rsidRPr="007C6ABE" w:rsidRDefault="0058061A" w:rsidP="00936EE4">
      <w:pPr>
        <w:pStyle w:val="CorpodoTexto"/>
      </w:pP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936EE4" w:rsidRPr="008571E9" w:rsidRDefault="00936EE4" w:rsidP="00936EE4">
      <w:pPr>
        <w:pStyle w:val="CorpodoTexto"/>
      </w:pPr>
      <w:r>
        <w:t>1. O sistema a</w:t>
      </w:r>
      <w:r w:rsidR="009045D4">
        <w:t>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936EE4" w:rsidRDefault="00936EE4" w:rsidP="00936EE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</w:t>
      </w:r>
      <w:r w:rsidR="009537FD">
        <w:t>os parâmetros para a p</w:t>
      </w:r>
      <w:r w:rsidR="009045D4">
        <w:t xml:space="preserve">esquisa e/ou pressiona o botão </w:t>
      </w:r>
      <w:r w:rsidR="009537FD">
        <w:t>“Pesquisar”</w:t>
      </w:r>
      <w:r>
        <w:t>;</w:t>
      </w:r>
      <w:r w:rsidR="009537FD" w:rsidRPr="009537FD">
        <w:rPr>
          <w:b/>
        </w:rPr>
        <w:t xml:space="preserve"> </w:t>
      </w:r>
      <w:r w:rsidR="009537FD" w:rsidRPr="00C6242D">
        <w:rPr>
          <w:b/>
        </w:rPr>
        <w:t>(</w:t>
      </w:r>
      <w:proofErr w:type="gramStart"/>
      <w:r w:rsidR="009537FD" w:rsidRPr="00C6242D">
        <w:rPr>
          <w:b/>
        </w:rPr>
        <w:t>A</w:t>
      </w:r>
      <w:r w:rsidR="009537FD">
        <w:rPr>
          <w:b/>
        </w:rPr>
        <w:t>1</w:t>
      </w:r>
      <w:r w:rsidR="009537FD" w:rsidRPr="00C6242D">
        <w:rPr>
          <w:b/>
        </w:rPr>
        <w:t>)</w:t>
      </w:r>
      <w:proofErr w:type="gramEnd"/>
    </w:p>
    <w:p w:rsidR="009537FD" w:rsidRDefault="00936EE4" w:rsidP="009537FD">
      <w:pPr>
        <w:pStyle w:val="CorpodoTexto"/>
      </w:pPr>
      <w:r>
        <w:t>3.</w:t>
      </w:r>
      <w:r w:rsidR="009045D4">
        <w:t xml:space="preserve"> </w:t>
      </w:r>
      <w:r w:rsidR="009537FD">
        <w:t>O sistema lista todos os orçamentos que atendam o filtro e monta a grid de resultado</w:t>
      </w:r>
      <w:r>
        <w:t xml:space="preserve">; </w:t>
      </w:r>
      <w:r w:rsidR="009537FD" w:rsidRPr="00C6242D">
        <w:rPr>
          <w:b/>
        </w:rPr>
        <w:t>(A</w:t>
      </w:r>
      <w:r w:rsidR="009537FD">
        <w:rPr>
          <w:b/>
        </w:rPr>
        <w:t>2</w:t>
      </w:r>
      <w:r w:rsidR="009537FD" w:rsidRPr="00C6242D">
        <w:rPr>
          <w:b/>
        </w:rPr>
        <w:t>)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</w:t>
      </w:r>
      <w:proofErr w:type="gramStart"/>
      <w:r w:rsidR="00917269">
        <w:rPr>
          <w:b/>
        </w:rPr>
        <w:t>)</w:t>
      </w:r>
      <w:proofErr w:type="gramEnd"/>
    </w:p>
    <w:p w:rsidR="00936EE4" w:rsidRDefault="009537FD" w:rsidP="00936EE4">
      <w:pPr>
        <w:pStyle w:val="CorpodoTexto"/>
      </w:pPr>
      <w:r>
        <w:lastRenderedPageBreak/>
        <w:t>4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36EE4" w:rsidRPr="007631A1" w:rsidRDefault="00936EE4" w:rsidP="00936EE4">
      <w:pPr>
        <w:pStyle w:val="CorpodoTexto"/>
      </w:pPr>
      <w:r>
        <w:t>1. O ator pressiona o botão “Voltar”;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9537FD">
        <w:rPr>
          <w:rFonts w:cs="Arial"/>
          <w:b/>
        </w:rPr>
        <w:t>Ver Andamento no Fluxo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9537FD">
        <w:t>Ver Fluxo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936EE4" w:rsidRPr="003F2521" w:rsidRDefault="00936EE4" w:rsidP="00936EE4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537FD">
        <w:t xml:space="preserve">chama o </w:t>
      </w:r>
      <w:r w:rsidR="009045D4">
        <w:t>UC09 -</w:t>
      </w:r>
      <w:r w:rsidR="009537FD">
        <w:t xml:space="preserve"> </w:t>
      </w:r>
      <w:r w:rsidR="009045D4">
        <w:t>Controlar</w:t>
      </w:r>
      <w:r w:rsidR="009537FD">
        <w:t xml:space="preserve"> </w:t>
      </w:r>
      <w:r w:rsidR="009045D4">
        <w:t>S</w:t>
      </w:r>
      <w:r w:rsidR="009537FD">
        <w:t>erviço passando como parâmetro o orçamento selecionado</w:t>
      </w:r>
      <w:r>
        <w:rPr>
          <w:b/>
        </w:rPr>
        <w:t>;</w:t>
      </w:r>
    </w:p>
    <w:p w:rsidR="0058061A" w:rsidRDefault="00936EE4" w:rsidP="00936EE4">
      <w:pPr>
        <w:pStyle w:val="CorpodoTexto"/>
      </w:pPr>
      <w:r>
        <w:t xml:space="preserve">3. O caso de uso </w:t>
      </w:r>
      <w:r w:rsidR="009537FD">
        <w:t>é encerrado</w:t>
      </w:r>
      <w:r w:rsidRPr="009628A6">
        <w:t>.</w:t>
      </w: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1" w:name="_Toc372623394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1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28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17DFECF8" wp14:editId="04929E1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977E7B" wp14:editId="0CDC2860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05AFBB" wp14:editId="7633965C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C4A53" wp14:editId="3C5C1237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33AD6F" wp14:editId="609152EA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977E7B" wp14:editId="0CDC2860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05AFBB" wp14:editId="7633965C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C4A53" wp14:editId="3C5C1237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33AD6F" wp14:editId="609152EA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07C6BFF5" wp14:editId="6EBEBBF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B25E17" wp14:editId="70D07A95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FBAB5B" wp14:editId="39E97409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155D07" wp14:editId="6A9EB4A0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844B38" wp14:editId="1F468F2B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B25E17" wp14:editId="70D07A95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FBAB5B" wp14:editId="39E97409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155D07" wp14:editId="6A9EB4A0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844B38" wp14:editId="1F468F2B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263D179F" wp14:editId="10BFE70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BDD84C" wp14:editId="2E1FABEF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13BEE0" wp14:editId="608E630D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7AD518" wp14:editId="704DDEB8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663359" wp14:editId="49CCDCEF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BDD84C" wp14:editId="2E1FABEF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13BEE0" wp14:editId="608E630D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7AD518" wp14:editId="704DDEB8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663359" wp14:editId="49CCDCEF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2D0F078E" wp14:editId="34A1B0C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3FEDB9" wp14:editId="118FAEF9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3834FD" wp14:editId="1755A009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E92FBE" wp14:editId="6ED967E2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733D78" wp14:editId="5109DB84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D56A89" w:rsidRPr="00122D15" w:rsidRDefault="00D56A8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3FEDB9" wp14:editId="118FAEF9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3834FD" wp14:editId="1755A009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E92FBE" wp14:editId="6ED967E2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733D78" wp14:editId="5109DB84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3A075BC5" wp14:editId="4758651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8BB7CF" wp14:editId="111762A8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30946F" wp14:editId="67BB3226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7FD51E" wp14:editId="2A1F964C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D5B681" wp14:editId="59C744FC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8BB7CF" wp14:editId="111762A8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30946F" wp14:editId="67BB3226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7FD51E" wp14:editId="2A1F964C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D5B681" wp14:editId="59C744FC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252BED7E" wp14:editId="2142BA1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47D5CD" wp14:editId="2BE1E3E1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FF061" wp14:editId="76E57135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34F264" wp14:editId="1943D526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54DF15" wp14:editId="04FEFF06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D56A89" w:rsidRPr="00122D15" w:rsidRDefault="00D56A8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47D5CD" wp14:editId="2BE1E3E1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FF061" wp14:editId="76E57135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34F264" wp14:editId="1943D526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54DF15" wp14:editId="04FEFF06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29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bookmarkStart w:id="22" w:name="_GoBack"/>
      <w:bookmarkEnd w:id="22"/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2623395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C7622E3" wp14:editId="1B253D67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30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7EB15136" wp14:editId="738578A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FEB4B6" wp14:editId="14678203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F36309" wp14:editId="512B4814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479121E" wp14:editId="33B8BD20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3C3F41" wp14:editId="0F537729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FEB4B6" wp14:editId="14678203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F36309" wp14:editId="512B4814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479121E" wp14:editId="33B8BD20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3C3F41" wp14:editId="0F537729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627392FC" wp14:editId="06DABD6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33502A" wp14:editId="779714A6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0029C0" wp14:editId="734E97EB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27053D" wp14:editId="5900BA2B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BF2E8A1" wp14:editId="00D31646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33502A" wp14:editId="779714A6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0029C0" wp14:editId="734E97EB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27053D" wp14:editId="5900BA2B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BF2E8A1" wp14:editId="00D31646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10A16C9E" wp14:editId="1BD0AC7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6FEDFD" wp14:editId="4C0A01D7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F56368" wp14:editId="7EF35F80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A39FB8" wp14:editId="7533372C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D89150" wp14:editId="374B8D7E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6FEDFD" wp14:editId="4C0A01D7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F56368" wp14:editId="7EF35F80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A39FB8" wp14:editId="7533372C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D89150" wp14:editId="374B8D7E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2F74F426" wp14:editId="34C7220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EEE718" wp14:editId="68242177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24B057" wp14:editId="138DE44E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7C50FD" wp14:editId="4D3BCCC8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2BEA74" wp14:editId="51CE16CB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EEE718" wp14:editId="68242177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24B057" wp14:editId="138DE44E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7C50FD" wp14:editId="4D3BCCC8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2BEA74" wp14:editId="51CE16CB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56707626" wp14:editId="33717E5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FA21B5" wp14:editId="05EBE6A3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FBB270" wp14:editId="63F94781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391161" wp14:editId="415C9732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2134CE" wp14:editId="4CF37BEE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FA21B5" wp14:editId="05EBE6A3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FBB270" wp14:editId="63F94781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391161" wp14:editId="415C9732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2134CE" wp14:editId="4CF37BEE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24080CEC" wp14:editId="63E47A3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6D8664" wp14:editId="46C980CC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5EDD1D" wp14:editId="4155748E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654F52" wp14:editId="77A0A732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3B2205" wp14:editId="1C951992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6D8664" wp14:editId="46C980CC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5EDD1D" wp14:editId="4155748E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654F52" wp14:editId="77A0A732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3B2205" wp14:editId="1C951992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F32ABC9" wp14:editId="65F5233F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31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lastRenderedPageBreak/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2623396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85610F1" wp14:editId="68D493FD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32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3E3E31B8" wp14:editId="73062D6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85A3A" wp14:editId="684A362A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0CD3F6" wp14:editId="412C2AA8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6D41E7" wp14:editId="388627B7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AE676F" wp14:editId="76C2B987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85A3A" wp14:editId="684A362A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0CD3F6" wp14:editId="412C2AA8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6D41E7" wp14:editId="388627B7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AE676F" wp14:editId="76C2B987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4F085574" wp14:editId="0DC3345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80E11F" wp14:editId="314967B6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1C8376" wp14:editId="28EC379C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1E2B2D" wp14:editId="656B061B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D632D1" wp14:editId="1568632E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D56A89" w:rsidRPr="00122D15" w:rsidRDefault="00D56A8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80E11F" wp14:editId="314967B6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1C8376" wp14:editId="28EC379C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1E2B2D" wp14:editId="656B061B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D632D1" wp14:editId="1568632E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14BC7282" wp14:editId="1C81AAD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C51D0E" wp14:editId="04F88658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4692CB" wp14:editId="277A51C3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9F5B6B" wp14:editId="6E82C679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050F69" wp14:editId="1F2D07F0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C51D0E" wp14:editId="04F88658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4692CB" wp14:editId="277A51C3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9F5B6B" wp14:editId="6E82C679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050F69" wp14:editId="1F2D07F0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3583A3C4" wp14:editId="162E6FB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63F21A" wp14:editId="694BB559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790960" wp14:editId="76696CE2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82FF1B" wp14:editId="4D8182F4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89A3CD" wp14:editId="475DF585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63F21A" wp14:editId="694BB559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790960" wp14:editId="76696CE2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82FF1B" wp14:editId="4D8182F4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89A3CD" wp14:editId="475DF585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0E81A830" wp14:editId="1F1DFCF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82FF68" wp14:editId="4D8D1B29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57E0B1" wp14:editId="7B53B63F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8387D2" wp14:editId="31FE63B9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448149" wp14:editId="6A206F29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82FF68" wp14:editId="4D8D1B29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57E0B1" wp14:editId="7B53B63F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8387D2" wp14:editId="31FE63B9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448149" wp14:editId="6A206F29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5C7DC301" wp14:editId="5FAED73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EEECF1" wp14:editId="1204AADA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1B23BE" wp14:editId="243712DB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DB256F" wp14:editId="45381746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1AD54" wp14:editId="53C31B46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EEECF1" wp14:editId="1204AADA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1B23BE" wp14:editId="243712DB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DB256F" wp14:editId="45381746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1AD54" wp14:editId="53C31B46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182B790" wp14:editId="1EC8E8B4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33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lastRenderedPageBreak/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lastRenderedPageBreak/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8A1BF4" w:rsidRDefault="008A1BF4" w:rsidP="00F968A1">
      <w:pPr>
        <w:pStyle w:val="CorpodoTexto"/>
      </w:pP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2623397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C940F9E" wp14:editId="7727EC26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34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519B6025" wp14:editId="50C44C7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B95550" wp14:editId="0F0A8062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EBEA6C" wp14:editId="158CFB44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9024DC" wp14:editId="20E2FEDD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F583030" wp14:editId="353D7B5A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B95550" wp14:editId="0F0A8062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EBEA6C" wp14:editId="158CFB44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9024DC" wp14:editId="20E2FEDD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F583030" wp14:editId="353D7B5A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15B6A06A" wp14:editId="1A34CF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DFF5E3" wp14:editId="5DE8E9B8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5B1308" wp14:editId="7FF5F5EA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E81450" wp14:editId="775FEFBD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7D2C15" wp14:editId="7B10F65F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DFF5E3" wp14:editId="5DE8E9B8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5B1308" wp14:editId="7FF5F5EA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E81450" wp14:editId="775FEFBD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7D2C15" wp14:editId="7B10F65F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7718E978" wp14:editId="11C199E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959060" wp14:editId="06D0920A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7F30F9" wp14:editId="4C8681CB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2E3192" wp14:editId="0A308C4D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832CC9" wp14:editId="5A59C115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959060" wp14:editId="06D0920A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7F30F9" wp14:editId="4C8681CB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2E3192" wp14:editId="0A308C4D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832CC9" wp14:editId="5A59C115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4B3A0FC1" wp14:editId="0D7B3AF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1CB64" wp14:editId="56E4947E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218576" wp14:editId="1309B19F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EFEB9D" wp14:editId="102ED17C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2747CD" wp14:editId="50FA87CC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D56A89" w:rsidRPr="00122D15" w:rsidRDefault="00D56A8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1CB64" wp14:editId="56E4947E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218576" wp14:editId="1309B19F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EFEB9D" wp14:editId="102ED17C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2747CD" wp14:editId="50FA87CC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4B9256D2" wp14:editId="4819938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D84F12" wp14:editId="385E3304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D7F341" wp14:editId="479BAD13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4B8F0A" wp14:editId="7FBB4400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2CBE3E" wp14:editId="258B2F4F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D56A89" w:rsidRPr="00122D15" w:rsidRDefault="00D56A8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D84F12" wp14:editId="385E3304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D7F341" wp14:editId="479BAD13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4B8F0A" wp14:editId="7FBB4400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2CBE3E" wp14:editId="258B2F4F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183C6DD8" wp14:editId="614EB0D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73F5EF" wp14:editId="53AEB1F5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EDDF90" wp14:editId="13A6962B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DBB706" wp14:editId="2009655B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82176C" wp14:editId="50C94906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73F5EF" wp14:editId="53AEB1F5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EDDF90" wp14:editId="13A6962B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DBB706" wp14:editId="2009655B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82176C" wp14:editId="50C94906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2E3ED5F" wp14:editId="1D161C3F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35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lastRenderedPageBreak/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2623398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4466258" wp14:editId="4B37B26B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7C505A">
          <w:rPr>
            <w:noProof/>
          </w:rPr>
          <w:t>36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32C494CE" wp14:editId="3A8D65D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D7E3B0" wp14:editId="5946A7B5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9CC39E" wp14:editId="47093759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9D3EF4" wp14:editId="7684E683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8C218E" wp14:editId="11F02911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D7E3B0" wp14:editId="5946A7B5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9CC39E" wp14:editId="47093759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9D3EF4" wp14:editId="7684E683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8C218E" wp14:editId="11F02911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5D8811F6" wp14:editId="4826010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B9A6921" wp14:editId="3DBFD554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67D627" wp14:editId="418F5974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679554" wp14:editId="27D8775B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67AE9B" wp14:editId="42A25443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D56A89" w:rsidRPr="00122D15" w:rsidRDefault="00D56A8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B9A6921" wp14:editId="3DBFD554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67D627" wp14:editId="418F5974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679554" wp14:editId="27D8775B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67AE9B" wp14:editId="42A25443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75034522" wp14:editId="19801B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2156B0" wp14:editId="7E077633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4E81AD" wp14:editId="01D1D37F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AB562C" wp14:editId="6D15C82D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AD504B" wp14:editId="4EEE4774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2156B0" wp14:editId="7E077633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4E81AD" wp14:editId="01D1D37F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AB562C" wp14:editId="6D15C82D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AD504B" wp14:editId="4EEE4774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62A7B6D9" wp14:editId="571E95C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5B5AE9" wp14:editId="04BB5405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930036" wp14:editId="1F7BDA88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7B4EBF" wp14:editId="2E88F032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37CEA" wp14:editId="278BF32D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5B5AE9" wp14:editId="04BB5405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930036" wp14:editId="1F7BDA88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7B4EBF" wp14:editId="2E88F032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37CEA" wp14:editId="278BF32D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4B6498D5" wp14:editId="6D47FD4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38AE0A" wp14:editId="1F797B18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7409CF" wp14:editId="08A9059F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4959CF" wp14:editId="34074B1E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D98D7A" wp14:editId="3315310D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38AE0A" wp14:editId="1F797B18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7409CF" wp14:editId="08A9059F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4959CF" wp14:editId="34074B1E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D98D7A" wp14:editId="3315310D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7DCCFEE2" wp14:editId="3C5B1FC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6A89" w:rsidRPr="00122D15" w:rsidRDefault="00D56A8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C44484" wp14:editId="6D8584FF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Default="00D56A8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4C0D05" wp14:editId="1E9C3F54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362A11" wp14:editId="17F8C2FE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56A89" w:rsidRPr="005726BA" w:rsidRDefault="00D56A8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5D44A5" wp14:editId="3E1F3486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6B3291" w:rsidRDefault="00D56A8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  <w:tr w:rsidR="00D56A89" w:rsidTr="0080732C">
                              <w:tc>
                                <w:tcPr>
                                  <w:tcW w:w="908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D56A89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D56A89" w:rsidRPr="005D1395" w:rsidRDefault="00D56A8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D56A89" w:rsidRPr="006B3291" w:rsidRDefault="00D56A89" w:rsidP="0080732C"/>
                              </w:tc>
                            </w:tr>
                          </w:tbl>
                          <w:p w:rsidR="00D56A89" w:rsidRPr="005724C7" w:rsidRDefault="00D56A8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D56A89" w:rsidRPr="00122D15" w:rsidRDefault="00D56A8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C44484" wp14:editId="6D8584FF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Default="00D56A8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4C0D05" wp14:editId="1E9C3F54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362A11" wp14:editId="17F8C2FE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56A89" w:rsidRPr="005726BA" w:rsidRDefault="00D56A8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5D44A5" wp14:editId="3E1F3486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6B3291" w:rsidRDefault="00D56A8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6B3291" w:rsidRDefault="00D56A8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6B3291" w:rsidRDefault="00D56A8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Pr="006B3291" w:rsidRDefault="00D56A8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6B3291" w:rsidRDefault="00D56A8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  <w:tr w:rsidR="00D56A89" w:rsidTr="0080732C">
                        <w:tc>
                          <w:tcPr>
                            <w:tcW w:w="908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D56A89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D56A89" w:rsidRPr="005D1395" w:rsidRDefault="00D56A8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D56A89" w:rsidRPr="006B3291" w:rsidRDefault="00D56A89" w:rsidP="0080732C"/>
                        </w:tc>
                      </w:tr>
                    </w:tbl>
                    <w:p w:rsidR="00D56A89" w:rsidRPr="005724C7" w:rsidRDefault="00D56A89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EE01DD8" wp14:editId="46E5B28C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7C505A">
          <w:rPr>
            <w:noProof/>
          </w:rPr>
          <w:t>37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48"/>
      <w:footerReference w:type="default" r:id="rId49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741A" w:rsidRDefault="00A2741A">
      <w:pPr>
        <w:spacing w:line="240" w:lineRule="auto"/>
      </w:pPr>
      <w:r>
        <w:separator/>
      </w:r>
    </w:p>
  </w:endnote>
  <w:endnote w:type="continuationSeparator" w:id="0">
    <w:p w:rsidR="00A2741A" w:rsidRDefault="00A27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D56A8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56A89" w:rsidRDefault="00D56A89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56A89" w:rsidRDefault="00D56A89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56A89" w:rsidRDefault="00D56A89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8D2E94">
            <w:rPr>
              <w:rStyle w:val="Nmerodepgina"/>
              <w:noProof/>
            </w:rPr>
            <w:t>41</w:t>
          </w:r>
          <w:r>
            <w:rPr>
              <w:rStyle w:val="Nmerodepgina"/>
            </w:rPr>
            <w:fldChar w:fldCharType="end"/>
          </w:r>
        </w:p>
      </w:tc>
    </w:tr>
  </w:tbl>
  <w:p w:rsidR="00D56A89" w:rsidRDefault="00D56A8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741A" w:rsidRDefault="00A2741A">
      <w:pPr>
        <w:spacing w:line="240" w:lineRule="auto"/>
      </w:pPr>
      <w:r>
        <w:separator/>
      </w:r>
    </w:p>
  </w:footnote>
  <w:footnote w:type="continuationSeparator" w:id="0">
    <w:p w:rsidR="00A2741A" w:rsidRDefault="00A274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6A89" w:rsidRDefault="00D56A89">
    <w:pPr>
      <w:rPr>
        <w:sz w:val="24"/>
        <w:szCs w:val="24"/>
      </w:rPr>
    </w:pPr>
  </w:p>
  <w:p w:rsidR="00D56A89" w:rsidRDefault="00D56A89">
    <w:pPr>
      <w:pBdr>
        <w:top w:val="single" w:sz="6" w:space="1" w:color="auto"/>
      </w:pBdr>
      <w:rPr>
        <w:sz w:val="24"/>
        <w:szCs w:val="24"/>
      </w:rPr>
    </w:pPr>
  </w:p>
  <w:p w:rsidR="00D56A89" w:rsidRDefault="00D56A89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D56A89" w:rsidRDefault="00D56A89">
    <w:pPr>
      <w:pBdr>
        <w:bottom w:val="single" w:sz="6" w:space="1" w:color="auto"/>
      </w:pBdr>
      <w:jc w:val="right"/>
      <w:rPr>
        <w:sz w:val="24"/>
        <w:szCs w:val="24"/>
      </w:rPr>
    </w:pPr>
  </w:p>
  <w:p w:rsidR="00D56A89" w:rsidRDefault="00D56A8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56A89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56A89" w:rsidRPr="003D259E" w:rsidRDefault="00D56A89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56A89" w:rsidRPr="003D259E" w:rsidRDefault="00D56A89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D56A89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56A89" w:rsidRDefault="00D56A89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D56A89" w:rsidRDefault="00D56A89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8D2E94">
            <w:rPr>
              <w:b/>
              <w:bCs/>
              <w:noProof/>
            </w:rPr>
            <w:t>19/11/2013 20:42:00</w:t>
          </w:r>
          <w:r>
            <w:rPr>
              <w:b/>
              <w:bCs/>
            </w:rPr>
            <w:fldChar w:fldCharType="end"/>
          </w:r>
        </w:p>
      </w:tc>
    </w:tr>
  </w:tbl>
  <w:p w:rsidR="00D56A89" w:rsidRDefault="00D56A8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454C"/>
    <w:rsid w:val="00034194"/>
    <w:rsid w:val="00037D5F"/>
    <w:rsid w:val="000450CE"/>
    <w:rsid w:val="00045198"/>
    <w:rsid w:val="000553AC"/>
    <w:rsid w:val="00064691"/>
    <w:rsid w:val="00066B6E"/>
    <w:rsid w:val="000673AD"/>
    <w:rsid w:val="00073E48"/>
    <w:rsid w:val="000775C0"/>
    <w:rsid w:val="00083589"/>
    <w:rsid w:val="00087EE8"/>
    <w:rsid w:val="000927B1"/>
    <w:rsid w:val="0009664B"/>
    <w:rsid w:val="000B252F"/>
    <w:rsid w:val="000B27BA"/>
    <w:rsid w:val="000D7EE1"/>
    <w:rsid w:val="000E1746"/>
    <w:rsid w:val="000E646C"/>
    <w:rsid w:val="000F07BA"/>
    <w:rsid w:val="000F2E5F"/>
    <w:rsid w:val="000F4325"/>
    <w:rsid w:val="000F562A"/>
    <w:rsid w:val="001222DE"/>
    <w:rsid w:val="00126069"/>
    <w:rsid w:val="0013426D"/>
    <w:rsid w:val="001507FD"/>
    <w:rsid w:val="0015372A"/>
    <w:rsid w:val="0015726F"/>
    <w:rsid w:val="00162055"/>
    <w:rsid w:val="00166714"/>
    <w:rsid w:val="001701DB"/>
    <w:rsid w:val="00170C87"/>
    <w:rsid w:val="001719F2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24EA5"/>
    <w:rsid w:val="00235B93"/>
    <w:rsid w:val="00242232"/>
    <w:rsid w:val="002617A9"/>
    <w:rsid w:val="0026426F"/>
    <w:rsid w:val="002665C0"/>
    <w:rsid w:val="0027139C"/>
    <w:rsid w:val="00272547"/>
    <w:rsid w:val="00287AD7"/>
    <w:rsid w:val="002B0310"/>
    <w:rsid w:val="002B1D51"/>
    <w:rsid w:val="002B381C"/>
    <w:rsid w:val="002C71BE"/>
    <w:rsid w:val="002D2433"/>
    <w:rsid w:val="002D34EC"/>
    <w:rsid w:val="002D426A"/>
    <w:rsid w:val="002D4BF9"/>
    <w:rsid w:val="002E0AF6"/>
    <w:rsid w:val="002E4CC8"/>
    <w:rsid w:val="002E7280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7300"/>
    <w:rsid w:val="00413607"/>
    <w:rsid w:val="00417C4D"/>
    <w:rsid w:val="0042158E"/>
    <w:rsid w:val="00427DAE"/>
    <w:rsid w:val="00432BE2"/>
    <w:rsid w:val="0043723C"/>
    <w:rsid w:val="00440694"/>
    <w:rsid w:val="00441A93"/>
    <w:rsid w:val="004434E1"/>
    <w:rsid w:val="0046254B"/>
    <w:rsid w:val="00480777"/>
    <w:rsid w:val="00484BDF"/>
    <w:rsid w:val="0049085F"/>
    <w:rsid w:val="00492EFD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E05E0"/>
    <w:rsid w:val="004E3D4D"/>
    <w:rsid w:val="004F5DEC"/>
    <w:rsid w:val="00501626"/>
    <w:rsid w:val="00504EBF"/>
    <w:rsid w:val="00504F56"/>
    <w:rsid w:val="00514CAF"/>
    <w:rsid w:val="005171FF"/>
    <w:rsid w:val="00523D99"/>
    <w:rsid w:val="00527915"/>
    <w:rsid w:val="00540546"/>
    <w:rsid w:val="005700DB"/>
    <w:rsid w:val="005767BA"/>
    <w:rsid w:val="0058061A"/>
    <w:rsid w:val="00584F84"/>
    <w:rsid w:val="00585C06"/>
    <w:rsid w:val="00590EAE"/>
    <w:rsid w:val="00593351"/>
    <w:rsid w:val="005A62D9"/>
    <w:rsid w:val="005B3F65"/>
    <w:rsid w:val="005B55E0"/>
    <w:rsid w:val="005D43A6"/>
    <w:rsid w:val="005F0031"/>
    <w:rsid w:val="005F2F91"/>
    <w:rsid w:val="005F35F5"/>
    <w:rsid w:val="005F5A30"/>
    <w:rsid w:val="005F7387"/>
    <w:rsid w:val="005F7A99"/>
    <w:rsid w:val="006249C1"/>
    <w:rsid w:val="00632CB2"/>
    <w:rsid w:val="00632F18"/>
    <w:rsid w:val="006352EB"/>
    <w:rsid w:val="0063630B"/>
    <w:rsid w:val="00637AD6"/>
    <w:rsid w:val="00655F42"/>
    <w:rsid w:val="00665C02"/>
    <w:rsid w:val="006736F8"/>
    <w:rsid w:val="0067594A"/>
    <w:rsid w:val="0067594F"/>
    <w:rsid w:val="00675FF2"/>
    <w:rsid w:val="00677B27"/>
    <w:rsid w:val="00685AFF"/>
    <w:rsid w:val="00694312"/>
    <w:rsid w:val="006B1E56"/>
    <w:rsid w:val="006B7CE9"/>
    <w:rsid w:val="006C090C"/>
    <w:rsid w:val="006C507D"/>
    <w:rsid w:val="006C6F04"/>
    <w:rsid w:val="006D52E4"/>
    <w:rsid w:val="006E0141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553FE"/>
    <w:rsid w:val="007568E8"/>
    <w:rsid w:val="00765736"/>
    <w:rsid w:val="00773C57"/>
    <w:rsid w:val="00775130"/>
    <w:rsid w:val="00783178"/>
    <w:rsid w:val="0079637E"/>
    <w:rsid w:val="00797E44"/>
    <w:rsid w:val="007A447A"/>
    <w:rsid w:val="007A5FEC"/>
    <w:rsid w:val="007B1655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732C"/>
    <w:rsid w:val="0081011D"/>
    <w:rsid w:val="00822319"/>
    <w:rsid w:val="00822D0B"/>
    <w:rsid w:val="008346B9"/>
    <w:rsid w:val="008430F3"/>
    <w:rsid w:val="00847564"/>
    <w:rsid w:val="008631D4"/>
    <w:rsid w:val="00872104"/>
    <w:rsid w:val="008739A2"/>
    <w:rsid w:val="008858EF"/>
    <w:rsid w:val="0089368F"/>
    <w:rsid w:val="008A1BF4"/>
    <w:rsid w:val="008B0653"/>
    <w:rsid w:val="008B13C1"/>
    <w:rsid w:val="008C0D0C"/>
    <w:rsid w:val="008C73F5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42A3"/>
    <w:rsid w:val="00924CF7"/>
    <w:rsid w:val="00936EE4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A499F"/>
    <w:rsid w:val="009A4A68"/>
    <w:rsid w:val="009B0261"/>
    <w:rsid w:val="009B517D"/>
    <w:rsid w:val="009E3E1B"/>
    <w:rsid w:val="009E7E39"/>
    <w:rsid w:val="009F6A10"/>
    <w:rsid w:val="00A075F6"/>
    <w:rsid w:val="00A153C7"/>
    <w:rsid w:val="00A229AD"/>
    <w:rsid w:val="00A2707A"/>
    <w:rsid w:val="00A2741A"/>
    <w:rsid w:val="00A340D2"/>
    <w:rsid w:val="00A44EFA"/>
    <w:rsid w:val="00A47BEB"/>
    <w:rsid w:val="00A549EA"/>
    <w:rsid w:val="00A61A47"/>
    <w:rsid w:val="00A86352"/>
    <w:rsid w:val="00A978F6"/>
    <w:rsid w:val="00AB025E"/>
    <w:rsid w:val="00AB3CED"/>
    <w:rsid w:val="00AB439F"/>
    <w:rsid w:val="00AC6878"/>
    <w:rsid w:val="00AD0ABF"/>
    <w:rsid w:val="00AF14CD"/>
    <w:rsid w:val="00AF24DC"/>
    <w:rsid w:val="00B014D2"/>
    <w:rsid w:val="00B02535"/>
    <w:rsid w:val="00B056AE"/>
    <w:rsid w:val="00B10E58"/>
    <w:rsid w:val="00B16EF2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D1F37"/>
    <w:rsid w:val="00BE6E7F"/>
    <w:rsid w:val="00C04BB2"/>
    <w:rsid w:val="00C205CE"/>
    <w:rsid w:val="00C216E2"/>
    <w:rsid w:val="00C27758"/>
    <w:rsid w:val="00C34401"/>
    <w:rsid w:val="00C45E44"/>
    <w:rsid w:val="00C4740E"/>
    <w:rsid w:val="00C60D3B"/>
    <w:rsid w:val="00C6242D"/>
    <w:rsid w:val="00C650E5"/>
    <w:rsid w:val="00C761A4"/>
    <w:rsid w:val="00C82007"/>
    <w:rsid w:val="00C90772"/>
    <w:rsid w:val="00C92C2E"/>
    <w:rsid w:val="00C97885"/>
    <w:rsid w:val="00CA66DD"/>
    <w:rsid w:val="00CB0A2F"/>
    <w:rsid w:val="00CC01D7"/>
    <w:rsid w:val="00CC19F7"/>
    <w:rsid w:val="00CC1FD1"/>
    <w:rsid w:val="00CC20B8"/>
    <w:rsid w:val="00CD16F5"/>
    <w:rsid w:val="00CD53C2"/>
    <w:rsid w:val="00CE1992"/>
    <w:rsid w:val="00CE3377"/>
    <w:rsid w:val="00D03573"/>
    <w:rsid w:val="00D16AA9"/>
    <w:rsid w:val="00D2766C"/>
    <w:rsid w:val="00D30575"/>
    <w:rsid w:val="00D47329"/>
    <w:rsid w:val="00D568E9"/>
    <w:rsid w:val="00D56A89"/>
    <w:rsid w:val="00D56AAA"/>
    <w:rsid w:val="00D606F6"/>
    <w:rsid w:val="00D61F1A"/>
    <w:rsid w:val="00D63A87"/>
    <w:rsid w:val="00D82311"/>
    <w:rsid w:val="00D8286C"/>
    <w:rsid w:val="00D94597"/>
    <w:rsid w:val="00DA0E9E"/>
    <w:rsid w:val="00DA20FE"/>
    <w:rsid w:val="00DB0E24"/>
    <w:rsid w:val="00DC17FC"/>
    <w:rsid w:val="00DC26AF"/>
    <w:rsid w:val="00DD7FB3"/>
    <w:rsid w:val="00DE785B"/>
    <w:rsid w:val="00E01B9F"/>
    <w:rsid w:val="00E14CFD"/>
    <w:rsid w:val="00E16A87"/>
    <w:rsid w:val="00E23720"/>
    <w:rsid w:val="00E272F3"/>
    <w:rsid w:val="00E27CFE"/>
    <w:rsid w:val="00E37727"/>
    <w:rsid w:val="00E41298"/>
    <w:rsid w:val="00E44EFE"/>
    <w:rsid w:val="00E4500A"/>
    <w:rsid w:val="00E46121"/>
    <w:rsid w:val="00E65F09"/>
    <w:rsid w:val="00E74AD1"/>
    <w:rsid w:val="00E76265"/>
    <w:rsid w:val="00E85ADF"/>
    <w:rsid w:val="00E87B43"/>
    <w:rsid w:val="00E922B1"/>
    <w:rsid w:val="00E92806"/>
    <w:rsid w:val="00E94CD4"/>
    <w:rsid w:val="00EB0511"/>
    <w:rsid w:val="00ED5217"/>
    <w:rsid w:val="00ED662D"/>
    <w:rsid w:val="00ED739A"/>
    <w:rsid w:val="00EE6D71"/>
    <w:rsid w:val="00EF68EA"/>
    <w:rsid w:val="00F00309"/>
    <w:rsid w:val="00F05425"/>
    <w:rsid w:val="00F20106"/>
    <w:rsid w:val="00F23C4C"/>
    <w:rsid w:val="00F261E4"/>
    <w:rsid w:val="00F27AF9"/>
    <w:rsid w:val="00F44891"/>
    <w:rsid w:val="00F56447"/>
    <w:rsid w:val="00F74F47"/>
    <w:rsid w:val="00F87DF4"/>
    <w:rsid w:val="00F930F7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EE1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D1DAD-9C33-4080-A12E-1A161958D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2485</TotalTime>
  <Pages>55</Pages>
  <Words>7478</Words>
  <Characters>40387</Characters>
  <Application>Microsoft Office Word</Application>
  <DocSecurity>0</DocSecurity>
  <Lines>336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47770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285</cp:revision>
  <dcterms:created xsi:type="dcterms:W3CDTF">2012-09-20T00:46:00Z</dcterms:created>
  <dcterms:modified xsi:type="dcterms:W3CDTF">2013-11-19T23:08:00Z</dcterms:modified>
</cp:coreProperties>
</file>