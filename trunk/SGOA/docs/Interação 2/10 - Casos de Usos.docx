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805099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3407431" w:history="1">
        <w:r w:rsidR="00805099" w:rsidRPr="00135235">
          <w:rPr>
            <w:rStyle w:val="Hyperlink"/>
            <w:noProof/>
          </w:rPr>
          <w:t>1.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Introdução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_Toc373407431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7432" w:history="1">
        <w:r w:rsidR="00805099" w:rsidRPr="00135235">
          <w:rPr>
            <w:rStyle w:val="Hyperlink"/>
            <w:noProof/>
          </w:rPr>
          <w:t>2.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Diagrama de Casos de Uso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_Toc373407432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7433" w:history="1">
        <w:r w:rsidR="00805099" w:rsidRPr="00135235">
          <w:rPr>
            <w:rStyle w:val="Hyperlink"/>
            <w:noProof/>
          </w:rPr>
          <w:t>3.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Descrição de Casos de Uso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_Toc373407433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4" w:history="1">
        <w:r w:rsidR="00805099" w:rsidRPr="00135235">
          <w:rPr>
            <w:rStyle w:val="Hyperlink"/>
            <w:noProof/>
          </w:rPr>
          <w:t>3.1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UC01 - Manter Setor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_Toc373407434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5" w:history="1">
        <w:r w:rsidR="00805099" w:rsidRPr="00135235">
          <w:rPr>
            <w:rStyle w:val="Hyperlink"/>
            <w:noProof/>
          </w:rPr>
          <w:t>3.2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UC02 - Manter Cliente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_Toc373407435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6" w:history="1">
        <w:r w:rsidR="00805099" w:rsidRPr="00135235">
          <w:rPr>
            <w:rStyle w:val="Hyperlink"/>
            <w:noProof/>
          </w:rPr>
          <w:t>3.3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UC03 - Manter Funcionário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_Toc373407436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13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7" w:history="1">
        <w:r w:rsidR="00805099" w:rsidRPr="00135235">
          <w:rPr>
            <w:rStyle w:val="Hyperlink"/>
            <w:noProof/>
          </w:rPr>
          <w:t>3.4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UC04 - Manter Orçamento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_Toc373407437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18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8" w:history="1">
        <w:r w:rsidR="00805099" w:rsidRPr="00135235">
          <w:rPr>
            <w:rStyle w:val="Hyperlink"/>
            <w:noProof/>
          </w:rPr>
          <w:t>3.5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UC05 – Manter Ordem de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_Toc373407438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22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9" w:history="1">
        <w:r w:rsidR="00805099" w:rsidRPr="00135235">
          <w:rPr>
            <w:rStyle w:val="Hyperlink"/>
            <w:noProof/>
          </w:rPr>
          <w:t>3.6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UC06 – Manter Atividade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_Toc373407439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0" w:history="1">
        <w:r w:rsidR="00805099" w:rsidRPr="00135235">
          <w:rPr>
            <w:rStyle w:val="Hyperlink"/>
            <w:noProof/>
          </w:rPr>
          <w:t>3.7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UC07 – Manter Seguradora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_Toc373407440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27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1" w:history="1">
        <w:r w:rsidR="00805099" w:rsidRPr="00135235">
          <w:rPr>
            <w:rStyle w:val="Hyperlink"/>
            <w:noProof/>
          </w:rPr>
          <w:t>3.8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UC08 - Efetuar Login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_Toc373407441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30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2" w:history="1">
        <w:r w:rsidR="00805099" w:rsidRPr="00135235">
          <w:rPr>
            <w:rStyle w:val="Hyperlink"/>
            <w:noProof/>
          </w:rPr>
          <w:t>3.9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UC09 – Controlar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_Toc373407442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33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3" w:history="1">
        <w:r w:rsidR="00805099" w:rsidRPr="00135235">
          <w:rPr>
            <w:rStyle w:val="Hyperlink"/>
            <w:noProof/>
          </w:rPr>
          <w:t>3.10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UC10 – Monitorar Pátio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_Toc373407443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37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4" w:history="1">
        <w:r w:rsidR="00805099" w:rsidRPr="00135235">
          <w:rPr>
            <w:rStyle w:val="Hyperlink"/>
            <w:noProof/>
          </w:rPr>
          <w:t>3.11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UC11 - Manter Tipo de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_Toc373407444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39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5" w:history="1">
        <w:r w:rsidR="00805099" w:rsidRPr="00135235">
          <w:rPr>
            <w:rStyle w:val="Hyperlink"/>
            <w:noProof/>
          </w:rPr>
          <w:t>3.12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UC12 - Manter Profissão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_Toc373407445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42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6" w:history="1">
        <w:r w:rsidR="00805099" w:rsidRPr="00135235">
          <w:rPr>
            <w:rStyle w:val="Hyperlink"/>
            <w:noProof/>
          </w:rPr>
          <w:t>3.13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UC13 - Manter Cor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_Toc373407446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7" w:history="1">
        <w:r w:rsidR="00805099" w:rsidRPr="00135235">
          <w:rPr>
            <w:rStyle w:val="Hyperlink"/>
            <w:noProof/>
          </w:rPr>
          <w:t>3.14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UC14 - Manter Marca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_Toc373407447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8" w:history="1">
        <w:r w:rsidR="00805099" w:rsidRPr="00135235">
          <w:rPr>
            <w:rStyle w:val="Hyperlink"/>
            <w:noProof/>
          </w:rPr>
          <w:t>3.15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UC15 - Manter Modelo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_Toc373407448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51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9" w:history="1">
        <w:r w:rsidR="00805099" w:rsidRPr="00135235">
          <w:rPr>
            <w:rStyle w:val="Hyperlink"/>
            <w:noProof/>
          </w:rPr>
          <w:t>3.16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UC16 – Visualizar Andamento do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_Toc373407449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E8188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50" w:history="1">
        <w:r w:rsidR="00805099" w:rsidRPr="00135235">
          <w:rPr>
            <w:rStyle w:val="Hyperlink"/>
            <w:noProof/>
          </w:rPr>
          <w:t>3.17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UC17 – Manter Configurações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_Toc373407450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58</w:t>
        </w:r>
        <w:r w:rsidR="00805099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3407431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</w:t>
      </w:r>
      <w:proofErr w:type="spellStart"/>
      <w:r>
        <w:t>SGOA</w:t>
      </w:r>
      <w:proofErr w:type="spellEnd"/>
      <w:r>
        <w:t xml:space="preserve">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3407432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34018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3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</w:t>
      </w:r>
      <w:r w:rsidR="00E81882">
        <w:rPr>
          <w:noProof/>
        </w:rPr>
        <w:fldChar w:fldCharType="end"/>
      </w:r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D25172" w:rsidRDefault="00D25172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3407433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3407434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144FC881" wp14:editId="53CBAA6C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</w:t>
      </w:r>
      <w:r w:rsidR="00E81882">
        <w:rPr>
          <w:noProof/>
        </w:rPr>
        <w:fldChar w:fldCharType="end"/>
      </w:r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4755C0FF" wp14:editId="3FD9CB02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</w:t>
      </w:r>
      <w:r w:rsidR="00E81882">
        <w:rPr>
          <w:noProof/>
        </w:rPr>
        <w:fldChar w:fldCharType="end"/>
      </w:r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</w:t>
      </w:r>
      <w:r w:rsidR="008B764A">
        <w:t>do</w:t>
      </w:r>
      <w:r w:rsidR="00F27AF9">
        <w:t xml:space="preserve"> setor</w:t>
      </w:r>
      <w:r w:rsidR="0018087D">
        <w:t xml:space="preserve"> </w:t>
      </w:r>
      <w:r w:rsidR="008B764A">
        <w:t>escolhido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3407435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214DD36F" wp14:editId="41B51CA5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5C18BF2E" wp14:editId="3C6B2E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2E9B1" wp14:editId="179BFE40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593A6" wp14:editId="77AE1C32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CA2A5" wp14:editId="61789724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B1C03" wp14:editId="5E7E9A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2E9B1" wp14:editId="179BFE40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593A6" wp14:editId="77AE1C32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CA2A5" wp14:editId="61789724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B1C03" wp14:editId="5E7E9A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76DE79C7" wp14:editId="4FF2B8E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EDD7F9" wp14:editId="058362D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2D367" wp14:editId="7C24EA56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3ECFDE" wp14:editId="17B93D69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59CBE" wp14:editId="130AF653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EDD7F9" wp14:editId="058362D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2D367" wp14:editId="7C24EA56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3ECFDE" wp14:editId="17B93D69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59CBE" wp14:editId="130AF653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DAB9E07" wp14:editId="2BDA49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33255" wp14:editId="54CEA631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CA924D" wp14:editId="745B480C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E7D76A" wp14:editId="153FDC72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F8BA49" wp14:editId="5A0F5730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33255" wp14:editId="54CEA631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CA924D" wp14:editId="745B480C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E7D76A" wp14:editId="153FDC72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F8BA49" wp14:editId="5A0F5730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7052418A" wp14:editId="1EA9396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CB30E" wp14:editId="22BDE6BF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9EBE0" wp14:editId="30EADCF3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2B1152" wp14:editId="384455B9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9795E" wp14:editId="0AD1D8DA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CB30E" wp14:editId="22BDE6BF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9EBE0" wp14:editId="30EADCF3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2B1152" wp14:editId="384455B9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9795E" wp14:editId="0AD1D8DA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5D0CF2D2" wp14:editId="54CC55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E6FF0" wp14:editId="3BE933C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73970E" wp14:editId="7976DE68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F3264" wp14:editId="737D14D8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59F9A" wp14:editId="2718979C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E6FF0" wp14:editId="3BE933C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73970E" wp14:editId="7976DE68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F3264" wp14:editId="737D14D8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59F9A" wp14:editId="2718979C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3DFA03D2" wp14:editId="3B7158B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5EE46" wp14:editId="7952BF1B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A5A2E" wp14:editId="4EE27BCA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3CF92" wp14:editId="4A2EF00D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BFEAA" wp14:editId="18256E5E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5EE46" wp14:editId="7952BF1B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A5A2E" wp14:editId="4EE27BCA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3CF92" wp14:editId="4A2EF00D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BFEAA" wp14:editId="18256E5E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FC5E70" w:rsidP="00F20106">
      <w:pPr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762625" cy="3276600"/>
            <wp:effectExtent l="0" t="0" r="9525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5</w:t>
      </w:r>
      <w:r w:rsidR="00E81882">
        <w:rPr>
          <w:noProof/>
        </w:rPr>
        <w:fldChar w:fldCharType="end"/>
      </w:r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97074D6" wp14:editId="6A3F2BE7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6</w:t>
      </w:r>
      <w:r w:rsidR="00E81882">
        <w:rPr>
          <w:noProof/>
        </w:rPr>
        <w:fldChar w:fldCharType="end"/>
      </w:r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48427FE" wp14:editId="2CFF0468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7</w:t>
      </w:r>
      <w:r w:rsidR="00E81882">
        <w:rPr>
          <w:noProof/>
        </w:rPr>
        <w:fldChar w:fldCharType="end"/>
      </w:r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4E58C80C" wp14:editId="3EFF4C07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</w:instrText>
      </w:r>
      <w:r w:rsidR="00E81882">
        <w:instrText xml:space="preserve">\* ARABIC </w:instrText>
      </w:r>
      <w:r w:rsidR="00E81882">
        <w:fldChar w:fldCharType="separate"/>
      </w:r>
      <w:r w:rsidR="008C7655">
        <w:rPr>
          <w:noProof/>
        </w:rPr>
        <w:t>8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FD5EEE">
        <w:t>excluído</w:t>
      </w:r>
      <w:r>
        <w:t xml:space="preserve">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FD5EEE" w:rsidP="00407300">
      <w:pPr>
        <w:pStyle w:val="CorpodoTexto"/>
      </w:pPr>
      <w:r>
        <w:t>Funcionário.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B2205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cliente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cliente; </w:t>
      </w:r>
    </w:p>
    <w:p w:rsidR="00407300" w:rsidRDefault="00407300" w:rsidP="00407300">
      <w:pPr>
        <w:pStyle w:val="CorpodoTexto"/>
      </w:pPr>
      <w:r>
        <w:lastRenderedPageBreak/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407300" w:rsidRDefault="00DB2205" w:rsidP="00407300">
      <w:pPr>
        <w:pStyle w:val="CorpodoTexto"/>
      </w:pPr>
      <w:r>
        <w:t>7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3407436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62625" cy="18478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604403" w:rsidP="0013426D">
      <w:pPr>
        <w:pStyle w:val="Legenda"/>
        <w:rPr>
          <w:noProof/>
        </w:rPr>
      </w:pPr>
      <w:r>
        <w:t>F</w:t>
      </w:r>
      <w:r w:rsidR="0013426D">
        <w:t xml:space="preserve">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9</w:t>
      </w:r>
      <w:r w:rsidR="00E81882">
        <w:rPr>
          <w:noProof/>
        </w:rPr>
        <w:fldChar w:fldCharType="end"/>
      </w:r>
      <w:r w:rsidR="0013426D">
        <w:t xml:space="preserve"> - Tela de</w:t>
      </w:r>
      <w:r w:rsidR="0013426D">
        <w:rPr>
          <w:noProof/>
        </w:rPr>
        <w:t xml:space="preserve"> Pesquisa de </w: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7EA584B6" wp14:editId="2EE145A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D460BA" wp14:editId="138FBECD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978249" wp14:editId="2B6DECC2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097D5" wp14:editId="046D998E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88186" wp14:editId="0A7DE094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D460BA" wp14:editId="138FBECD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978249" wp14:editId="2B6DECC2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097D5" wp14:editId="046D998E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88186" wp14:editId="0A7DE094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13393A16" wp14:editId="1576167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C482A" wp14:editId="4E09770E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294168" wp14:editId="35BF0D25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682086" wp14:editId="1EB4BDF3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7E421" wp14:editId="5927791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C482A" wp14:editId="4E09770E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294168" wp14:editId="35BF0D25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682086" wp14:editId="1EB4BDF3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7E421" wp14:editId="5927791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6E499199" wp14:editId="176392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4E5FE3" wp14:editId="4AC147FA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32AB8" wp14:editId="52BABA12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812DA9" wp14:editId="56C1A687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E65BA" wp14:editId="4F3184DC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4E5FE3" wp14:editId="4AC147FA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32AB8" wp14:editId="52BABA12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812DA9" wp14:editId="56C1A687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E65BA" wp14:editId="4F3184DC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62025087" wp14:editId="0DD837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94F417" wp14:editId="10651E94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2CFF0" wp14:editId="0DFFD832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5BDDF" wp14:editId="7C21E754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B4811E" wp14:editId="16CA42A1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94F417" wp14:editId="10651E94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2CFF0" wp14:editId="0DFFD832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5BDDF" wp14:editId="7C21E754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B4811E" wp14:editId="16CA42A1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AD1C3D5" wp14:editId="1C5287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D942EB" wp14:editId="71E9139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1D9CF" wp14:editId="7D2D8C2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677A1B" wp14:editId="37C43D0B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6A3A9" wp14:editId="42A19456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D942EB" wp14:editId="71E9139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1D9CF" wp14:editId="7D2D8C2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677A1B" wp14:editId="37C43D0B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6A3A9" wp14:editId="42A19456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251DE619" wp14:editId="071125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6CAE5" wp14:editId="39827C0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CBAEF" wp14:editId="77FC4AF9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D51EBB" wp14:editId="1F08B18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FF185" wp14:editId="4C3154DB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6CAE5" wp14:editId="39827C0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CBAEF" wp14:editId="77FC4AF9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D51EBB" wp14:editId="1F08B18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FF185" wp14:editId="4C3154DB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</w:rPr>
        <w:t>Funcionários</w:t>
      </w:r>
    </w:p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604403" w:rsidP="0013426D">
      <w:r>
        <w:rPr>
          <w:noProof/>
          <w:snapToGrid/>
          <w:lang w:eastAsia="pt-BR"/>
        </w:rPr>
        <w:drawing>
          <wp:inline distT="0" distB="0" distL="0" distR="0">
            <wp:extent cx="5753100" cy="415290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10</w:t>
      </w:r>
      <w:r w:rsidR="00E81882">
        <w:rPr>
          <w:noProof/>
        </w:rPr>
        <w:fldChar w:fldCharType="end"/>
      </w:r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F2CC9F4" wp14:editId="344C5E9F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11</w:t>
      </w:r>
      <w:r w:rsidR="00E81882">
        <w:rPr>
          <w:noProof/>
        </w:rPr>
        <w:fldChar w:fldCharType="end"/>
      </w:r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0D6D073" wp14:editId="7C07D20C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12</w:t>
      </w:r>
      <w:r w:rsidR="00E81882">
        <w:rPr>
          <w:noProof/>
        </w:rPr>
        <w:fldChar w:fldCharType="end"/>
      </w:r>
      <w:r>
        <w:t xml:space="preserve"> - Tela de Cadastro de Funcionário (Endereço)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>
            <wp:extent cx="5753100" cy="2543175"/>
            <wp:effectExtent l="0" t="0" r="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13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B2205">
        <w:t>excluído</w:t>
      </w:r>
      <w:r>
        <w:t xml:space="preserve">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DB2205" w:rsidP="0013426D">
      <w:pPr>
        <w:pStyle w:val="CorpodoTexto"/>
      </w:pPr>
      <w:r>
        <w:t>Funcionário.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DB2205" w:rsidRDefault="00DB2205" w:rsidP="0013426D">
      <w:pPr>
        <w:pStyle w:val="CorpodoTexto"/>
      </w:pPr>
    </w:p>
    <w:p w:rsidR="00DB2205" w:rsidRDefault="00DB2205" w:rsidP="0013426D">
      <w:pPr>
        <w:pStyle w:val="CorpodoTexto"/>
        <w:rPr>
          <w:b/>
        </w:rPr>
      </w:pP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DB2205">
        <w:rPr>
          <w:b/>
        </w:rPr>
        <w:t>(R339)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</w:t>
      </w:r>
      <w:r w:rsidR="008D2C3B">
        <w:rPr>
          <w:b/>
        </w:rPr>
        <w:t>4</w:t>
      </w:r>
      <w:r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DB2205" w:rsidRPr="00D94F83" w:rsidRDefault="00DB2205" w:rsidP="00DB2205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Funcionário</w:t>
      </w:r>
      <w:r>
        <w:rPr>
          <w:rFonts w:cs="Arial"/>
        </w:rPr>
        <w:t>:</w:t>
      </w:r>
    </w:p>
    <w:p w:rsidR="00DB2205" w:rsidRPr="007631A1" w:rsidRDefault="00DB2205" w:rsidP="00DB2205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funcionário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funcionário; </w:t>
      </w:r>
    </w:p>
    <w:p w:rsidR="00DB2205" w:rsidRDefault="00DB2205" w:rsidP="00DB2205">
      <w:pPr>
        <w:pStyle w:val="CorpodoTexto"/>
      </w:pPr>
      <w:r>
        <w:t xml:space="preserve">4. O sistema atualiza os dados do funcionário 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DB2205" w:rsidRDefault="00DB2205" w:rsidP="00DB2205">
      <w:pPr>
        <w:pStyle w:val="CorpodoTexto"/>
      </w:pPr>
      <w:r>
        <w:t xml:space="preserve">7.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lastRenderedPageBreak/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3</w:t>
      </w:r>
      <w:r>
        <w:rPr>
          <w:rFonts w:cs="Arial"/>
          <w:b/>
        </w:rPr>
        <w:t>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4</w:t>
      </w:r>
      <w:r>
        <w:rPr>
          <w:rFonts w:cs="Arial"/>
          <w:b/>
        </w:rPr>
        <w:t>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3407437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997DD5" w:rsidP="00997DD5">
      <w:r w:rsidRPr="00997DD5">
        <w:rPr>
          <w:noProof/>
          <w:lang w:eastAsia="pt-BR"/>
        </w:rPr>
        <w:drawing>
          <wp:inline distT="0" distB="0" distL="0" distR="0" wp14:anchorId="616AFDCB" wp14:editId="6097375A">
            <wp:extent cx="5753100" cy="272415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14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35A75BBE" wp14:editId="70775B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FA3869" wp14:editId="6952D52E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3907" wp14:editId="279D89ED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C10E68" wp14:editId="4652864B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F6D544" wp14:editId="266092BB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FA3869" wp14:editId="6952D52E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3907" wp14:editId="279D89ED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C10E68" wp14:editId="4652864B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F6D544" wp14:editId="266092BB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2DFAF815" wp14:editId="100BF9C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A463EF" wp14:editId="539A7CB9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AFA82F" wp14:editId="35D41141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A6BFF5" wp14:editId="4F1EEF92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D99E82" wp14:editId="67A2E5B3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A463EF" wp14:editId="539A7CB9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AFA82F" wp14:editId="35D41141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A6BFF5" wp14:editId="4F1EEF92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D99E82" wp14:editId="67A2E5B3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367ADB7B" wp14:editId="2242C5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BA9D62" wp14:editId="5C348746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367DFD" wp14:editId="538C52E3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54B198" wp14:editId="512DF9F8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B928E" wp14:editId="61924E44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BA9D62" wp14:editId="5C348746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367DFD" wp14:editId="538C52E3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54B198" wp14:editId="512DF9F8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B928E" wp14:editId="61924E44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69B60A5" wp14:editId="41D7998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EF3EAF" wp14:editId="2444BE34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41A9D4" wp14:editId="7E1D1B2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A7B229" wp14:editId="656AA6A2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878997" wp14:editId="35B63F8C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EF3EAF" wp14:editId="2444BE34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41A9D4" wp14:editId="7E1D1B2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A7B229" wp14:editId="656AA6A2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878997" wp14:editId="35B63F8C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072A503A" wp14:editId="7D5475A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E6F4A2" wp14:editId="29439962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6016BA" wp14:editId="7E54940A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C045DD" wp14:editId="2444D713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BB8AF" wp14:editId="76E90808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E6F4A2" wp14:editId="29439962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6016BA" wp14:editId="7E54940A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C045DD" wp14:editId="2444D713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BB8AF" wp14:editId="76E90808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2C330E98" wp14:editId="3DC39F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127EC" wp14:editId="45857288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7B788" wp14:editId="10989402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72BBA9" wp14:editId="74961F4D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BD62B" wp14:editId="1893F994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127EC" wp14:editId="45857288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7B788" wp14:editId="10989402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72BBA9" wp14:editId="74961F4D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BD62B" wp14:editId="1893F994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997DD5" w:rsidP="00997DD5">
      <w:r w:rsidRPr="00997DD5">
        <w:rPr>
          <w:noProof/>
          <w:lang w:eastAsia="pt-BR"/>
        </w:rPr>
        <w:drawing>
          <wp:inline distT="0" distB="0" distL="0" distR="0" wp14:anchorId="479F107C" wp14:editId="3C4832F9">
            <wp:extent cx="5762625" cy="348615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15</w:t>
      </w:r>
      <w:r w:rsidR="00E81882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97DD5" w:rsidP="00997DD5">
      <w:r w:rsidRPr="00997DD5">
        <w:rPr>
          <w:noProof/>
          <w:lang w:eastAsia="pt-BR"/>
        </w:rPr>
        <w:lastRenderedPageBreak/>
        <w:drawing>
          <wp:inline distT="0" distB="0" distL="0" distR="0" wp14:anchorId="1FD7923C" wp14:editId="2C11C397">
            <wp:extent cx="5762625" cy="403860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16</w:t>
      </w:r>
      <w:r w:rsidR="00E81882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</w:t>
      </w:r>
      <w:r w:rsidR="00997DD5">
        <w:t>Resumo</w:t>
      </w:r>
      <w:r>
        <w:t>)</w:t>
      </w:r>
    </w:p>
    <w:p w:rsidR="00997DD5" w:rsidRDefault="00997DD5" w:rsidP="00997DD5">
      <w:pPr>
        <w:jc w:val="center"/>
      </w:pPr>
      <w:r w:rsidRPr="00997DD5">
        <w:rPr>
          <w:noProof/>
          <w:lang w:eastAsia="pt-BR"/>
        </w:rPr>
        <w:drawing>
          <wp:inline distT="0" distB="0" distL="0" distR="0" wp14:anchorId="354A66A5" wp14:editId="02508696">
            <wp:extent cx="5762625" cy="4057650"/>
            <wp:effectExtent l="0" t="0" r="952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D5" w:rsidRPr="00997DD5" w:rsidRDefault="00997DD5" w:rsidP="00997DD5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17</w:t>
      </w:r>
      <w:r w:rsidR="00E81882">
        <w:rPr>
          <w:noProof/>
        </w:rPr>
        <w:fldChar w:fldCharType="end"/>
      </w:r>
      <w:r>
        <w:t xml:space="preserve"> - - Tela de Cadastro de Orçamento (Anexo)</w:t>
      </w:r>
    </w:p>
    <w:p w:rsidR="00B85B49" w:rsidRDefault="00B85B49" w:rsidP="00B85B49">
      <w:pPr>
        <w:pStyle w:val="Ttulo3"/>
      </w:pPr>
      <w:r>
        <w:lastRenderedPageBreak/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997DD5" w:rsidP="00B85B49">
      <w:pPr>
        <w:pStyle w:val="CorpodoTexto"/>
      </w:pPr>
      <w:r>
        <w:t>Funcionário.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095579">
        <w:rPr>
          <w:b/>
        </w:rPr>
        <w:t>(R358)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t>3</w:t>
      </w:r>
      <w:r w:rsidR="00B85B49">
        <w:t xml:space="preserve">. O ator altera os dados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lastRenderedPageBreak/>
        <w:t>4</w:t>
      </w:r>
      <w:r w:rsidR="00B85B49">
        <w:t>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="00B85B49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 w:rsidR="00B85B49">
        <w:t>;</w:t>
      </w:r>
    </w:p>
    <w:p w:rsidR="00B85B49" w:rsidRDefault="00997DD5" w:rsidP="00B85B49">
      <w:pPr>
        <w:pStyle w:val="CorpodoTexto"/>
      </w:pPr>
      <w:r>
        <w:t>5</w:t>
      </w:r>
      <w:r w:rsidR="00B85B49">
        <w:t xml:space="preserve">. O sistema atualiza os dados do </w:t>
      </w:r>
      <w:r w:rsidR="001F2B62">
        <w:t>orçamento</w:t>
      </w:r>
      <w:r w:rsidR="00B85B49">
        <w:t xml:space="preserve"> no banco de dados </w:t>
      </w:r>
      <w:r w:rsidR="00B85B49">
        <w:rPr>
          <w:b/>
        </w:rPr>
        <w:t>(E2)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alterado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Cancelar</w:t>
      </w:r>
      <w:r>
        <w:t>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rPr>
          <w:b/>
        </w:rPr>
        <w:t>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997DD5" w:rsidRDefault="00997DD5" w:rsidP="00B85B49">
      <w:pPr>
        <w:pStyle w:val="CorpodoTexto"/>
      </w:pPr>
      <w:r>
        <w:t>5. O sistema notifica ao usuário que o orçamento foi cancelado com sucesso;</w:t>
      </w:r>
    </w:p>
    <w:p w:rsidR="00B85B49" w:rsidRDefault="00997DD5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>1. O ator pressiona o botão “Aprovar” na tela de pesquisa de orçamento;</w:t>
      </w:r>
    </w:p>
    <w:p w:rsidR="001F2B62" w:rsidRDefault="001F2B62" w:rsidP="001F2B62">
      <w:pPr>
        <w:pStyle w:val="CorpodoTexto"/>
      </w:pPr>
      <w:r>
        <w:t xml:space="preserve">2. O sistema chama o Caso de Uso: “UC05 - </w:t>
      </w:r>
      <w:r w:rsidR="005C6EF8">
        <w:t>Manter</w:t>
      </w:r>
      <w:r>
        <w:t xml:space="preserve">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997DD5" w:rsidRDefault="00637AD6" w:rsidP="00997DD5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3407438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396CF7">
        <w:t>Manter</w:t>
      </w:r>
      <w:r w:rsidR="000F562A">
        <w:t xml:space="preserve">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E802E6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0294EDB4" wp14:editId="266FB4EF">
            <wp:extent cx="5753100" cy="319087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18</w:t>
      </w:r>
      <w:r w:rsidR="00E81882">
        <w:rPr>
          <w:noProof/>
        </w:rPr>
        <w:fldChar w:fldCharType="end"/>
      </w:r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8C7655" w:rsidRDefault="008C7655" w:rsidP="008C7655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>
        <w:rPr>
          <w:b/>
        </w:rPr>
        <w:t>cancelamento de ordem de serviço</w:t>
      </w:r>
    </w:p>
    <w:p w:rsidR="008C7655" w:rsidRDefault="008C7655" w:rsidP="008C7655">
      <w:pPr>
        <w:keepNext/>
        <w:jc w:val="center"/>
      </w:pPr>
      <w:r w:rsidRPr="008C7655">
        <w:rPr>
          <w:noProof/>
          <w:lang w:eastAsia="pt-BR"/>
        </w:rPr>
        <w:drawing>
          <wp:inline distT="0" distB="0" distL="0" distR="0" wp14:anchorId="77EC642A" wp14:editId="42CBA647">
            <wp:extent cx="4305300" cy="19621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55" w:rsidRDefault="008C7655" w:rsidP="008C7655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>
        <w:rPr>
          <w:noProof/>
        </w:rPr>
        <w:t>19</w:t>
      </w:r>
      <w:r w:rsidR="00E81882">
        <w:rPr>
          <w:noProof/>
        </w:rPr>
        <w:fldChar w:fldCharType="end"/>
      </w:r>
      <w:r>
        <w:t xml:space="preserve"> - Tela de Cancelamento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lastRenderedPageBreak/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E802E6" w:rsidP="0015372A">
      <w:pPr>
        <w:pStyle w:val="CorpodoTexto"/>
      </w:pPr>
      <w:r>
        <w:t>Funcionário.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>ator pressiona o botão “</w:t>
      </w:r>
      <w:r w:rsidR="00F3601D">
        <w:t>Aprovar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1E4CA3">
        <w:rPr>
          <w:b/>
        </w:rPr>
        <w:t>1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1E4CA3">
        <w:rPr>
          <w:b/>
        </w:rPr>
        <w:t>1</w:t>
      </w:r>
      <w:r w:rsidR="00913D8F" w:rsidRPr="00913D8F">
        <w:rPr>
          <w:b/>
        </w:rPr>
        <w:t>)</w:t>
      </w:r>
      <w:r>
        <w:t>;</w:t>
      </w:r>
    </w:p>
    <w:p w:rsidR="000B27BA" w:rsidRPr="008571E9" w:rsidRDefault="00F3601D" w:rsidP="000B27BA">
      <w:pPr>
        <w:pStyle w:val="CorpodoTexto"/>
      </w:pPr>
      <w:r>
        <w:t>6</w:t>
      </w:r>
      <w:r w:rsidR="000B27BA">
        <w:t>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F3601D">
        <w:t>7</w:t>
      </w:r>
      <w:r>
        <w:t xml:space="preserve">. O caso de uso é encerrado. </w:t>
      </w:r>
    </w:p>
    <w:p w:rsidR="00F3601D" w:rsidRDefault="00F3601D" w:rsidP="00F3601D">
      <w:pPr>
        <w:pStyle w:val="Ttulo3"/>
      </w:pPr>
      <w:r>
        <w:t>Fluxos Alternativos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095579" w:rsidRPr="008571E9" w:rsidRDefault="00095579" w:rsidP="00095579">
      <w:pPr>
        <w:pStyle w:val="CorpodoTexto"/>
      </w:pPr>
      <w:r>
        <w:t>1. O sistema recupera os dados do orçamento selecionado;</w:t>
      </w:r>
    </w:p>
    <w:p w:rsidR="00F3601D" w:rsidRDefault="00F3601D" w:rsidP="00F3601D">
      <w:pPr>
        <w:pStyle w:val="CorpodoTexto"/>
        <w:rPr>
          <w:b/>
        </w:rPr>
      </w:pPr>
      <w:r>
        <w:t xml:space="preserve">2. O sistema apresenta a tela </w:t>
      </w:r>
      <w:r w:rsidRPr="00754909">
        <w:rPr>
          <w:b/>
        </w:rPr>
        <w:t>DV2</w:t>
      </w:r>
      <w:r>
        <w:rPr>
          <w:b/>
        </w:rPr>
        <w:t>;</w:t>
      </w:r>
    </w:p>
    <w:p w:rsidR="00F3601D" w:rsidRDefault="00F3601D" w:rsidP="00F3601D">
      <w:pPr>
        <w:pStyle w:val="CorpodoTexto"/>
      </w:pPr>
      <w:r>
        <w:t xml:space="preserve">3. O ator informar o motivo para o cancelamento e pressiona o botão “Sim”; </w:t>
      </w:r>
    </w:p>
    <w:p w:rsidR="00F3601D" w:rsidRDefault="00F3601D" w:rsidP="00F3601D">
      <w:pPr>
        <w:pStyle w:val="CorpodoTexto"/>
      </w:pPr>
      <w:r>
        <w:t>4. O sistema finaliza a atividade atual e cria uma atividade de cancelamento para a ordem de serviço</w:t>
      </w:r>
      <w:r w:rsidR="001E4CA3">
        <w:t xml:space="preserve"> </w:t>
      </w:r>
      <w:r>
        <w:rPr>
          <w:b/>
        </w:rPr>
        <w:t>(E1)</w:t>
      </w:r>
      <w:r>
        <w:t>;</w:t>
      </w:r>
    </w:p>
    <w:p w:rsidR="00F3601D" w:rsidRDefault="00F3601D" w:rsidP="00F3601D">
      <w:pPr>
        <w:pStyle w:val="CorpodoTexto"/>
      </w:pPr>
      <w:r>
        <w:t>5. O sistema notifica ao usuário que o cancelamento foi realizado com sucesso;</w:t>
      </w:r>
    </w:p>
    <w:p w:rsidR="00F3601D" w:rsidRDefault="00F3601D" w:rsidP="00F3601D">
      <w:pPr>
        <w:pStyle w:val="CorpodoTexto"/>
      </w:pPr>
      <w:r>
        <w:t xml:space="preserve">6. O caso de </w:t>
      </w:r>
      <w:r w:rsidR="001E4CA3">
        <w:t>uso é encerrado</w:t>
      </w:r>
      <w:r>
        <w:t>;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1E4CA3">
        <w:rPr>
          <w:rFonts w:cs="Arial"/>
          <w:b/>
        </w:rPr>
        <w:t>1</w:t>
      </w:r>
      <w:r>
        <w:rPr>
          <w:rFonts w:cs="Arial"/>
          <w:b/>
        </w:rPr>
        <w:t>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8C7655" w:rsidRDefault="00913D8F" w:rsidP="008C765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E4CA3" w:rsidRDefault="001E4CA3" w:rsidP="008C7655">
      <w:pPr>
        <w:pStyle w:val="CorpodoTexto"/>
        <w:ind w:left="993" w:firstLine="0"/>
        <w:rPr>
          <w:rFonts w:cs="Arial"/>
        </w:rPr>
      </w:pPr>
    </w:p>
    <w:p w:rsidR="001E4CA3" w:rsidRDefault="001E4CA3" w:rsidP="008C7655">
      <w:pPr>
        <w:pStyle w:val="CorpodoTexto"/>
        <w:ind w:left="993" w:firstLine="0"/>
        <w:rPr>
          <w:rFonts w:cs="Arial"/>
        </w:rPr>
      </w:pP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6" w:name="_Toc373407439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6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07A9835E" wp14:editId="0D21522B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20</w:t>
      </w:r>
      <w:r w:rsidR="00E81882">
        <w:rPr>
          <w:noProof/>
        </w:rPr>
        <w:fldChar w:fldCharType="end"/>
      </w:r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8C7655">
      <w:r w:rsidRPr="008C7655">
        <w:rPr>
          <w:noProof/>
          <w:lang w:eastAsia="pt-BR"/>
        </w:rPr>
        <w:drawing>
          <wp:inline distT="0" distB="0" distL="0" distR="0" wp14:anchorId="6D9CE937" wp14:editId="37ABD985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21</w:t>
      </w:r>
      <w:r w:rsidR="00E81882">
        <w:rPr>
          <w:noProof/>
        </w:rPr>
        <w:fldChar w:fldCharType="end"/>
      </w:r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</w:t>
      </w:r>
      <w:r w:rsidR="00B21C84">
        <w:rPr>
          <w:rFonts w:cs="Arial"/>
          <w:b/>
        </w:rPr>
        <w:t>n</w:t>
      </w:r>
      <w:r>
        <w:rPr>
          <w:rFonts w:cs="Arial"/>
          <w:b/>
        </w:rPr>
        <w:t>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7" w:name="_Toc373407440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7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2A8A797" wp14:editId="2B32331C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22</w:t>
      </w:r>
      <w:r w:rsidR="00E81882">
        <w:rPr>
          <w:noProof/>
        </w:rPr>
        <w:fldChar w:fldCharType="end"/>
      </w:r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8C7655">
      <w:pPr>
        <w:jc w:val="center"/>
      </w:pPr>
      <w:r w:rsidRPr="008C7655">
        <w:rPr>
          <w:noProof/>
          <w:lang w:eastAsia="pt-BR"/>
        </w:rPr>
        <w:drawing>
          <wp:inline distT="0" distB="0" distL="0" distR="0" wp14:anchorId="5CDACD24" wp14:editId="50FCCAE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23</w:t>
      </w:r>
      <w:r w:rsidR="00E81882">
        <w:rPr>
          <w:noProof/>
        </w:rPr>
        <w:fldChar w:fldCharType="end"/>
      </w:r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>5. O sistema notifica ao usuário que a exc</w:t>
      </w:r>
      <w:r w:rsidR="00EA7D51">
        <w:t>lusão foi ocorrida com sucesso;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8" w:name="_Toc373407441"/>
      <w:r>
        <w:lastRenderedPageBreak/>
        <w:t xml:space="preserve">Caso de </w:t>
      </w:r>
      <w:r w:rsidR="00AF14CD">
        <w:t>U</w:t>
      </w:r>
      <w:r>
        <w:t>so: UC0</w:t>
      </w:r>
      <w:r w:rsidR="00685AFF">
        <w:t xml:space="preserve">8 - Efetuar </w:t>
      </w:r>
      <w:proofErr w:type="spellStart"/>
      <w:r w:rsidR="00685AFF">
        <w:t>Login</w:t>
      </w:r>
      <w:bookmarkEnd w:id="18"/>
      <w:proofErr w:type="spellEnd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13AD1C60" wp14:editId="73264A24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24</w:t>
      </w:r>
      <w:r w:rsidR="00E81882">
        <w:rPr>
          <w:noProof/>
        </w:rPr>
        <w:fldChar w:fldCharType="end"/>
      </w:r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1EF73AEB" wp14:editId="0D9C1C52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25</w:t>
      </w:r>
      <w:r w:rsidR="00E81882">
        <w:rPr>
          <w:noProof/>
        </w:rPr>
        <w:fldChar w:fldCharType="end"/>
      </w:r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38F72C30" wp14:editId="7D670254">
            <wp:extent cx="5753100" cy="19716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A549EA" w:rsidP="00A549EA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26</w:t>
      </w:r>
      <w:r w:rsidR="00E81882">
        <w:rPr>
          <w:noProof/>
        </w:rPr>
        <w:fldChar w:fldCharType="end"/>
      </w:r>
      <w:r>
        <w:t xml:space="preserve"> - Tela Principal do Sistema</w:t>
      </w:r>
    </w:p>
    <w:p w:rsidR="00425DDC" w:rsidRDefault="00425DDC" w:rsidP="00425DDC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Alterar Senha</w:t>
      </w:r>
    </w:p>
    <w:p w:rsidR="00425DDC" w:rsidRDefault="00425DDC" w:rsidP="00425DDC">
      <w:pPr>
        <w:keepNext/>
        <w:jc w:val="center"/>
      </w:pPr>
      <w:r w:rsidRPr="00425DDC">
        <w:rPr>
          <w:noProof/>
          <w:lang w:eastAsia="pt-BR"/>
        </w:rPr>
        <w:drawing>
          <wp:inline distT="0" distB="0" distL="0" distR="0" wp14:anchorId="73D148FF" wp14:editId="3EEA61D6">
            <wp:extent cx="5753100" cy="140017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DC" w:rsidRDefault="00425DDC" w:rsidP="00425DDC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27</w:t>
      </w:r>
      <w:r w:rsidR="00E81882">
        <w:rPr>
          <w:noProof/>
        </w:rPr>
        <w:fldChar w:fldCharType="end"/>
      </w:r>
      <w:r>
        <w:t xml:space="preserve"> - Tela de Alterar Senha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</w:t>
      </w:r>
      <w:proofErr w:type="gramStart"/>
      <w:r w:rsidR="00A549EA">
        <w:rPr>
          <w:b/>
        </w:rPr>
        <w:t>)</w:t>
      </w:r>
      <w:r w:rsidR="00F93F72">
        <w:rPr>
          <w:b/>
        </w:rPr>
        <w:t>(</w:t>
      </w:r>
      <w:proofErr w:type="gramEnd"/>
      <w:r w:rsidR="00F93F72">
        <w:rPr>
          <w:b/>
        </w:rPr>
        <w:t>A2)</w:t>
      </w:r>
      <w:r w:rsidR="00A549EA">
        <w:rPr>
          <w:b/>
        </w:rPr>
        <w:t>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lastRenderedPageBreak/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F93F72" w:rsidRPr="00D94F83" w:rsidRDefault="00F93F72" w:rsidP="00F93F72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Alterar Senha</w:t>
      </w:r>
    </w:p>
    <w:p w:rsidR="00F93F72" w:rsidRDefault="00F93F72" w:rsidP="00F93F72">
      <w:pPr>
        <w:pStyle w:val="CorpodoTexto"/>
      </w:pPr>
      <w:r>
        <w:t xml:space="preserve">1. O ator pressiona o clica </w:t>
      </w:r>
      <w:r w:rsidRPr="00CF3E9F">
        <w:t xml:space="preserve">no item de </w:t>
      </w:r>
      <w:proofErr w:type="gramStart"/>
      <w:r w:rsidRPr="00CF3E9F">
        <w:t>menu</w:t>
      </w:r>
      <w:proofErr w:type="gramEnd"/>
      <w:r>
        <w:t xml:space="preserve"> </w:t>
      </w:r>
      <w:r w:rsidRPr="00CF3E9F">
        <w:t>“</w:t>
      </w:r>
      <w:r>
        <w:t>Alterar Senha</w:t>
      </w:r>
      <w:r w:rsidRPr="00CF3E9F">
        <w:t>”</w:t>
      </w:r>
      <w:r>
        <w:t>;</w:t>
      </w:r>
    </w:p>
    <w:p w:rsidR="00F93F72" w:rsidRDefault="00F93F72" w:rsidP="00F93F72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</w:t>
      </w:r>
      <w:r w:rsidR="00425DDC">
        <w:rPr>
          <w:b/>
          <w:iCs/>
        </w:rPr>
        <w:t>4</w:t>
      </w:r>
      <w:r>
        <w:rPr>
          <w:b/>
          <w:iCs/>
        </w:rPr>
        <w:t>;</w:t>
      </w:r>
    </w:p>
    <w:p w:rsidR="0005672C" w:rsidRDefault="00CC0455" w:rsidP="00CC0455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os campos: Senha Atual e Nova Senha</w:t>
      </w:r>
      <w:r w:rsidR="0005672C">
        <w:t xml:space="preserve"> em seguida,</w:t>
      </w:r>
      <w:r>
        <w:t xml:space="preserve"> pressiona o botão “Salvar”;</w:t>
      </w:r>
    </w:p>
    <w:p w:rsidR="00CC0455" w:rsidRDefault="00CC0455" w:rsidP="00CC0455">
      <w:pPr>
        <w:pStyle w:val="CorpodoTexto"/>
        <w:rPr>
          <w:b/>
        </w:rPr>
      </w:pPr>
      <w:r>
        <w:t xml:space="preserve">4. O sistema valida a senha atual do usuário. </w:t>
      </w:r>
      <w:r w:rsidRPr="00A549EA">
        <w:rPr>
          <w:b/>
        </w:rPr>
        <w:t>(E</w:t>
      </w:r>
      <w:r w:rsidR="0005672C">
        <w:rPr>
          <w:b/>
        </w:rPr>
        <w:t>3</w:t>
      </w:r>
      <w:r w:rsidRPr="00A549EA">
        <w:rPr>
          <w:b/>
        </w:rPr>
        <w:t>)</w:t>
      </w:r>
      <w:r>
        <w:rPr>
          <w:b/>
        </w:rPr>
        <w:t>;</w:t>
      </w:r>
    </w:p>
    <w:p w:rsidR="00CC0455" w:rsidRDefault="00CC0455" w:rsidP="00CC0455">
      <w:pPr>
        <w:pStyle w:val="CorpodoTexto"/>
      </w:pPr>
      <w:r>
        <w:t>5. O sistema</w:t>
      </w:r>
      <w:r w:rsidR="0005672C">
        <w:t xml:space="preserve"> valida a nova senha</w:t>
      </w:r>
      <w:r>
        <w:t>;</w:t>
      </w:r>
    </w:p>
    <w:p w:rsidR="00CC0455" w:rsidRDefault="00CC0455" w:rsidP="00CC0455">
      <w:pPr>
        <w:pStyle w:val="CorpodoTexto"/>
      </w:pPr>
      <w:r>
        <w:t>6. O sistema</w:t>
      </w:r>
      <w:r w:rsidR="0005672C">
        <w:t xml:space="preserve"> atualiza os dados no banco de dados do funcionário</w:t>
      </w:r>
      <w:r>
        <w:t>;</w:t>
      </w:r>
    </w:p>
    <w:p w:rsidR="00EA7D51" w:rsidRDefault="00EA7D51" w:rsidP="00EA7D51">
      <w:pPr>
        <w:pStyle w:val="CorpodoTexto"/>
      </w:pPr>
      <w:r>
        <w:t>7. O sistema notifica ao usuário que a senha foi alterada com sucesso;</w:t>
      </w:r>
    </w:p>
    <w:p w:rsidR="00CC0455" w:rsidRDefault="00EA7D51" w:rsidP="00CC0455">
      <w:pPr>
        <w:pStyle w:val="CorpodoTexto"/>
      </w:pPr>
      <w:r>
        <w:t>8</w:t>
      </w:r>
      <w:r w:rsidR="00CC0455">
        <w:t xml:space="preserve">. </w:t>
      </w:r>
      <w:r w:rsidR="00CC0455" w:rsidRPr="00614936">
        <w:t xml:space="preserve">O caso de </w:t>
      </w:r>
      <w:r w:rsidR="00CC0455"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5672C" w:rsidRDefault="0005672C" w:rsidP="0005672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 atual inválida:</w:t>
      </w:r>
    </w:p>
    <w:p w:rsidR="0005672C" w:rsidRDefault="0005672C" w:rsidP="0005672C">
      <w:pPr>
        <w:pStyle w:val="CorpodoTexto"/>
        <w:ind w:left="993" w:firstLine="0"/>
        <w:rPr>
          <w:rFonts w:cs="Arial"/>
        </w:rPr>
      </w:pPr>
      <w:r>
        <w:t>1. O sistema apresenta uma mensagem: “Senha atual não confere.”</w:t>
      </w:r>
      <w:r>
        <w:rPr>
          <w:rFonts w:cs="Arial"/>
        </w:rPr>
        <w:t>.</w:t>
      </w:r>
    </w:p>
    <w:p w:rsidR="00EA7D51" w:rsidRDefault="0005672C" w:rsidP="00EA7D51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19" w:name="_Toc373407442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19"/>
    </w:p>
    <w:p w:rsidR="00DC26AF" w:rsidRDefault="00DC26AF" w:rsidP="00DC26AF">
      <w:pPr>
        <w:pStyle w:val="Ttulo3"/>
      </w:pPr>
      <w:bookmarkStart w:id="20" w:name="_GoBack"/>
      <w:bookmarkEnd w:id="20"/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</w:t>
      </w:r>
      <w:r>
        <w:t xml:space="preserve">o o controle das </w:t>
      </w:r>
      <w:r w:rsidR="00E05917">
        <w:t>atividades</w:t>
      </w:r>
      <w:r>
        <w:t xml:space="preserve"> </w:t>
      </w:r>
      <w:r w:rsidR="00E05917">
        <w:t>realizadas no veículo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0B82AAE" wp14:editId="744A2A2D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28</w:t>
      </w:r>
      <w:r w:rsidR="00E81882">
        <w:rPr>
          <w:noProof/>
        </w:rPr>
        <w:fldChar w:fldCharType="end"/>
      </w:r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Pr="00BD74C1" w:rsidRDefault="00BD74C1" w:rsidP="00BD74C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</w:t>
      </w:r>
      <w:r w:rsidRPr="00C216E2">
        <w:rPr>
          <w:b/>
        </w:rPr>
        <w:t xml:space="preserve">e </w:t>
      </w:r>
      <w:r>
        <w:rPr>
          <w:b/>
        </w:rPr>
        <w:t>Controle de Serviço (Visão de Cadastro)</w: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5C40FFCD" wp14:editId="44A2344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A127DC" wp14:editId="138326B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714E2A" wp14:editId="7AD07B9E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235EDA" wp14:editId="06FA8DD1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1F3C61" wp14:editId="2A5C2A95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A127DC" wp14:editId="138326B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714E2A" wp14:editId="7AD07B9E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235EDA" wp14:editId="06FA8DD1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1F3C61" wp14:editId="2A5C2A95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1DBBD18C" wp14:editId="4962AE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6842DB" wp14:editId="0AD97D2A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3712C" wp14:editId="1D3998AD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A2E9B5" wp14:editId="15EC9BD3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22A3AD" wp14:editId="18EDFC44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6842DB" wp14:editId="0AD97D2A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3712C" wp14:editId="1D3998AD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A2E9B5" wp14:editId="15EC9BD3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22A3AD" wp14:editId="18EDFC44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69C26352" wp14:editId="61693D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FF21F9" wp14:editId="6BC71828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F6BA68" wp14:editId="4759F5A2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311720" wp14:editId="33510735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8E5B43" wp14:editId="5E4FFF77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FF21F9" wp14:editId="6BC71828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F6BA68" wp14:editId="4759F5A2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311720" wp14:editId="33510735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8E5B43" wp14:editId="5E4FFF77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1D766761" wp14:editId="6268BAE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7B360D" wp14:editId="19D560AC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EA790F" wp14:editId="2332EE5F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F75A5" wp14:editId="4481318E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56DCBE" wp14:editId="3E5F3BCA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7B360D" wp14:editId="19D560AC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EA790F" wp14:editId="2332EE5F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F75A5" wp14:editId="4481318E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56DCBE" wp14:editId="3E5F3BCA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66D6C80B" wp14:editId="58C53A9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6007" wp14:editId="4FBCC5EF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2300D" wp14:editId="26FA2E7A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D5CA4C" wp14:editId="32BEA67E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06044B" wp14:editId="1CDF86E4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6007" wp14:editId="4FBCC5EF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2300D" wp14:editId="26FA2E7A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D5CA4C" wp14:editId="32BEA67E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06044B" wp14:editId="1CDF86E4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2164AE16" wp14:editId="2E773A9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8C74C1" wp14:editId="4B67F318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E5B79B" wp14:editId="20C1B7FC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0FFE" wp14:editId="43BE6E1F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9375D9" wp14:editId="631CF6D2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8C74C1" wp14:editId="4B67F318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E5B79B" wp14:editId="20C1B7FC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0FFE" wp14:editId="43BE6E1F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9375D9" wp14:editId="631CF6D2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2F0E8579" wp14:editId="5B2340A8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29</w:t>
      </w:r>
      <w:r w:rsidR="00E81882">
        <w:rPr>
          <w:noProof/>
        </w:rPr>
        <w:fldChar w:fldCharType="end"/>
      </w:r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E05917" w:rsidRDefault="00E05917" w:rsidP="00AD052B"/>
    <w:p w:rsidR="006E1860" w:rsidRDefault="006E1860" w:rsidP="00AD052B"/>
    <w:p w:rsidR="006E1860" w:rsidRDefault="006E1860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BD74C1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27454BB" wp14:editId="73E372C1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30</w:t>
      </w:r>
      <w:r w:rsidR="00E81882">
        <w:rPr>
          <w:noProof/>
        </w:rPr>
        <w:fldChar w:fldCharType="end"/>
      </w:r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 w:rsidR="00BD74C1">
        <w:rPr>
          <w:b/>
          <w:bCs/>
        </w:rPr>
        <w:t>4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77B65ACF" wp14:editId="29C6AB6A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31</w:t>
      </w:r>
      <w:r w:rsidR="00E81882">
        <w:rPr>
          <w:noProof/>
        </w:rPr>
        <w:fldChar w:fldCharType="end"/>
      </w:r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47CCF" w:rsidRDefault="00747CCF" w:rsidP="00747CCF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10 – Monitorar Pátio</w:t>
      </w:r>
      <w:r w:rsidRPr="00AB3CED">
        <w:t>.</w:t>
      </w:r>
    </w:p>
    <w:p w:rsidR="00747CCF" w:rsidRDefault="00747CCF" w:rsidP="00495D93">
      <w:pPr>
        <w:pStyle w:val="CorpodoTexto"/>
      </w:pP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 w:rsidR="00E05917">
        <w:t>pesquisado, incluído ou</w:t>
      </w:r>
      <w:r>
        <w:t xml:space="preserve"> </w:t>
      </w:r>
      <w:r w:rsidRPr="0067594A">
        <w:t xml:space="preserve">alterado </w:t>
      </w:r>
      <w:r>
        <w:t>um</w:t>
      </w:r>
      <w:r w:rsidR="00E05917">
        <w:t>a atividade da ordem de</w:t>
      </w:r>
      <w:r>
        <w:t xml:space="preserve">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Default="004F205F" w:rsidP="004F205F">
      <w:pPr>
        <w:pStyle w:val="CorpodoTexto"/>
      </w:pPr>
      <w:r>
        <w:t>2. O sistema monta a lista de atividades;</w:t>
      </w:r>
    </w:p>
    <w:p w:rsidR="00881328" w:rsidRPr="008571E9" w:rsidRDefault="00881328" w:rsidP="00881328">
      <w:pPr>
        <w:pStyle w:val="CorpodoTexto"/>
      </w:pPr>
      <w:r>
        <w:t>3. O sistema monta a lista de situações</w:t>
      </w:r>
      <w:r w:rsidR="006B76F9">
        <w:t xml:space="preserve"> da atividade</w:t>
      </w:r>
      <w:r>
        <w:t>;</w:t>
      </w:r>
    </w:p>
    <w:p w:rsidR="00DC26AF" w:rsidRPr="008571E9" w:rsidRDefault="00881328" w:rsidP="00DC26AF">
      <w:pPr>
        <w:pStyle w:val="CorpodoTexto"/>
      </w:pPr>
      <w:r>
        <w:t>4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B13A83">
        <w:rPr>
          <w:b/>
        </w:rPr>
        <w:t xml:space="preserve"> </w:t>
      </w:r>
      <w:r w:rsidR="00B13A83" w:rsidRPr="00881328">
        <w:rPr>
          <w:b/>
        </w:rPr>
        <w:t>(A</w:t>
      </w:r>
      <w:r w:rsidR="00B13A83">
        <w:rPr>
          <w:b/>
        </w:rPr>
        <w:t>4</w:t>
      </w:r>
      <w:r w:rsidR="00B13A83" w:rsidRPr="00881328">
        <w:rPr>
          <w:b/>
        </w:rPr>
        <w:t>)</w:t>
      </w:r>
      <w:r w:rsidR="00DC26AF">
        <w:t>;</w:t>
      </w:r>
    </w:p>
    <w:p w:rsidR="00DC26AF" w:rsidRDefault="00881328" w:rsidP="00DC26AF">
      <w:pPr>
        <w:pStyle w:val="CorpodoTexto"/>
      </w:pPr>
      <w:r>
        <w:t>5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 w:rsidR="004F205F">
        <w:t>a placa do veículo</w:t>
      </w:r>
      <w:r>
        <w:t xml:space="preserve"> </w:t>
      </w:r>
      <w:r w:rsidR="00BD74C1">
        <w:rPr>
          <w:b/>
        </w:rPr>
        <w:t>(R392)</w:t>
      </w:r>
      <w:r>
        <w:t>;</w:t>
      </w:r>
    </w:p>
    <w:p w:rsidR="004D5C05" w:rsidRDefault="00881328" w:rsidP="00DC26AF">
      <w:pPr>
        <w:pStyle w:val="CorpodoTexto"/>
      </w:pPr>
      <w:r>
        <w:t>6</w:t>
      </w:r>
      <w:r w:rsidR="00DC26AF">
        <w:t xml:space="preserve">. </w:t>
      </w:r>
      <w:r w:rsidR="009045D4">
        <w:t xml:space="preserve">O sistema </w:t>
      </w:r>
      <w:r w:rsidR="00BD74C1">
        <w:t xml:space="preserve">apresenta a tela </w:t>
      </w:r>
      <w:r w:rsidR="00BD74C1" w:rsidRPr="00BD74C1">
        <w:rPr>
          <w:b/>
        </w:rPr>
        <w:t>DV2</w:t>
      </w:r>
      <w:r w:rsidR="00BD74C1">
        <w:rPr>
          <w:b/>
        </w:rPr>
        <w:t xml:space="preserve"> </w:t>
      </w:r>
      <w:r w:rsidR="00BD74C1">
        <w:t>com os</w:t>
      </w:r>
      <w:r w:rsidR="009045D4">
        <w:t xml:space="preserve"> </w:t>
      </w:r>
      <w:r>
        <w:t>campos</w:t>
      </w:r>
      <w:r w:rsidR="006E1860">
        <w:t xml:space="preserve"> </w:t>
      </w:r>
      <w:r w:rsidR="00BD74C1">
        <w:t>preenchidos de</w:t>
      </w:r>
      <w:r w:rsidR="006E1860">
        <w:t xml:space="preserve"> </w:t>
      </w:r>
      <w:r w:rsidR="00BD74C1">
        <w:t>acordo com a</w:t>
      </w:r>
      <w:r>
        <w:t xml:space="preserve"> ordem de serviço</w:t>
      </w:r>
      <w:r w:rsidR="00BD74C1">
        <w:t xml:space="preserve"> localizada</w:t>
      </w:r>
      <w:r w:rsidR="00E16A87">
        <w:t>;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</w:t>
      </w:r>
      <w:r w:rsidR="006E1860">
        <w:t xml:space="preserve"> atividade executada</w:t>
      </w:r>
      <w:r w:rsidR="00E16A87">
        <w:t xml:space="preserve"> e pressionar o botão “Salvar”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7376DD" w:rsidRPr="007376DD">
        <w:rPr>
          <w:b/>
        </w:rPr>
        <w:t xml:space="preserve"> </w:t>
      </w:r>
      <w:r w:rsidR="007376DD">
        <w:rPr>
          <w:b/>
        </w:rPr>
        <w:t>(A</w:t>
      </w:r>
      <w:r w:rsidR="006E1860">
        <w:rPr>
          <w:b/>
        </w:rPr>
        <w:t>2</w:t>
      </w:r>
      <w:r w:rsidR="007376DD">
        <w:rPr>
          <w:b/>
        </w:rPr>
        <w:t>)</w:t>
      </w:r>
      <w:r w:rsidR="006E1860" w:rsidRPr="006E1860">
        <w:rPr>
          <w:b/>
        </w:rPr>
        <w:t xml:space="preserve"> </w:t>
      </w:r>
      <w:r w:rsidR="006E1860">
        <w:rPr>
          <w:b/>
        </w:rPr>
        <w:t>(A3);</w:t>
      </w:r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3</w:t>
      </w:r>
      <w:r w:rsidR="006E1860" w:rsidRPr="00917269">
        <w:rPr>
          <w:b/>
        </w:rPr>
        <w:t>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4</w:t>
      </w:r>
      <w:r w:rsidR="006E1860" w:rsidRPr="00917269">
        <w:rPr>
          <w:b/>
        </w:rPr>
        <w:t>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 xml:space="preserve">. O sistema grava os dados da </w:t>
      </w:r>
      <w:r w:rsidR="00EA7D51">
        <w:t xml:space="preserve">atividade </w:t>
      </w:r>
      <w:r w:rsidR="006E1860">
        <w:t>no</w:t>
      </w:r>
      <w:r w:rsidR="00917269">
        <w:t xml:space="preserve">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EA7D51" w:rsidRDefault="00EA7D51" w:rsidP="00EA7D51">
      <w:pPr>
        <w:pStyle w:val="CorpodoTexto"/>
      </w:pPr>
      <w:r>
        <w:t>10. O sistema notifica ao usuário que</w:t>
      </w:r>
      <w:r w:rsidR="00137080">
        <w:t xml:space="preserve"> os</w:t>
      </w:r>
      <w:r>
        <w:t xml:space="preserve"> dados forma</w:t>
      </w:r>
      <w:r w:rsidR="00137080">
        <w:t>m</w:t>
      </w:r>
      <w:r>
        <w:t xml:space="preserve"> a</w:t>
      </w:r>
      <w:r w:rsidR="00137080">
        <w:t>tualizados</w:t>
      </w:r>
      <w:r>
        <w:t xml:space="preserve"> com sucesso;</w:t>
      </w:r>
    </w:p>
    <w:p w:rsidR="00DC26AF" w:rsidRDefault="004F205F" w:rsidP="00DC26AF">
      <w:pPr>
        <w:pStyle w:val="CorpodoTexto"/>
      </w:pPr>
      <w:r>
        <w:t>1</w:t>
      </w:r>
      <w:r w:rsidR="00EA7D51">
        <w:t>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4D5C05">
        <w:rPr>
          <w:rFonts w:cs="Arial"/>
          <w:b/>
        </w:rPr>
        <w:t>1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A049B1">
        <w:t>Cancelar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6E1860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6E1860">
        <w:rPr>
          <w:rFonts w:cs="Arial"/>
          <w:b/>
        </w:rPr>
        <w:t xml:space="preserve">Histórico </w:t>
      </w:r>
      <w:r w:rsidR="00585C06">
        <w:rPr>
          <w:rFonts w:cs="Arial"/>
          <w:b/>
        </w:rPr>
        <w:t xml:space="preserve">da </w:t>
      </w:r>
      <w:r w:rsidR="00881328">
        <w:rPr>
          <w:rFonts w:cs="Arial"/>
          <w:b/>
        </w:rPr>
        <w:t>Atividade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6B76F9">
        <w:t>botão</w:t>
      </w:r>
      <w:r w:rsidR="00585C06">
        <w:t xml:space="preserve"> </w:t>
      </w:r>
      <w:r>
        <w:t>“</w:t>
      </w:r>
      <w:r w:rsidR="006E1860">
        <w:t>Visualizar</w:t>
      </w:r>
      <w:r>
        <w:t xml:space="preserve">” </w:t>
      </w:r>
      <w:r w:rsidR="006B76F9">
        <w:t xml:space="preserve">na tela </w:t>
      </w:r>
      <w:r w:rsidR="006B76F9" w:rsidRPr="006B76F9">
        <w:rPr>
          <w:b/>
        </w:rPr>
        <w:t>DV1</w:t>
      </w:r>
      <w:r>
        <w:t>;</w:t>
      </w:r>
    </w:p>
    <w:p w:rsidR="006E1860" w:rsidRDefault="006E1860" w:rsidP="00DC26AF">
      <w:pPr>
        <w:pStyle w:val="CorpodoTexto"/>
      </w:pPr>
      <w:r>
        <w:t>2. O sistema monta a lista de histórico da atividade;</w:t>
      </w:r>
    </w:p>
    <w:p w:rsidR="00DC26AF" w:rsidRPr="003F2521" w:rsidRDefault="006E1860" w:rsidP="00DC26AF">
      <w:pPr>
        <w:pStyle w:val="CorpodoTexto"/>
      </w:pPr>
      <w:r>
        <w:t>3</w:t>
      </w:r>
      <w:r w:rsidR="00DC26AF">
        <w:t xml:space="preserve">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</w:t>
      </w:r>
      <w:r>
        <w:rPr>
          <w:b/>
        </w:rPr>
        <w:t>3</w:t>
      </w:r>
      <w:r w:rsidR="00DC26AF">
        <w:rPr>
          <w:b/>
        </w:rPr>
        <w:t>;</w:t>
      </w:r>
    </w:p>
    <w:p w:rsidR="00DC26AF" w:rsidRDefault="00C72E44" w:rsidP="00DC26AF">
      <w:pPr>
        <w:pStyle w:val="CorpodoTexto"/>
      </w:pPr>
      <w:r>
        <w:t>4</w:t>
      </w:r>
      <w:r w:rsidR="00DC26AF">
        <w:t xml:space="preserve">. O ator </w:t>
      </w:r>
      <w:r w:rsidR="00585C06">
        <w:t>pressiona o botão “</w:t>
      </w:r>
      <w:r w:rsidR="006E1860">
        <w:t>Fechar</w:t>
      </w:r>
      <w:r w:rsidR="00585C06">
        <w:t>”</w:t>
      </w:r>
      <w:r w:rsidR="00DC26AF">
        <w:t xml:space="preserve">; </w:t>
      </w:r>
    </w:p>
    <w:p w:rsidR="00DC26AF" w:rsidRDefault="00C72E44" w:rsidP="00DC26AF">
      <w:pPr>
        <w:pStyle w:val="CorpodoTexto"/>
      </w:pPr>
      <w:r>
        <w:t>5</w:t>
      </w:r>
      <w:r w:rsidR="00DC26AF">
        <w:t>. O sistema</w:t>
      </w:r>
      <w:r w:rsidR="00585C06">
        <w:t xml:space="preserve"> esconde a tela </w:t>
      </w:r>
      <w:r w:rsidR="00585C06" w:rsidRPr="00585C06">
        <w:rPr>
          <w:b/>
        </w:rPr>
        <w:t>DV</w:t>
      </w:r>
      <w:r w:rsidR="006E1860">
        <w:rPr>
          <w:b/>
        </w:rPr>
        <w:t>3</w:t>
      </w:r>
      <w:r w:rsidR="00DC26AF">
        <w:t>;</w:t>
      </w:r>
    </w:p>
    <w:p w:rsidR="00DC26AF" w:rsidRDefault="00C72E44" w:rsidP="00DC26AF">
      <w:pPr>
        <w:pStyle w:val="CorpodoTexto"/>
      </w:pPr>
      <w:r>
        <w:t>6</w:t>
      </w:r>
      <w:r w:rsidR="00DC26AF">
        <w:t xml:space="preserve">. O caso de uso retoma ao passo </w:t>
      </w:r>
      <w:proofErr w:type="gramStart"/>
      <w:r w:rsidR="006E1860">
        <w:t>6</w:t>
      </w:r>
      <w:proofErr w:type="gramEnd"/>
      <w:r w:rsidR="00DC26AF">
        <w:t xml:space="preserve"> do fluxo principal</w:t>
      </w:r>
      <w:r w:rsidR="00DC26AF" w:rsidRPr="009628A6">
        <w:t>.</w:t>
      </w:r>
    </w:p>
    <w:p w:rsidR="00633F98" w:rsidRDefault="00633F98" w:rsidP="00DC26AF">
      <w:pPr>
        <w:pStyle w:val="CorpodoTexto"/>
      </w:pPr>
    </w:p>
    <w:p w:rsidR="00633F98" w:rsidRDefault="00633F98" w:rsidP="00DC26AF">
      <w:pPr>
        <w:pStyle w:val="CorpodoTexto"/>
      </w:pPr>
    </w:p>
    <w:p w:rsidR="006E1860" w:rsidRPr="00D94F83" w:rsidRDefault="006E1860" w:rsidP="006E1860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 w:rsidR="00C72E44">
        <w:rPr>
          <w:rFonts w:cs="Arial"/>
          <w:b/>
        </w:rPr>
        <w:t>Adicionar Evento</w:t>
      </w:r>
      <w:r>
        <w:rPr>
          <w:rFonts w:cs="Arial"/>
        </w:rPr>
        <w:t>:</w:t>
      </w:r>
    </w:p>
    <w:p w:rsidR="006E1860" w:rsidRPr="007631A1" w:rsidRDefault="006E1860" w:rsidP="006E1860">
      <w:pPr>
        <w:pStyle w:val="CorpodoTexto"/>
      </w:pPr>
      <w:r>
        <w:t>1. O ator pressiona o botão “</w:t>
      </w:r>
      <w:r w:rsidR="00C72E44">
        <w:t>Adicionar Evento</w:t>
      </w:r>
      <w:r>
        <w:t xml:space="preserve">” na tela </w:t>
      </w:r>
      <w:r w:rsidRPr="006B76F9">
        <w:rPr>
          <w:b/>
        </w:rPr>
        <w:t>DV1</w:t>
      </w:r>
      <w:r>
        <w:t>;</w:t>
      </w:r>
    </w:p>
    <w:p w:rsidR="006E1860" w:rsidRDefault="006E1860" w:rsidP="006E1860">
      <w:pPr>
        <w:pStyle w:val="CorpodoTexto"/>
      </w:pPr>
      <w:r>
        <w:t xml:space="preserve">2. O sistema monta a lista de </w:t>
      </w:r>
      <w:r w:rsidR="00C72E44">
        <w:t>tipo de eventos</w:t>
      </w:r>
      <w:r>
        <w:t>;</w:t>
      </w:r>
    </w:p>
    <w:p w:rsidR="006E1860" w:rsidRPr="003F2521" w:rsidRDefault="006E1860" w:rsidP="006E1860">
      <w:pPr>
        <w:pStyle w:val="CorpodoTexto"/>
      </w:pPr>
      <w:r>
        <w:t xml:space="preserve">3. O sistema apresenta a tela </w:t>
      </w:r>
      <w:r w:rsidRPr="003F2521">
        <w:rPr>
          <w:b/>
        </w:rPr>
        <w:t>DV</w:t>
      </w:r>
      <w:r w:rsidR="00C72E44">
        <w:rPr>
          <w:b/>
        </w:rPr>
        <w:t>2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4.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5.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(R394);</w:t>
      </w:r>
    </w:p>
    <w:p w:rsidR="00C72E44" w:rsidRDefault="00C72E44" w:rsidP="00C72E44">
      <w:pPr>
        <w:pStyle w:val="CorpodoTexto"/>
      </w:pPr>
      <w:r>
        <w:t xml:space="preserve">6. O sistema grava os dados do evento no banco de dados </w:t>
      </w:r>
      <w:r w:rsidRPr="007F75E1">
        <w:rPr>
          <w:b/>
        </w:rPr>
        <w:t>(E2)</w:t>
      </w:r>
      <w:r>
        <w:t>;</w:t>
      </w:r>
    </w:p>
    <w:p w:rsidR="00C72E44" w:rsidRDefault="00C72E44" w:rsidP="00C72E44">
      <w:pPr>
        <w:pStyle w:val="CorpodoTexto"/>
      </w:pPr>
      <w:r>
        <w:t xml:space="preserve">7. O sistema fecha a tela </w:t>
      </w:r>
      <w:r w:rsidRPr="005F7A99">
        <w:rPr>
          <w:b/>
        </w:rPr>
        <w:t>DV</w:t>
      </w:r>
      <w:r>
        <w:rPr>
          <w:b/>
        </w:rPr>
        <w:t xml:space="preserve">2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6E1860" w:rsidRDefault="00C72E44" w:rsidP="006E1860">
      <w:pPr>
        <w:pStyle w:val="CorpodoTexto"/>
      </w:pPr>
      <w:r>
        <w:t>8</w:t>
      </w:r>
      <w:r w:rsidR="006E1860">
        <w:t xml:space="preserve">. O caso de uso retoma ao passo </w:t>
      </w:r>
      <w:proofErr w:type="gramStart"/>
      <w:r w:rsidR="006E1860">
        <w:t>6</w:t>
      </w:r>
      <w:proofErr w:type="gramEnd"/>
      <w:r w:rsidR="006E1860">
        <w:t xml:space="preserve"> do fluxo principal</w:t>
      </w:r>
      <w:r w:rsidR="006E1860" w:rsidRPr="009628A6">
        <w:t>.</w:t>
      </w:r>
    </w:p>
    <w:p w:rsidR="00B13A83" w:rsidRDefault="00B13A83" w:rsidP="00B13A8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Ordem de serviço recebida como parâmetro</w:t>
      </w:r>
      <w:r>
        <w:rPr>
          <w:rFonts w:cs="Arial"/>
        </w:rPr>
        <w:t>:</w:t>
      </w:r>
    </w:p>
    <w:p w:rsidR="00B13A83" w:rsidRDefault="00B13A83" w:rsidP="00B13A83">
      <w:pPr>
        <w:pStyle w:val="CorpodoTexto"/>
      </w:pPr>
      <w:r>
        <w:t>1. O sistema recebe uma ordem de serviço como parâmetro;</w:t>
      </w:r>
    </w:p>
    <w:p w:rsidR="00B13A83" w:rsidRDefault="00B13A83" w:rsidP="00B13A83">
      <w:pPr>
        <w:pStyle w:val="CorpodoTexto"/>
      </w:pPr>
      <w:r>
        <w:t>2.</w:t>
      </w:r>
      <w:r w:rsidRPr="00B13A83">
        <w:t xml:space="preserve"> </w:t>
      </w:r>
      <w:r>
        <w:t xml:space="preserve">O caso de uso retoma ao passo </w:t>
      </w:r>
      <w:proofErr w:type="gramStart"/>
      <w:r>
        <w:t>6</w:t>
      </w:r>
      <w:proofErr w:type="gramEnd"/>
      <w:r>
        <w:t xml:space="preserve"> do fluxo principal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3407443"/>
      <w:r>
        <w:lastRenderedPageBreak/>
        <w:t xml:space="preserve">Caso de </w:t>
      </w:r>
      <w:r w:rsidR="00E922B1">
        <w:t>U</w:t>
      </w:r>
      <w:r>
        <w:t xml:space="preserve">so: UC10 – Monitorar </w:t>
      </w:r>
      <w:r w:rsidR="00D45432">
        <w:t>Pátio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>
        <w:t xml:space="preserve"> descreve como é realizado o monitoramento dos serviços em andamento.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</w:t>
      </w:r>
      <w:r w:rsidR="0058061A">
        <w:rPr>
          <w:b/>
        </w:rPr>
        <w:t>Pátio</w:t>
      </w:r>
    </w:p>
    <w:p w:rsidR="0058061A" w:rsidRDefault="000C6FBB" w:rsidP="000C6FBB">
      <w:pPr>
        <w:jc w:val="center"/>
        <w:rPr>
          <w:noProof/>
          <w:snapToGrid/>
          <w:lang w:eastAsia="pt-BR"/>
        </w:rPr>
      </w:pPr>
      <w:r w:rsidRPr="000C6FBB">
        <w:rPr>
          <w:noProof/>
          <w:lang w:eastAsia="pt-BR"/>
        </w:rPr>
        <w:drawing>
          <wp:inline distT="0" distB="0" distL="0" distR="0" wp14:anchorId="45AAD0DB" wp14:editId="451B491C">
            <wp:extent cx="5762625" cy="254317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32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="00E86820">
        <w:t xml:space="preserve"> ou ter cancelado uma ordem de serviço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0C6FBB" w:rsidP="00936EE4">
      <w:pPr>
        <w:pStyle w:val="CorpodoTexto"/>
      </w:pPr>
      <w:r>
        <w:t>Funcionário.</w:t>
      </w: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27609C" w:rsidRDefault="0027609C" w:rsidP="0027609C">
      <w:pPr>
        <w:pStyle w:val="CorpodoTexto"/>
      </w:pPr>
      <w:r>
        <w:t>1. O sistema monta a lista de setores</w:t>
      </w:r>
      <w:r w:rsidR="00754909">
        <w:t xml:space="preserve"> </w:t>
      </w:r>
      <w:r>
        <w:t>ativos</w:t>
      </w:r>
      <w:r w:rsidR="00EC6213">
        <w:t>;</w:t>
      </w:r>
    </w:p>
    <w:p w:rsidR="0027609C" w:rsidRDefault="0027609C" w:rsidP="0027609C">
      <w:pPr>
        <w:pStyle w:val="CorpodoTexto"/>
      </w:pPr>
      <w:r>
        <w:t xml:space="preserve">2. O sistema </w:t>
      </w:r>
      <w:r w:rsidR="00EC6213">
        <w:t>monta a lita de atividades ativas;</w:t>
      </w:r>
    </w:p>
    <w:p w:rsidR="00EC6213" w:rsidRDefault="00EC6213" w:rsidP="0027609C">
      <w:pPr>
        <w:pStyle w:val="CorpodoTexto"/>
      </w:pPr>
      <w:r>
        <w:t>3. O sistema monta a lista de situações das atividades e da ordem de serviço;</w:t>
      </w:r>
    </w:p>
    <w:p w:rsidR="00936EE4" w:rsidRPr="008571E9" w:rsidRDefault="00EC6213" w:rsidP="00936EE4">
      <w:pPr>
        <w:pStyle w:val="CorpodoTexto"/>
      </w:pPr>
      <w:r>
        <w:t>4</w:t>
      </w:r>
      <w:r w:rsidR="00936EE4">
        <w:t>.</w:t>
      </w:r>
      <w:r w:rsidR="0027609C">
        <w:t xml:space="preserve"> </w:t>
      </w:r>
      <w:r w:rsidR="00936EE4">
        <w:t>O sistema a</w:t>
      </w:r>
      <w:r w:rsidR="009045D4">
        <w:t>presenta</w:t>
      </w:r>
      <w:r w:rsidR="00936EE4">
        <w:t xml:space="preserve"> a tela </w:t>
      </w:r>
      <w:r w:rsidR="00936EE4" w:rsidRPr="0080732C">
        <w:rPr>
          <w:b/>
        </w:rPr>
        <w:t>DV1</w:t>
      </w:r>
      <w:r w:rsidR="00936EE4">
        <w:t>;</w:t>
      </w:r>
    </w:p>
    <w:p w:rsidR="00EC6213" w:rsidRDefault="00EC6213" w:rsidP="00EC6213">
      <w:pPr>
        <w:pStyle w:val="CorpodoTexto"/>
      </w:pPr>
      <w:r>
        <w:t>5. O</w:t>
      </w:r>
      <w:r w:rsidRPr="00614936">
        <w:t xml:space="preserve"> </w:t>
      </w:r>
      <w:r>
        <w:t>ator preenche um filtro para pesquisa e pressiona o botão “Pesquisar” (</w:t>
      </w:r>
      <w:r>
        <w:rPr>
          <w:b/>
        </w:rPr>
        <w:t>R3102);</w:t>
      </w:r>
    </w:p>
    <w:p w:rsidR="009537FD" w:rsidRDefault="00EC6213" w:rsidP="009537FD">
      <w:pPr>
        <w:pStyle w:val="CorpodoTexto"/>
      </w:pPr>
      <w:r>
        <w:lastRenderedPageBreak/>
        <w:t>6</w:t>
      </w:r>
      <w:r w:rsidR="00936EE4">
        <w:t>.</w:t>
      </w:r>
      <w:r w:rsidR="009045D4">
        <w:t xml:space="preserve"> </w:t>
      </w:r>
      <w:r w:rsidR="009537FD">
        <w:t xml:space="preserve">O sistema lista </w:t>
      </w:r>
      <w:r>
        <w:t xml:space="preserve">todas as atividades que </w:t>
      </w:r>
      <w:r w:rsidR="009537FD">
        <w:t>atendam o filtro e monta a grid de resultado</w:t>
      </w:r>
      <w:r w:rsidR="00936EE4">
        <w:t xml:space="preserve">; 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1</w:t>
      </w:r>
      <w:r w:rsidRPr="00C6242D">
        <w:rPr>
          <w:b/>
        </w:rPr>
        <w:t>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2</w:t>
      </w:r>
      <w:r w:rsidRPr="00C6242D">
        <w:rPr>
          <w:b/>
        </w:rPr>
        <w:t>)</w:t>
      </w:r>
      <w:r w:rsidR="00095579" w:rsidRPr="00095579">
        <w:rPr>
          <w:b/>
        </w:rPr>
        <w:t xml:space="preserve"> </w:t>
      </w:r>
      <w:r w:rsidR="00095579">
        <w:rPr>
          <w:b/>
        </w:rPr>
        <w:t>(R3103</w:t>
      </w:r>
      <w:proofErr w:type="gramStart"/>
      <w:r w:rsidR="00095579">
        <w:rPr>
          <w:b/>
        </w:rPr>
        <w:t>)</w:t>
      </w:r>
      <w:proofErr w:type="gramEnd"/>
    </w:p>
    <w:p w:rsidR="00936EE4" w:rsidRDefault="00EC6213" w:rsidP="00936EE4">
      <w:pPr>
        <w:pStyle w:val="CorpodoTexto"/>
      </w:pPr>
      <w:r>
        <w:t>7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Controlar Serviço: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Editar</w:t>
      </w:r>
      <w:r>
        <w:t>”</w:t>
      </w:r>
      <w:r w:rsidR="00EC6213">
        <w:t xml:space="preserve"> na tela </w:t>
      </w:r>
      <w:r w:rsidR="00EC6213" w:rsidRPr="00066B6E">
        <w:rPr>
          <w:b/>
        </w:rPr>
        <w:t>DV1</w:t>
      </w:r>
      <w:r>
        <w:t>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 xml:space="preserve">O sistema </w:t>
      </w:r>
      <w:r w:rsidR="00EC6213">
        <w:t xml:space="preserve">chama o </w:t>
      </w:r>
      <w:r w:rsidR="002A674E">
        <w:t xml:space="preserve">caso de uso: </w:t>
      </w:r>
      <w:r w:rsidR="00EC6213">
        <w:t>UC09 - Controlar Se</w:t>
      </w:r>
      <w:r w:rsidR="00E376D2">
        <w:t>rviço passando como parâmetro a ordem de serviço selecionada</w:t>
      </w:r>
      <w:r>
        <w:rPr>
          <w:b/>
        </w:rPr>
        <w:t>.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F3601D" w:rsidRPr="007631A1" w:rsidRDefault="00F3601D" w:rsidP="00F3601D">
      <w:pPr>
        <w:pStyle w:val="CorpodoTexto"/>
      </w:pPr>
      <w:r>
        <w:t xml:space="preserve">1. O ator pressiona o botão “Excluir” na tela </w:t>
      </w:r>
      <w:r w:rsidRPr="00F3601D">
        <w:rPr>
          <w:b/>
        </w:rPr>
        <w:t>DV1</w:t>
      </w:r>
      <w:r>
        <w:t>;</w:t>
      </w:r>
    </w:p>
    <w:p w:rsidR="002A674E" w:rsidRPr="00527915" w:rsidRDefault="00F3601D" w:rsidP="002A674E">
      <w:pPr>
        <w:pStyle w:val="CorpodoTexto"/>
      </w:pPr>
      <w:r>
        <w:t xml:space="preserve">2. O sistema chama o </w:t>
      </w:r>
      <w:r w:rsidR="002A674E">
        <w:t>c</w:t>
      </w:r>
      <w:r>
        <w:t xml:space="preserve">aso de </w:t>
      </w:r>
      <w:r w:rsidR="002A674E">
        <w:t>u</w:t>
      </w:r>
      <w:r>
        <w:t xml:space="preserve">so: UC05 - </w:t>
      </w:r>
      <w:r w:rsidR="0080330A">
        <w:t>Manter</w:t>
      </w:r>
      <w:r w:rsidR="002A674E">
        <w:t xml:space="preserve"> Ordem de Serviço passando como parâmetro a ordem de serviço selecionada</w:t>
      </w:r>
      <w:r w:rsidR="002A674E">
        <w:rPr>
          <w:b/>
        </w:rPr>
        <w:t>.</w:t>
      </w:r>
    </w:p>
    <w:p w:rsidR="00754909" w:rsidRDefault="00754909" w:rsidP="00754909">
      <w:pPr>
        <w:pStyle w:val="Ttulo3"/>
      </w:pPr>
      <w:r>
        <w:t>Fluxos de Exceções</w:t>
      </w:r>
    </w:p>
    <w:p w:rsidR="00754909" w:rsidRDefault="00754909" w:rsidP="0075490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Erro ao salvar os dados do tipo de serviço no banco de dados: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909" w:rsidRDefault="00754909" w:rsidP="00EC6213">
      <w:pPr>
        <w:pStyle w:val="CorpodoTexto"/>
      </w:pP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3407444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2D0920F" wp14:editId="56802FF3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33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0EBC69B4" wp14:editId="6D2FCB7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FC53FA7" wp14:editId="0D27CC94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DFF440" wp14:editId="0CAA14B8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985AC" wp14:editId="60BA057A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710C09" wp14:editId="1AE792A2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FC53FA7" wp14:editId="0D27CC94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DFF440" wp14:editId="0CAA14B8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985AC" wp14:editId="60BA057A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710C09" wp14:editId="1AE792A2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5D9EAE50" wp14:editId="2B92118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9BA06" wp14:editId="4F522CC7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8CBBC4" wp14:editId="180C1025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D408ED" wp14:editId="5E672963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ABAB22" wp14:editId="72D10DF7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9BA06" wp14:editId="4F522CC7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8CBBC4" wp14:editId="180C1025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D408ED" wp14:editId="5E672963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ABAB22" wp14:editId="72D10DF7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1DB80393" wp14:editId="376DDE7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DF647" wp14:editId="4DCDB26C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42AEA7" wp14:editId="04331935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5AC63E" wp14:editId="30741702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38370" wp14:editId="4BF6461D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DF647" wp14:editId="4DCDB26C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42AEA7" wp14:editId="04331935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5AC63E" wp14:editId="30741702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38370" wp14:editId="4BF6461D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0CFC60B0" wp14:editId="4915F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4E15F" wp14:editId="04A6DC0C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54665E" wp14:editId="10E7EBDC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5003E1" wp14:editId="14B1A7FB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860878" wp14:editId="76FFDDF3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4E15F" wp14:editId="04A6DC0C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54665E" wp14:editId="10E7EBDC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5003E1" wp14:editId="14B1A7FB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860878" wp14:editId="76FFDDF3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69D1BF0F" wp14:editId="2E9B846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40969D" wp14:editId="2EDECB05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F4B52" wp14:editId="2F994DB9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47903E" wp14:editId="7F7572C9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1882C" wp14:editId="3691E344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40969D" wp14:editId="2EDECB05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F4B52" wp14:editId="2F994DB9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47903E" wp14:editId="7F7572C9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1882C" wp14:editId="3691E344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1F326697" wp14:editId="6B967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568570" wp14:editId="134A02E4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5D9935" wp14:editId="36CB387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41AECE" wp14:editId="4BDBE78E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4F20CE" wp14:editId="4CAA6018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568570" wp14:editId="134A02E4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5D9935" wp14:editId="36CB387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41AECE" wp14:editId="4BDBE78E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4F20CE" wp14:editId="4CAA6018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804EF3" wp14:editId="266168F7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34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3407445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204976A" wp14:editId="05315C28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35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51A9292C" wp14:editId="619D681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95E91C" wp14:editId="211CC073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0FB71E" wp14:editId="60F0F4B4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8926E" wp14:editId="73465528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3DDF82" wp14:editId="1CB4615C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95E91C" wp14:editId="211CC073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0FB71E" wp14:editId="60F0F4B4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8926E" wp14:editId="73465528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3DDF82" wp14:editId="1CB4615C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6EB0546F" wp14:editId="7DA42B1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0E73F5" wp14:editId="418343C3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CB6DCC" wp14:editId="0E4022C6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82BC7A" wp14:editId="2B857727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8DD0C" wp14:editId="3284F2F2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0E73F5" wp14:editId="418343C3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CB6DCC" wp14:editId="0E4022C6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82BC7A" wp14:editId="2B857727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8DD0C" wp14:editId="3284F2F2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1E1632D4" wp14:editId="54A8B34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BAB2D" wp14:editId="1932C6C6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006336" wp14:editId="45EADAD2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979B6" wp14:editId="7B1F29A2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8D28FB" wp14:editId="436A0C36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BAB2D" wp14:editId="1932C6C6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006336" wp14:editId="45EADAD2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979B6" wp14:editId="7B1F29A2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8D28FB" wp14:editId="436A0C36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66F27079" wp14:editId="7DD1CF4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C82350" wp14:editId="76FFABA5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68D53F" wp14:editId="55C9B8EA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C7B97B" wp14:editId="272380AC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C09EC" wp14:editId="20E5687F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C82350" wp14:editId="76FFABA5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68D53F" wp14:editId="55C9B8EA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C7B97B" wp14:editId="272380AC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C09EC" wp14:editId="20E5687F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750B057A" wp14:editId="42DE1C3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B49D3E" wp14:editId="0A014E90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2F8F8D" wp14:editId="0EA2F8A1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28FB40" wp14:editId="483B9A05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908E81" wp14:editId="11B7B8CB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B49D3E" wp14:editId="0A014E90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2F8F8D" wp14:editId="0EA2F8A1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28FB40" wp14:editId="483B9A05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908E81" wp14:editId="11B7B8CB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5DED76C5" wp14:editId="79F249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3B9DD5" wp14:editId="3E22C26B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895059" wp14:editId="6CDC3920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8875D0" wp14:editId="291C89B3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DB6966" wp14:editId="6A6751EF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3B9DD5" wp14:editId="3E22C26B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895059" wp14:editId="6CDC3920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8875D0" wp14:editId="291C89B3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DB6966" wp14:editId="6A6751EF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E81C68" wp14:editId="0996A8A9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36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633F98" w:rsidRDefault="00633F98" w:rsidP="00955C18">
      <w:pPr>
        <w:pStyle w:val="CorpodoTexto"/>
      </w:pP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3407446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3D11DEE" wp14:editId="387618B1">
            <wp:extent cx="5943600" cy="233362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37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259E0110" wp14:editId="399B969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8B3D28" wp14:editId="5CB5EE0A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79CC8D" wp14:editId="3DA90BAC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31A625" wp14:editId="20BF990F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5F9017" wp14:editId="7A27B2AB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8B3D28" wp14:editId="5CB5EE0A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79CC8D" wp14:editId="3DA90BAC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31A625" wp14:editId="20BF990F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5F9017" wp14:editId="7A27B2AB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20ECAED1" wp14:editId="32FB55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BE7C0F" wp14:editId="5BAA1BEC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FE09B9" wp14:editId="57C7C1A4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5C9CB4" wp14:editId="6CF45CFC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A02734" wp14:editId="1C0CF93E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BE7C0F" wp14:editId="5BAA1BEC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FE09B9" wp14:editId="57C7C1A4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5C9CB4" wp14:editId="6CF45CFC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A02734" wp14:editId="1C0CF93E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6F19626F" wp14:editId="3BE23F2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C87D6D" wp14:editId="7180888D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036DC6" wp14:editId="7D973C23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EB0A9E" wp14:editId="2D032BA3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ADD6B1" wp14:editId="41123345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C87D6D" wp14:editId="7180888D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036DC6" wp14:editId="7D973C23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EB0A9E" wp14:editId="2D032BA3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ADD6B1" wp14:editId="41123345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719D7456" wp14:editId="4084F7C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933C6E" wp14:editId="4F823103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9F0D0A" wp14:editId="00C42762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27798D" wp14:editId="056ECA61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56940A" wp14:editId="4279F275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933C6E" wp14:editId="4F823103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9F0D0A" wp14:editId="00C42762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27798D" wp14:editId="056ECA61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56940A" wp14:editId="4279F275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4822AD44" wp14:editId="755DDB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B924FA" wp14:editId="75CC5C31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9A7AE" wp14:editId="73A29CFE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6DB3DC" wp14:editId="4B99D4DD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88093C" wp14:editId="68D732AA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B924FA" wp14:editId="75CC5C31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9A7AE" wp14:editId="73A29CFE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6DB3DC" wp14:editId="4B99D4DD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88093C" wp14:editId="68D732AA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CCCCA3B" wp14:editId="47770D2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1C797" wp14:editId="4F72D521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734C6" wp14:editId="296044FB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431BBC" wp14:editId="428BF13C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2610B" wp14:editId="0F419919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1C797" wp14:editId="4F72D521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734C6" wp14:editId="296044FB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431BBC" wp14:editId="428BF13C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2610B" wp14:editId="0F419919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3F80B5" wp14:editId="483971CD">
            <wp:extent cx="5772150" cy="2105025"/>
            <wp:effectExtent l="0" t="0" r="0" b="9525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38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lastRenderedPageBreak/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 xml:space="preserve">preenchidos </w:t>
      </w:r>
      <w:r>
        <w:t xml:space="preserve">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3407447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CF9B57" wp14:editId="5D873896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39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2792C67C" wp14:editId="44D53D6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A56476" wp14:editId="240BE506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5DEF11" wp14:editId="69A961D9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1BB9A5" wp14:editId="1CADB36E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C9372F" wp14:editId="1856F712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A56476" wp14:editId="240BE506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5DEF11" wp14:editId="69A961D9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1BB9A5" wp14:editId="1CADB36E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C9372F" wp14:editId="1856F712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43A1F874" wp14:editId="37C558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D80A40" wp14:editId="070E4179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F27B20" wp14:editId="196A4EFF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655458" wp14:editId="3061874A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8FFB20" wp14:editId="36A1BAEA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D80A40" wp14:editId="070E4179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F27B20" wp14:editId="196A4EFF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655458" wp14:editId="3061874A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8FFB20" wp14:editId="36A1BAEA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28CECEE0" wp14:editId="20E3220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D525E" wp14:editId="24ADDE68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39F1CE" wp14:editId="72FE4440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8D31FB" wp14:editId="06C31EDD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83AC00" wp14:editId="046A39D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D525E" wp14:editId="24ADDE68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39F1CE" wp14:editId="72FE4440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8D31FB" wp14:editId="06C31EDD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83AC00" wp14:editId="046A39D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449DE274" wp14:editId="7805498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3FD4F4" wp14:editId="78D9530E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5425B0" wp14:editId="6B36B677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02D1CB" wp14:editId="60371536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35A8DC" wp14:editId="719BDD81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3FD4F4" wp14:editId="78D9530E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5425B0" wp14:editId="6B36B677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02D1CB" wp14:editId="60371536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35A8DC" wp14:editId="719BDD81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7DE32552" wp14:editId="0E1BB41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9B0166" wp14:editId="0E9170B0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9CC01D" wp14:editId="248310DF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2B0A0F" wp14:editId="352DD37E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174DC8" wp14:editId="2B0FD6A9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9B0166" wp14:editId="0E9170B0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9CC01D" wp14:editId="248310DF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2B0A0F" wp14:editId="352DD37E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174DC8" wp14:editId="2B0FD6A9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57D8FFEB" wp14:editId="3ADEB6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C69AE9" wp14:editId="3D31CA1E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23A2E9" wp14:editId="042D9F76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4B2B09" wp14:editId="0FBEE8D1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F646A9" wp14:editId="680185BA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C69AE9" wp14:editId="3D31CA1E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23A2E9" wp14:editId="042D9F76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4B2B09" wp14:editId="0FBEE8D1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F646A9" wp14:editId="680185BA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D01E9CD" wp14:editId="1D731453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40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3407448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 w:rsidR="00BC776F">
        <w:t>uso serve para</w:t>
      </w:r>
      <w:r w:rsidRPr="002665C0">
        <w:t xml:space="preserve">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2DF6621" wp14:editId="2F5DDFBF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41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F5D8179" wp14:editId="013CC5B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3912A1" wp14:editId="418C9736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91BBAC" wp14:editId="76D99324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ECE3B" wp14:editId="4B6A748A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05BA6F" wp14:editId="4CCE082B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3912A1" wp14:editId="418C9736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91BBAC" wp14:editId="76D99324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ECE3B" wp14:editId="4B6A748A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05BA6F" wp14:editId="4CCE082B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1378DCC3" wp14:editId="1EB9E6E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E5B274" wp14:editId="54FBD38C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EF8B2B" wp14:editId="0FBAE8F6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87CDE8" wp14:editId="44F2FB06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94E26E" wp14:editId="42BF7A37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E5B274" wp14:editId="54FBD38C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EF8B2B" wp14:editId="0FBAE8F6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87CDE8" wp14:editId="44F2FB06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94E26E" wp14:editId="42BF7A37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5CDCFF61" wp14:editId="253E164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EF6BC2" wp14:editId="0205D2AA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F676D" wp14:editId="30DF85C3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1B470F" wp14:editId="5381CD49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AD4442" wp14:editId="5320708A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EF6BC2" wp14:editId="0205D2AA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F676D" wp14:editId="30DF85C3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1B470F" wp14:editId="5381CD49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AD4442" wp14:editId="5320708A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9EA52E6" wp14:editId="0D7B33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493556" wp14:editId="3C8FF397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80CF67" wp14:editId="5DA1A3AB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10BDB3" wp14:editId="264A490E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E16D70" wp14:editId="053022E1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493556" wp14:editId="3C8FF397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80CF67" wp14:editId="5DA1A3AB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10BDB3" wp14:editId="264A490E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E16D70" wp14:editId="053022E1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4A8598F2" wp14:editId="02494C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B8B4D5" wp14:editId="10FE4026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EFB372" wp14:editId="7AC3D462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B7A7BE" wp14:editId="31AAEC7B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3EF6F7" wp14:editId="5B9511C2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B8B4D5" wp14:editId="10FE4026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EFB372" wp14:editId="7AC3D462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B7A7BE" wp14:editId="31AAEC7B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3EF6F7" wp14:editId="5B9511C2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51016F14" wp14:editId="3F0F403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7C9B36" wp14:editId="655B4A6B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2E8F9" wp14:editId="73F08D31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659100" wp14:editId="4978A51C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3039B" wp14:editId="558E2261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7C9B36" wp14:editId="655B4A6B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2E8F9" wp14:editId="73F08D31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659100" wp14:editId="4978A51C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3039B" wp14:editId="558E2261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1E4DD3" wp14:editId="709C7011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42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BC776F">
      <w:pPr>
        <w:pStyle w:val="Ttulo2"/>
        <w:spacing w:before="240" w:after="240" w:line="360" w:lineRule="auto"/>
        <w:ind w:left="567" w:hanging="567"/>
      </w:pPr>
      <w:bookmarkStart w:id="27" w:name="_Toc373407449"/>
      <w:r>
        <w:lastRenderedPageBreak/>
        <w:t>Caso de Uso: UC16 – Visualizar Andamento do Serviço</w:t>
      </w:r>
      <w:bookmarkEnd w:id="27"/>
    </w:p>
    <w:p w:rsidR="00BC776F" w:rsidRDefault="00BC776F" w:rsidP="00BC776F">
      <w:pPr>
        <w:pStyle w:val="Ttulo3"/>
      </w:pPr>
      <w:r>
        <w:t>Descrição</w:t>
      </w:r>
    </w:p>
    <w:p w:rsidR="00BC776F" w:rsidRPr="00393491" w:rsidRDefault="00BC776F" w:rsidP="00BC776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 w:rsidR="008B764A">
        <w:t>a</w:t>
      </w:r>
      <w:r w:rsidRPr="002665C0">
        <w:t xml:space="preserve"> consulta </w:t>
      </w:r>
      <w:r w:rsidR="008B764A">
        <w:t>do serviço</w:t>
      </w:r>
      <w:r w:rsidR="004954A3">
        <w:t xml:space="preserve"> pelo cliente </w:t>
      </w:r>
      <w:r w:rsidR="008B764A">
        <w:t xml:space="preserve">no </w:t>
      </w:r>
      <w:r w:rsidR="004954A3">
        <w:t>site</w:t>
      </w:r>
      <w:r w:rsidR="008B764A">
        <w:t xml:space="preserve"> da oficina</w:t>
      </w:r>
      <w:r>
        <w:t>.</w:t>
      </w:r>
    </w:p>
    <w:p w:rsidR="00BC776F" w:rsidRDefault="00BC776F" w:rsidP="00BC776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</w:t>
      </w:r>
      <w:r w:rsidR="008B764A">
        <w:rPr>
          <w:b/>
        </w:rPr>
        <w:t>Serviços em Andamento</w:t>
      </w:r>
    </w:p>
    <w:p w:rsidR="008B764A" w:rsidRDefault="008B764A" w:rsidP="008B764A">
      <w:pPr>
        <w:jc w:val="center"/>
      </w:pPr>
      <w:r w:rsidRPr="008B764A">
        <w:rPr>
          <w:noProof/>
          <w:lang w:eastAsia="pt-BR"/>
        </w:rPr>
        <w:drawing>
          <wp:inline distT="0" distB="0" distL="0" distR="0" wp14:anchorId="3C8422E7" wp14:editId="343BD2F5">
            <wp:extent cx="3524250" cy="33718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43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5392" behindDoc="0" locked="0" layoutInCell="1" allowOverlap="1" wp14:anchorId="7618CF14" wp14:editId="30CD167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FA597F" wp14:editId="4548534C">
                                  <wp:extent cx="2113280" cy="267335"/>
                                  <wp:effectExtent l="0" t="0" r="1270" b="0"/>
                                  <wp:docPr id="483" name="Imagem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B0759C" wp14:editId="469CA3D5">
                                  <wp:extent cx="1492250" cy="129540"/>
                                  <wp:effectExtent l="0" t="0" r="0" b="3810"/>
                                  <wp:docPr id="484" name="Imagem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460B23" wp14:editId="5425DF48">
                                  <wp:extent cx="1492250" cy="129540"/>
                                  <wp:effectExtent l="0" t="0" r="0" b="3810"/>
                                  <wp:docPr id="485" name="Imagem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F3B562" wp14:editId="5F82547B">
                                  <wp:extent cx="1492250" cy="129540"/>
                                  <wp:effectExtent l="0" t="0" r="0" b="3810"/>
                                  <wp:docPr id="486" name="Imagem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80" type="#_x0000_t202" style="position:absolute;left:0;text-align:left;margin-left:85.05pt;margin-top:590.85pt;width:442.6pt;height:145.55pt;z-index:2518353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MCOPGQ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FA597F" wp14:editId="4548534C">
                            <wp:extent cx="2113280" cy="267335"/>
                            <wp:effectExtent l="0" t="0" r="1270" b="0"/>
                            <wp:docPr id="483" name="Imagem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B0759C" wp14:editId="469CA3D5">
                            <wp:extent cx="1492250" cy="129540"/>
                            <wp:effectExtent l="0" t="0" r="0" b="3810"/>
                            <wp:docPr id="484" name="Imagem 4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460B23" wp14:editId="5425DF48">
                            <wp:extent cx="1492250" cy="129540"/>
                            <wp:effectExtent l="0" t="0" r="0" b="3810"/>
                            <wp:docPr id="485" name="Imagem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F3B562" wp14:editId="5F82547B">
                            <wp:extent cx="1492250" cy="129540"/>
                            <wp:effectExtent l="0" t="0" r="0" b="3810"/>
                            <wp:docPr id="486" name="Imagem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4368" behindDoc="0" locked="0" layoutInCell="1" allowOverlap="1" wp14:anchorId="46E2E7B5" wp14:editId="09DFF1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2" name="Caixa de text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36280E" wp14:editId="1EAB6E31">
                                  <wp:extent cx="2113280" cy="267335"/>
                                  <wp:effectExtent l="0" t="0" r="1270" b="0"/>
                                  <wp:docPr id="487" name="Imagem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AEFDC2" wp14:editId="2149B88C">
                                  <wp:extent cx="1492250" cy="129540"/>
                                  <wp:effectExtent l="0" t="0" r="0" b="3810"/>
                                  <wp:docPr id="488" name="Imagem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3987C3" wp14:editId="4E1A0075">
                                  <wp:extent cx="1492250" cy="129540"/>
                                  <wp:effectExtent l="0" t="0" r="0" b="3810"/>
                                  <wp:docPr id="489" name="Imagem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06052" wp14:editId="7BCBFF21">
                                  <wp:extent cx="1492250" cy="129540"/>
                                  <wp:effectExtent l="0" t="0" r="0" b="3810"/>
                                  <wp:docPr id="490" name="Imagem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2" o:spid="_x0000_s1081" type="#_x0000_t202" style="position:absolute;left:0;text-align:left;margin-left:85.05pt;margin-top:590.85pt;width:442.6pt;height:145.55pt;z-index:251834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/DFNAIAAGM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BCb8MU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36280E" wp14:editId="1EAB6E31">
                            <wp:extent cx="2113280" cy="267335"/>
                            <wp:effectExtent l="0" t="0" r="1270" b="0"/>
                            <wp:docPr id="487" name="Imagem 4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AEFDC2" wp14:editId="2149B88C">
                            <wp:extent cx="1492250" cy="129540"/>
                            <wp:effectExtent l="0" t="0" r="0" b="3810"/>
                            <wp:docPr id="488" name="Imagem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3987C3" wp14:editId="4E1A0075">
                            <wp:extent cx="1492250" cy="129540"/>
                            <wp:effectExtent l="0" t="0" r="0" b="3810"/>
                            <wp:docPr id="489" name="Imagem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06052" wp14:editId="7BCBFF21">
                            <wp:extent cx="1492250" cy="129540"/>
                            <wp:effectExtent l="0" t="0" r="0" b="3810"/>
                            <wp:docPr id="490" name="Imagem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3344" behindDoc="0" locked="0" layoutInCell="1" allowOverlap="1" wp14:anchorId="6F4E35FF" wp14:editId="267A76D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5" name="Caixa de texto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29BF95" wp14:editId="00A7A727">
                                  <wp:extent cx="2113280" cy="267335"/>
                                  <wp:effectExtent l="0" t="0" r="1270" b="0"/>
                                  <wp:docPr id="491" name="Imagem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C42590" wp14:editId="11E1C71B">
                                  <wp:extent cx="1492250" cy="129540"/>
                                  <wp:effectExtent l="0" t="0" r="0" b="3810"/>
                                  <wp:docPr id="492" name="Imagem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A001D2" wp14:editId="1E7292CF">
                                  <wp:extent cx="1492250" cy="129540"/>
                                  <wp:effectExtent l="0" t="0" r="0" b="3810"/>
                                  <wp:docPr id="493" name="Imagem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76C78C" wp14:editId="63D2101D">
                                  <wp:extent cx="1492250" cy="129540"/>
                                  <wp:effectExtent l="0" t="0" r="0" b="3810"/>
                                  <wp:docPr id="494" name="Imagem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5" o:spid="_x0000_s1082" type="#_x0000_t202" style="position:absolute;left:0;text-align:left;margin-left:85.05pt;margin-top:590.85pt;width:442.6pt;height:145.55pt;z-index:2518333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Og2Z5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29BF95" wp14:editId="00A7A727">
                            <wp:extent cx="2113280" cy="267335"/>
                            <wp:effectExtent l="0" t="0" r="1270" b="0"/>
                            <wp:docPr id="491" name="Imagem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C42590" wp14:editId="11E1C71B">
                            <wp:extent cx="1492250" cy="129540"/>
                            <wp:effectExtent l="0" t="0" r="0" b="3810"/>
                            <wp:docPr id="492" name="Imagem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A001D2" wp14:editId="1E7292CF">
                            <wp:extent cx="1492250" cy="129540"/>
                            <wp:effectExtent l="0" t="0" r="0" b="3810"/>
                            <wp:docPr id="493" name="Imagem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76C78C" wp14:editId="63D2101D">
                            <wp:extent cx="1492250" cy="129540"/>
                            <wp:effectExtent l="0" t="0" r="0" b="3810"/>
                            <wp:docPr id="494" name="Imagem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2320" behindDoc="0" locked="0" layoutInCell="1" allowOverlap="1" wp14:anchorId="432EE69C" wp14:editId="7951BE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8" name="Caixa de text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257C57" wp14:editId="5C200147">
                                  <wp:extent cx="2113280" cy="267335"/>
                                  <wp:effectExtent l="0" t="0" r="1270" b="0"/>
                                  <wp:docPr id="495" name="Imagem 4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DDDB61" wp14:editId="2436093B">
                                  <wp:extent cx="1492250" cy="129540"/>
                                  <wp:effectExtent l="0" t="0" r="0" b="3810"/>
                                  <wp:docPr id="496" name="Imagem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0CF2FA" wp14:editId="33D232CB">
                                  <wp:extent cx="1492250" cy="129540"/>
                                  <wp:effectExtent l="0" t="0" r="0" b="3810"/>
                                  <wp:docPr id="497" name="Imagem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F364A6" wp14:editId="1168F20C">
                                  <wp:extent cx="1492250" cy="129540"/>
                                  <wp:effectExtent l="0" t="0" r="0" b="3810"/>
                                  <wp:docPr id="498" name="Imagem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8" o:spid="_x0000_s1083" type="#_x0000_t202" style="position:absolute;left:0;text-align:left;margin-left:85.05pt;margin-top:590.85pt;width:442.6pt;height:145.55pt;z-index:251832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ndNAIAAGM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h2d0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257C57" wp14:editId="5C200147">
                            <wp:extent cx="2113280" cy="267335"/>
                            <wp:effectExtent l="0" t="0" r="1270" b="0"/>
                            <wp:docPr id="495" name="Imagem 4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DDDB61" wp14:editId="2436093B">
                            <wp:extent cx="1492250" cy="129540"/>
                            <wp:effectExtent l="0" t="0" r="0" b="3810"/>
                            <wp:docPr id="496" name="Imagem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0CF2FA" wp14:editId="33D232CB">
                            <wp:extent cx="1492250" cy="129540"/>
                            <wp:effectExtent l="0" t="0" r="0" b="3810"/>
                            <wp:docPr id="497" name="Imagem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F364A6" wp14:editId="1168F20C">
                            <wp:extent cx="1492250" cy="129540"/>
                            <wp:effectExtent l="0" t="0" r="0" b="3810"/>
                            <wp:docPr id="498" name="Imagem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1296" behindDoc="0" locked="0" layoutInCell="1" allowOverlap="1" wp14:anchorId="50134BF2" wp14:editId="0F5556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9" name="Caixa de text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76FCB4" wp14:editId="66C96047">
                                  <wp:extent cx="2113280" cy="267335"/>
                                  <wp:effectExtent l="0" t="0" r="1270" b="0"/>
                                  <wp:docPr id="499" name="Imagem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F6A4B" wp14:editId="711DABAA">
                                  <wp:extent cx="1492250" cy="129540"/>
                                  <wp:effectExtent l="0" t="0" r="0" b="3810"/>
                                  <wp:docPr id="79" name="Imagem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4F9298" wp14:editId="79B7922E">
                                  <wp:extent cx="1492250" cy="129540"/>
                                  <wp:effectExtent l="0" t="0" r="0" b="381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6FDB0F" wp14:editId="68339B19">
                                  <wp:extent cx="1492250" cy="129540"/>
                                  <wp:effectExtent l="0" t="0" r="0" b="381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9" o:spid="_x0000_s1084" type="#_x0000_t202" style="position:absolute;left:0;text-align:left;margin-left:85.05pt;margin-top:590.85pt;width:442.6pt;height:145.55pt;z-index:251831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dJho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76FCB4" wp14:editId="66C96047">
                            <wp:extent cx="2113280" cy="267335"/>
                            <wp:effectExtent l="0" t="0" r="1270" b="0"/>
                            <wp:docPr id="499" name="Imagem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F6A4B" wp14:editId="711DABAA">
                            <wp:extent cx="1492250" cy="129540"/>
                            <wp:effectExtent l="0" t="0" r="0" b="3810"/>
                            <wp:docPr id="79" name="Imagem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4F9298" wp14:editId="79B7922E">
                            <wp:extent cx="1492250" cy="129540"/>
                            <wp:effectExtent l="0" t="0" r="0" b="381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6FDB0F" wp14:editId="68339B19">
                            <wp:extent cx="1492250" cy="129540"/>
                            <wp:effectExtent l="0" t="0" r="0" b="381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0272" behindDoc="0" locked="0" layoutInCell="1" allowOverlap="1" wp14:anchorId="57F3F3DF" wp14:editId="44DF9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80" name="Caixa de texto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81BDCD" wp14:editId="425B3D09">
                                  <wp:extent cx="2113280" cy="267335"/>
                                  <wp:effectExtent l="0" t="0" r="1270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415AC3" wp14:editId="0343B22D">
                                  <wp:extent cx="1492250" cy="129540"/>
                                  <wp:effectExtent l="0" t="0" r="0" b="381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1718D3" wp14:editId="2C204480">
                                  <wp:extent cx="1492250" cy="129540"/>
                                  <wp:effectExtent l="0" t="0" r="0" b="381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F0B7EA" wp14:editId="69CC8EE8">
                                  <wp:extent cx="1492250" cy="129540"/>
                                  <wp:effectExtent l="0" t="0" r="0" b="3810"/>
                                  <wp:docPr id="85" name="Imagem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80" o:spid="_x0000_s1085" type="#_x0000_t202" style="position:absolute;left:0;text-align:left;margin-left:85.05pt;margin-top:590.85pt;width:442.6pt;height:145.55pt;z-index:251830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0HF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81BDCD" wp14:editId="425B3D09">
                            <wp:extent cx="2113280" cy="267335"/>
                            <wp:effectExtent l="0" t="0" r="1270" b="0"/>
                            <wp:docPr id="82" name="Imagem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415AC3" wp14:editId="0343B22D">
                            <wp:extent cx="1492250" cy="129540"/>
                            <wp:effectExtent l="0" t="0" r="0" b="381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1718D3" wp14:editId="2C204480">
                            <wp:extent cx="1492250" cy="129540"/>
                            <wp:effectExtent l="0" t="0" r="0" b="381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F0B7EA" wp14:editId="69CC8EE8">
                            <wp:extent cx="1492250" cy="129540"/>
                            <wp:effectExtent l="0" t="0" r="0" b="3810"/>
                            <wp:docPr id="85" name="Imagem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 w:rsidR="008B764A">
        <w:rPr>
          <w:noProof/>
        </w:rPr>
        <w:t>Serviços em Andamento</w:t>
      </w:r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</w:t>
      </w:r>
      <w:r w:rsidR="002218A4">
        <w:rPr>
          <w:b/>
        </w:rPr>
        <w:t>Acompanhamento do Serviço</w:t>
      </w:r>
    </w:p>
    <w:p w:rsidR="002218A4" w:rsidRPr="00393491" w:rsidRDefault="002218A4" w:rsidP="00BC776F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5121638E" wp14:editId="08F5107C">
            <wp:extent cx="5753100" cy="1781175"/>
            <wp:effectExtent l="0" t="0" r="0" b="9525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44</w:t>
      </w:r>
      <w:r w:rsidR="00E81882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 w:rsidR="002218A4">
        <w:t>Acompanhamento de Serviço</w:t>
      </w:r>
    </w:p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Contato do Cliente</w:t>
      </w:r>
    </w:p>
    <w:p w:rsidR="002218A4" w:rsidRDefault="002218A4" w:rsidP="002218A4">
      <w:pPr>
        <w:keepNext/>
        <w:jc w:val="center"/>
      </w:pPr>
      <w:r w:rsidRPr="002218A4">
        <w:rPr>
          <w:noProof/>
          <w:lang w:eastAsia="pt-BR"/>
        </w:rPr>
        <w:drawing>
          <wp:inline distT="0" distB="0" distL="0" distR="0" wp14:anchorId="3C862CFB" wp14:editId="02785B0D">
            <wp:extent cx="4381500" cy="1885950"/>
            <wp:effectExtent l="0" t="0" r="0" b="0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A4" w:rsidRDefault="002218A4" w:rsidP="002218A4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45</w:t>
      </w:r>
      <w:r w:rsidR="00E81882">
        <w:rPr>
          <w:noProof/>
        </w:rPr>
        <w:fldChar w:fldCharType="end"/>
      </w:r>
      <w:r>
        <w:t xml:space="preserve"> - Tela de Contato do Cliente</w:t>
      </w:r>
    </w:p>
    <w:p w:rsidR="00A17A3F" w:rsidRPr="00A17A3F" w:rsidRDefault="00A17A3F" w:rsidP="00A17A3F"/>
    <w:p w:rsidR="00C1489B" w:rsidRDefault="00C1489B" w:rsidP="00C1489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Detalhes da Atividade</w:t>
      </w:r>
    </w:p>
    <w:p w:rsidR="00A17A3F" w:rsidRDefault="00C1489B" w:rsidP="00A17A3F">
      <w:pPr>
        <w:keepNext/>
        <w:jc w:val="center"/>
      </w:pPr>
      <w:r w:rsidRPr="00A17A3F">
        <w:rPr>
          <w:noProof/>
          <w:lang w:eastAsia="pt-BR"/>
        </w:rPr>
        <w:drawing>
          <wp:inline distT="0" distB="0" distL="0" distR="0" wp14:anchorId="5E49A83C" wp14:editId="4AC7ED93">
            <wp:extent cx="5762625" cy="305752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9B" w:rsidRDefault="00A17A3F" w:rsidP="00A17A3F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46</w:t>
      </w:r>
      <w:r w:rsidR="00E81882">
        <w:rPr>
          <w:noProof/>
        </w:rPr>
        <w:fldChar w:fldCharType="end"/>
      </w:r>
      <w:r>
        <w:t xml:space="preserve"> - Tela de Detalhes da Atividade</w:t>
      </w:r>
    </w:p>
    <w:p w:rsidR="00BC776F" w:rsidRDefault="00BC776F" w:rsidP="00BC776F">
      <w:pPr>
        <w:pStyle w:val="Ttulo3"/>
      </w:pPr>
      <w:r>
        <w:t>Pré-condição</w:t>
      </w:r>
    </w:p>
    <w:p w:rsidR="00BC776F" w:rsidRPr="00AB3CED" w:rsidRDefault="00BC776F" w:rsidP="00BC776F">
      <w:pPr>
        <w:pStyle w:val="CorpodoTexto"/>
      </w:pPr>
      <w:r w:rsidRPr="00AB3CED">
        <w:t>Este caso de uso pode iniciar somente se:</w:t>
      </w:r>
    </w:p>
    <w:p w:rsidR="00BC776F" w:rsidRPr="00AB3CED" w:rsidRDefault="00BC776F" w:rsidP="00BC776F">
      <w:pPr>
        <w:pStyle w:val="CorpodoTexto"/>
      </w:pPr>
      <w:r>
        <w:t xml:space="preserve">1. </w:t>
      </w:r>
      <w:r w:rsidR="0079676C" w:rsidRPr="00F8053A">
        <w:t xml:space="preserve">O sistema deve estar disponível para acesso via </w:t>
      </w:r>
      <w:proofErr w:type="spellStart"/>
      <w:r w:rsidR="0079676C" w:rsidRPr="00F8053A">
        <w:t>url</w:t>
      </w:r>
      <w:proofErr w:type="spellEnd"/>
      <w:r w:rsidRPr="00AB3CED">
        <w:t>.</w:t>
      </w:r>
    </w:p>
    <w:p w:rsidR="00BC776F" w:rsidRDefault="00BC776F" w:rsidP="00BC776F">
      <w:pPr>
        <w:pStyle w:val="Ttulo3"/>
      </w:pPr>
      <w:r>
        <w:t>Pós-condição</w:t>
      </w:r>
    </w:p>
    <w:p w:rsidR="00BC776F" w:rsidRPr="00614936" w:rsidRDefault="00BC776F" w:rsidP="00BC776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C776F" w:rsidRDefault="00BC776F" w:rsidP="00BC776F">
      <w:pPr>
        <w:pStyle w:val="CorpodoTexto"/>
      </w:pPr>
      <w:r>
        <w:t>1. Ter pesquisado</w:t>
      </w:r>
      <w:r w:rsidR="0079676C">
        <w:t xml:space="preserve"> as atividades executados para o</w:t>
      </w:r>
      <w:r>
        <w:t xml:space="preserve"> ve</w:t>
      </w:r>
      <w:r w:rsidR="0079676C">
        <w:t>í</w:t>
      </w:r>
      <w:r>
        <w:t>culo</w:t>
      </w:r>
      <w:r w:rsidR="0079676C">
        <w:t xml:space="preserve"> do cliente</w:t>
      </w:r>
      <w:r w:rsidRPr="002665C0">
        <w:t>;</w:t>
      </w:r>
    </w:p>
    <w:p w:rsidR="00BC776F" w:rsidRDefault="00BC776F" w:rsidP="00BC776F">
      <w:pPr>
        <w:pStyle w:val="Ttulo3"/>
      </w:pPr>
      <w:r>
        <w:t>Autor Primário</w:t>
      </w:r>
    </w:p>
    <w:p w:rsidR="00BC776F" w:rsidRDefault="0079676C" w:rsidP="00BC776F">
      <w:pPr>
        <w:pStyle w:val="CorpodoTexto"/>
      </w:pPr>
      <w:r>
        <w:t>Cliente.</w:t>
      </w:r>
    </w:p>
    <w:p w:rsidR="00BC776F" w:rsidRDefault="00BC776F" w:rsidP="00BC776F">
      <w:pPr>
        <w:pStyle w:val="Ttulo3"/>
      </w:pPr>
      <w:r>
        <w:lastRenderedPageBreak/>
        <w:t>Fluxo Principal</w:t>
      </w:r>
    </w:p>
    <w:p w:rsidR="00BC776F" w:rsidRPr="008571E9" w:rsidRDefault="0079676C" w:rsidP="00BC776F">
      <w:pPr>
        <w:pStyle w:val="CorpodoTexto"/>
      </w:pPr>
      <w:r>
        <w:t>1</w:t>
      </w:r>
      <w:r w:rsidR="00BC776F">
        <w:t xml:space="preserve">. O sistema apresenta a tela </w:t>
      </w:r>
      <w:r w:rsidR="00BC776F" w:rsidRPr="0080732C">
        <w:rPr>
          <w:b/>
        </w:rPr>
        <w:t>DV1</w:t>
      </w:r>
      <w:r w:rsidR="00BC776F">
        <w:t>;</w:t>
      </w:r>
    </w:p>
    <w:p w:rsidR="00BC776F" w:rsidRDefault="0079676C" w:rsidP="00BC776F">
      <w:pPr>
        <w:pStyle w:val="CorpodoTexto"/>
        <w:rPr>
          <w:b/>
        </w:rPr>
      </w:pPr>
      <w:r>
        <w:t>2</w:t>
      </w:r>
      <w:r w:rsidR="00BC776F">
        <w:t>. O</w:t>
      </w:r>
      <w:r w:rsidR="00BC776F" w:rsidRPr="00614936">
        <w:t xml:space="preserve"> </w:t>
      </w:r>
      <w:r w:rsidR="00BC776F">
        <w:t xml:space="preserve">ator preenche </w:t>
      </w:r>
      <w:r w:rsidR="00F1525F">
        <w:t>todos os campos da tela</w:t>
      </w:r>
      <w:r>
        <w:t xml:space="preserve"> </w:t>
      </w:r>
      <w:r w:rsidR="00BC776F">
        <w:t>e pressiona o botão “</w:t>
      </w:r>
      <w:r>
        <w:t>Entrar</w:t>
      </w:r>
      <w:r w:rsidR="00BC776F">
        <w:t>”</w:t>
      </w:r>
      <w:r w:rsidR="00F1525F">
        <w:t xml:space="preserve"> </w:t>
      </w:r>
      <w:r w:rsidR="00BC776F">
        <w:rPr>
          <w:b/>
        </w:rPr>
        <w:t>(</w:t>
      </w:r>
      <w:r w:rsidR="00F1525F">
        <w:rPr>
          <w:b/>
        </w:rPr>
        <w:t>E1</w:t>
      </w:r>
      <w:r w:rsidR="00BC776F">
        <w:rPr>
          <w:b/>
        </w:rPr>
        <w:t>)</w:t>
      </w:r>
      <w:r w:rsidR="00767C38">
        <w:rPr>
          <w:b/>
        </w:rPr>
        <w:t>(R3161)</w:t>
      </w:r>
      <w:r w:rsidR="00F1525F">
        <w:rPr>
          <w:b/>
        </w:rPr>
        <w:t>;</w:t>
      </w:r>
    </w:p>
    <w:p w:rsidR="0079676C" w:rsidRDefault="00F1525F" w:rsidP="00BC776F">
      <w:pPr>
        <w:pStyle w:val="CorpodoTexto"/>
        <w:rPr>
          <w:b/>
        </w:rPr>
      </w:pPr>
      <w:r>
        <w:t>3</w:t>
      </w:r>
      <w:r w:rsidR="0079676C">
        <w:t xml:space="preserve">. O sistema localiza </w:t>
      </w:r>
      <w:r w:rsidR="00D35834">
        <w:t>a</w:t>
      </w:r>
      <w:r w:rsidR="0079676C">
        <w:t xml:space="preserve"> ordem de serviço</w:t>
      </w:r>
      <w:r w:rsidR="00D35834">
        <w:t xml:space="preserve"> </w:t>
      </w:r>
      <w:r w:rsidR="00212F4B">
        <w:t>de</w:t>
      </w:r>
      <w:r w:rsidR="00D35834">
        <w:t xml:space="preserve"> acordo com os parâmetros informados</w:t>
      </w:r>
      <w:r w:rsidR="00212F4B">
        <w:t xml:space="preserve"> na tela </w:t>
      </w:r>
      <w:r w:rsidR="00212F4B" w:rsidRPr="00212F4B">
        <w:rPr>
          <w:b/>
        </w:rPr>
        <w:t>DV1</w:t>
      </w:r>
      <w:r w:rsidR="0079676C">
        <w:t xml:space="preserve"> </w:t>
      </w:r>
      <w:r w:rsidR="0079676C" w:rsidRPr="0079676C">
        <w:rPr>
          <w:b/>
        </w:rPr>
        <w:t>(E</w:t>
      </w:r>
      <w:r>
        <w:rPr>
          <w:b/>
        </w:rPr>
        <w:t>2</w:t>
      </w:r>
      <w:r w:rsidR="0079676C" w:rsidRPr="0079676C">
        <w:rPr>
          <w:b/>
        </w:rPr>
        <w:t>)</w:t>
      </w:r>
      <w:r>
        <w:rPr>
          <w:b/>
        </w:rPr>
        <w:t>;</w:t>
      </w:r>
    </w:p>
    <w:p w:rsidR="00BC776F" w:rsidRDefault="00F1525F" w:rsidP="00BC776F">
      <w:pPr>
        <w:pStyle w:val="CorpodoTexto"/>
      </w:pPr>
      <w:r>
        <w:t>4</w:t>
      </w:r>
      <w:r w:rsidR="00BC776F">
        <w:t xml:space="preserve">. O sistema </w:t>
      </w:r>
      <w:r w:rsidR="00C4202D">
        <w:t>monta a lista de</w:t>
      </w:r>
      <w:r>
        <w:t xml:space="preserve"> atividades realizadas no veículo e monta o álbum de fotos</w:t>
      </w:r>
      <w:r w:rsidR="00BC776F">
        <w:t>;</w:t>
      </w:r>
    </w:p>
    <w:p w:rsidR="00F1525F" w:rsidRDefault="00F1525F" w:rsidP="00F1525F">
      <w:pPr>
        <w:pStyle w:val="CorpodoTexto"/>
      </w:pPr>
      <w:r>
        <w:t xml:space="preserve">5. O sistema apresenta a tela </w:t>
      </w:r>
      <w:r w:rsidRPr="0080732C">
        <w:rPr>
          <w:b/>
        </w:rPr>
        <w:t>DV</w:t>
      </w:r>
      <w:r>
        <w:rPr>
          <w:b/>
        </w:rPr>
        <w:t>2</w:t>
      </w:r>
      <w:r w:rsidR="001378F5">
        <w:rPr>
          <w:b/>
        </w:rPr>
        <w:t xml:space="preserve"> (A1)(A2)</w:t>
      </w:r>
      <w:r>
        <w:t>;</w:t>
      </w:r>
    </w:p>
    <w:p w:rsidR="00BC776F" w:rsidRDefault="001378F5" w:rsidP="00BC776F">
      <w:pPr>
        <w:pStyle w:val="CorpodoTexto"/>
      </w:pPr>
      <w:r>
        <w:t>6</w:t>
      </w:r>
      <w:r w:rsidR="00290ACA">
        <w:t>.</w:t>
      </w:r>
      <w:r w:rsidR="00BC776F">
        <w:t xml:space="preserve"> O caso de uso é encerrado. </w:t>
      </w:r>
    </w:p>
    <w:p w:rsidR="00BC776F" w:rsidRDefault="00BC776F" w:rsidP="00BC776F">
      <w:pPr>
        <w:pStyle w:val="Ttulo3"/>
      </w:pPr>
      <w:r>
        <w:t>Fluxos Alternativos</w:t>
      </w:r>
    </w:p>
    <w:p w:rsidR="001378F5" w:rsidRPr="00D94F83" w:rsidRDefault="001378F5" w:rsidP="001378F5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Detalhes da Atividade:</w:t>
      </w:r>
    </w:p>
    <w:p w:rsidR="001378F5" w:rsidRDefault="001378F5" w:rsidP="001378F5">
      <w:pPr>
        <w:pStyle w:val="CorpodoTexto"/>
        <w:rPr>
          <w:b/>
        </w:rPr>
      </w:pPr>
      <w:r>
        <w:t xml:space="preserve">1. O ator pressiona o botão “Detalhes” na tela </w:t>
      </w:r>
      <w:r w:rsidRPr="001378F5">
        <w:rPr>
          <w:b/>
        </w:rPr>
        <w:t>DV2</w:t>
      </w:r>
      <w:r>
        <w:t xml:space="preserve"> </w:t>
      </w:r>
      <w:r w:rsidRPr="00F1525F">
        <w:rPr>
          <w:b/>
        </w:rPr>
        <w:t>(A1)</w:t>
      </w:r>
      <w:r>
        <w:rPr>
          <w:b/>
        </w:rPr>
        <w:t>;</w:t>
      </w:r>
    </w:p>
    <w:p w:rsidR="001378F5" w:rsidRDefault="001378F5" w:rsidP="001378F5">
      <w:pPr>
        <w:pStyle w:val="CorpodoTexto"/>
      </w:pPr>
      <w:r>
        <w:t>2</w:t>
      </w:r>
      <w:r w:rsidRPr="00290ACA">
        <w:t xml:space="preserve">. </w:t>
      </w:r>
      <w:r>
        <w:t xml:space="preserve">O sistema monta a lista de histórico de eventos da atividade selecionada na tela </w:t>
      </w:r>
      <w:r w:rsidRPr="001378F5">
        <w:rPr>
          <w:b/>
        </w:rPr>
        <w:t>DV2</w:t>
      </w:r>
      <w:r>
        <w:t>;</w:t>
      </w:r>
    </w:p>
    <w:p w:rsidR="001378F5" w:rsidRDefault="001378F5" w:rsidP="001378F5">
      <w:pPr>
        <w:pStyle w:val="CorpodoTexto"/>
      </w:pPr>
      <w:r>
        <w:t xml:space="preserve">3. </w:t>
      </w:r>
      <w:r w:rsidRPr="00290ACA">
        <w:t xml:space="preserve">O sistema </w:t>
      </w:r>
      <w:r>
        <w:t xml:space="preserve">apresenta a tela </w:t>
      </w:r>
      <w:r w:rsidRPr="00290ACA">
        <w:rPr>
          <w:b/>
        </w:rPr>
        <w:t>DV4</w:t>
      </w:r>
      <w:r>
        <w:t>.</w:t>
      </w:r>
    </w:p>
    <w:p w:rsidR="001378F5" w:rsidRDefault="001378F5" w:rsidP="001378F5">
      <w:pPr>
        <w:pStyle w:val="CorpodoTexto"/>
      </w:pPr>
      <w:r>
        <w:t>4. O ator pressiona o botão fechar na tela;</w:t>
      </w:r>
    </w:p>
    <w:p w:rsidR="001378F5" w:rsidRDefault="001378F5" w:rsidP="001378F5">
      <w:pPr>
        <w:pStyle w:val="CorpodoTexto"/>
      </w:pPr>
      <w:r>
        <w:t xml:space="preserve">5. O caso de uso retoma ao passo </w:t>
      </w:r>
      <w:proofErr w:type="gramStart"/>
      <w:r>
        <w:t>4</w:t>
      </w:r>
      <w:proofErr w:type="gramEnd"/>
      <w:r>
        <w:t xml:space="preserve"> do fluxo principal.</w:t>
      </w:r>
    </w:p>
    <w:p w:rsidR="00BC776F" w:rsidRPr="00D94F83" w:rsidRDefault="00BC776F" w:rsidP="00BC776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1378F5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2218A4">
        <w:rPr>
          <w:rFonts w:cs="Arial"/>
          <w:b/>
        </w:rPr>
        <w:t>Entre Contato</w:t>
      </w:r>
      <w:r w:rsidR="001378F5">
        <w:rPr>
          <w:rFonts w:cs="Arial"/>
          <w:b/>
        </w:rPr>
        <w:t>:</w:t>
      </w:r>
    </w:p>
    <w:p w:rsidR="00BC776F" w:rsidRPr="007631A1" w:rsidRDefault="00BC776F" w:rsidP="00BC776F">
      <w:pPr>
        <w:pStyle w:val="CorpodoTexto"/>
      </w:pPr>
      <w:r>
        <w:t>1. O ator pressiona o botão “</w:t>
      </w:r>
      <w:r w:rsidR="002218A4">
        <w:t>Entre Contato</w:t>
      </w:r>
      <w:r>
        <w:t>”</w:t>
      </w:r>
      <w:r w:rsidR="001378F5">
        <w:t xml:space="preserve"> na tela </w:t>
      </w:r>
      <w:r w:rsidR="001378F5" w:rsidRPr="001378F5">
        <w:rPr>
          <w:b/>
        </w:rPr>
        <w:t>DV</w:t>
      </w:r>
      <w:r w:rsidR="001378F5">
        <w:rPr>
          <w:b/>
        </w:rPr>
        <w:t>2</w:t>
      </w:r>
      <w:r>
        <w:t>;</w:t>
      </w:r>
    </w:p>
    <w:p w:rsidR="00BC776F" w:rsidRDefault="00BC776F" w:rsidP="00BC776F">
      <w:pPr>
        <w:pStyle w:val="CorpodoTexto"/>
      </w:pPr>
      <w:r>
        <w:t xml:space="preserve">2. </w:t>
      </w:r>
      <w:r w:rsidRPr="00774CF0">
        <w:t xml:space="preserve">O sistema </w:t>
      </w:r>
      <w:r w:rsidR="00F1525F">
        <w:t xml:space="preserve">apresenta a tela </w:t>
      </w:r>
      <w:r w:rsidR="00F1525F" w:rsidRPr="00F1525F">
        <w:rPr>
          <w:b/>
        </w:rPr>
        <w:t>DV3</w:t>
      </w:r>
      <w:r>
        <w:t>;</w:t>
      </w:r>
    </w:p>
    <w:p w:rsidR="00BC776F" w:rsidRDefault="00BC776F" w:rsidP="00BC776F">
      <w:pPr>
        <w:pStyle w:val="CorpodoTexto"/>
      </w:pPr>
      <w:r>
        <w:t xml:space="preserve">3. </w:t>
      </w:r>
      <w:r w:rsidR="00D65FCB">
        <w:t>O</w:t>
      </w:r>
      <w:r w:rsidR="00D65FCB" w:rsidRPr="00614936">
        <w:t xml:space="preserve"> </w:t>
      </w:r>
      <w:r w:rsidR="00D65FCB">
        <w:t>ator preenche o campo mensagem e pressiona o botão “Enviar”</w:t>
      </w:r>
      <w:r>
        <w:t>;</w:t>
      </w:r>
    </w:p>
    <w:p w:rsidR="00D65FCB" w:rsidRDefault="00D65FCB" w:rsidP="00D65FCB">
      <w:pPr>
        <w:pStyle w:val="CorpodoTexto"/>
      </w:pPr>
      <w:r>
        <w:t xml:space="preserve">4. O sistema verifica o preenchimento dos campos da tela </w:t>
      </w:r>
      <w:r>
        <w:rPr>
          <w:b/>
        </w:rPr>
        <w:t>(E3)</w:t>
      </w:r>
      <w:r>
        <w:t>;</w:t>
      </w:r>
    </w:p>
    <w:p w:rsidR="00D65FCB" w:rsidRDefault="00D65FCB" w:rsidP="00D65FCB">
      <w:pPr>
        <w:pStyle w:val="CorpodoTexto"/>
      </w:pPr>
      <w:r>
        <w:t xml:space="preserve">5. O sistema </w:t>
      </w:r>
      <w:r w:rsidR="00C17AC3">
        <w:t xml:space="preserve">inclui </w:t>
      </w:r>
      <w:r w:rsidR="00C4202D">
        <w:t xml:space="preserve">o </w:t>
      </w:r>
      <w:r w:rsidR="00C17AC3">
        <w:t>evento para atividade</w:t>
      </w:r>
      <w:r w:rsidR="00C4202D">
        <w:t xml:space="preserve"> atual </w:t>
      </w:r>
      <w:r>
        <w:t xml:space="preserve">no banco de dados </w:t>
      </w:r>
      <w:r>
        <w:rPr>
          <w:b/>
        </w:rPr>
        <w:t>(E4)</w:t>
      </w:r>
      <w:r>
        <w:t>;</w:t>
      </w:r>
    </w:p>
    <w:p w:rsidR="00C4202D" w:rsidRDefault="00C4202D" w:rsidP="00D65FCB">
      <w:pPr>
        <w:pStyle w:val="CorpodoTexto"/>
      </w:pPr>
      <w:r>
        <w:t>6. O sistema envia um e-mail para a oficina com a mensagem do cliente;</w:t>
      </w:r>
    </w:p>
    <w:p w:rsidR="00D65FCB" w:rsidRDefault="00C4202D" w:rsidP="00D65FCB">
      <w:pPr>
        <w:pStyle w:val="CorpodoTexto"/>
      </w:pPr>
      <w:r>
        <w:t>7</w:t>
      </w:r>
      <w:r w:rsidR="00D65FCB">
        <w:t xml:space="preserve">. </w:t>
      </w:r>
      <w:r w:rsidR="00D65FCB" w:rsidRPr="004037DE">
        <w:t xml:space="preserve">O sistema fecha a tela </w:t>
      </w:r>
      <w:r w:rsidR="00D65FCB" w:rsidRPr="008A1BF4">
        <w:rPr>
          <w:b/>
        </w:rPr>
        <w:t>DV</w:t>
      </w:r>
      <w:r w:rsidR="00C17AC3">
        <w:rPr>
          <w:b/>
        </w:rPr>
        <w:t>3</w:t>
      </w:r>
      <w:r w:rsidR="00D65FCB" w:rsidRPr="004037DE">
        <w:t xml:space="preserve"> e notifica ao usuário que </w:t>
      </w:r>
      <w:r w:rsidR="00C17AC3">
        <w:t xml:space="preserve">a mensagem foi enviada </w:t>
      </w:r>
      <w:r w:rsidR="00D65FCB" w:rsidRPr="004037DE">
        <w:t>com sucesso</w:t>
      </w:r>
      <w:r w:rsidR="00D65FCB" w:rsidRPr="009628A6">
        <w:t>.</w:t>
      </w:r>
    </w:p>
    <w:p w:rsidR="00D65FCB" w:rsidRDefault="00C4202D" w:rsidP="00D65FCB">
      <w:pPr>
        <w:pStyle w:val="CorpodoTexto"/>
      </w:pPr>
      <w:r>
        <w:t>8</w:t>
      </w:r>
      <w:r w:rsidR="00D65FCB">
        <w:t xml:space="preserve">. O caso de uso retoma ao passo </w:t>
      </w:r>
      <w:proofErr w:type="gramStart"/>
      <w:r>
        <w:t>4</w:t>
      </w:r>
      <w:proofErr w:type="gramEnd"/>
      <w:r w:rsidR="00D65FCB">
        <w:t xml:space="preserve"> do fluxo principal</w:t>
      </w:r>
      <w:r w:rsidR="00D65FCB" w:rsidRPr="009628A6">
        <w:t>.</w:t>
      </w:r>
    </w:p>
    <w:p w:rsidR="00BC776F" w:rsidRDefault="00BC776F" w:rsidP="00BC776F">
      <w:pPr>
        <w:pStyle w:val="Ttulo3"/>
      </w:pPr>
      <w:r>
        <w:t>Fluxos de Exceções</w:t>
      </w:r>
    </w:p>
    <w:p w:rsidR="00BC776F" w:rsidRDefault="00BC776F" w:rsidP="00BC776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C776F" w:rsidRDefault="00BC776F" w:rsidP="00BC776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r w:rsidR="00212F4B">
        <w:t xml:space="preserve">: placa e/ou documento </w:t>
      </w:r>
      <w:r>
        <w:t>não foram preenchidos.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12F4B" w:rsidRDefault="00212F4B" w:rsidP="00212F4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Ordem de serviço não localizada:</w:t>
      </w:r>
    </w:p>
    <w:p w:rsidR="00212F4B" w:rsidRDefault="00212F4B" w:rsidP="00212F4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não existe nenhuma ordem de serviço em execução para o veículo do cliente informado.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2. O sistema retorna a mensagem: “O veículo não possui nenhuma ordem de serviço pendente.”</w:t>
      </w:r>
      <w:r>
        <w:rPr>
          <w:rFonts w:cs="Arial"/>
        </w:rPr>
        <w:t>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lastRenderedPageBreak/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E3- </w:t>
      </w:r>
      <w:r w:rsidRPr="005767BA">
        <w:rPr>
          <w:rFonts w:cs="Arial"/>
          <w:b/>
        </w:rPr>
        <w:t>Campo</w:t>
      </w:r>
      <w:r>
        <w:rPr>
          <w:rFonts w:cs="Arial"/>
          <w:b/>
        </w:rPr>
        <w:t xml:space="preserve"> mensagem não</w:t>
      </w:r>
      <w:r w:rsidRPr="005767BA">
        <w:rPr>
          <w:rFonts w:cs="Arial"/>
          <w:b/>
        </w:rPr>
        <w:t xml:space="preserve"> preenchido</w:t>
      </w:r>
      <w:r>
        <w:rPr>
          <w:rFonts w:cs="Arial"/>
          <w:b/>
        </w:rPr>
        <w:t>:</w:t>
      </w:r>
    </w:p>
    <w:p w:rsidR="00D65FCB" w:rsidRDefault="00D65FCB" w:rsidP="00D65FC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mensagem não foi preenchido.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2. O sistema retorna a mensagem: “O campo ‘Mensagem’ é obrigatório.”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Erro ao salvar os dados da modelo no banco de dados: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</w:p>
    <w:p w:rsidR="00D65FCB" w:rsidRDefault="00D65FCB" w:rsidP="009E63F0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9E63F0" w:rsidRDefault="009E63F0">
      <w:pPr>
        <w:widowControl/>
        <w:autoSpaceDE/>
        <w:autoSpaceDN/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E63F0" w:rsidRDefault="009E63F0" w:rsidP="009E63F0">
      <w:pPr>
        <w:pStyle w:val="Ttulo2"/>
        <w:spacing w:before="240" w:after="240" w:line="360" w:lineRule="auto"/>
        <w:ind w:left="567" w:hanging="567"/>
      </w:pPr>
      <w:bookmarkStart w:id="28" w:name="_Toc373407450"/>
      <w:r>
        <w:lastRenderedPageBreak/>
        <w:t>Caso de Uso: UC17 – Manter Configurações</w:t>
      </w:r>
      <w:bookmarkEnd w:id="28"/>
    </w:p>
    <w:p w:rsidR="009E63F0" w:rsidRDefault="009E63F0" w:rsidP="009E63F0">
      <w:pPr>
        <w:pStyle w:val="Ttulo3"/>
      </w:pPr>
      <w:r>
        <w:t>Descrição</w:t>
      </w:r>
    </w:p>
    <w:p w:rsidR="009E63F0" w:rsidRPr="00393491" w:rsidRDefault="009E63F0" w:rsidP="009E63F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>
        <w:t>a</w:t>
      </w:r>
      <w:r w:rsidRPr="002665C0">
        <w:t xml:space="preserve"> </w:t>
      </w:r>
      <w:r>
        <w:t>alteração das configurações gerais do sistema.</w:t>
      </w:r>
    </w:p>
    <w:p w:rsidR="009E63F0" w:rsidRDefault="009E63F0" w:rsidP="009E63F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E63F0" w:rsidRDefault="009E63F0" w:rsidP="009E63F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rPr>
          <w:b/>
        </w:rPr>
        <w:t>Tela de Configurações do Sistema</w:t>
      </w:r>
    </w:p>
    <w:p w:rsidR="009E63F0" w:rsidRDefault="009E63F0" w:rsidP="009E63F0">
      <w:r w:rsidRPr="009E63F0">
        <w:rPr>
          <w:noProof/>
          <w:lang w:eastAsia="pt-BR"/>
        </w:rPr>
        <w:drawing>
          <wp:inline distT="0" distB="0" distL="0" distR="0" wp14:anchorId="72F200D5" wp14:editId="4916E2D0">
            <wp:extent cx="5762625" cy="2733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Default="009E63F0" w:rsidP="009E63F0">
      <w:pPr>
        <w:pStyle w:val="Legenda"/>
        <w:rPr>
          <w:noProof/>
        </w:rPr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47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Configurações do Sistema (Ordens de Serviço)</w:t>
      </w:r>
    </w:p>
    <w:p w:rsidR="009E63F0" w:rsidRDefault="009E63F0" w:rsidP="009E63F0"/>
    <w:p w:rsidR="009E63F0" w:rsidRDefault="009E63F0" w:rsidP="009E63F0">
      <w:pPr>
        <w:keepNext/>
        <w:jc w:val="center"/>
      </w:pPr>
      <w:r w:rsidRPr="009E63F0">
        <w:rPr>
          <w:noProof/>
          <w:lang w:eastAsia="pt-BR"/>
        </w:rPr>
        <w:drawing>
          <wp:inline distT="0" distB="0" distL="0" distR="0" wp14:anchorId="0E083416" wp14:editId="6BC2E065">
            <wp:extent cx="5753100" cy="2257425"/>
            <wp:effectExtent l="0" t="0" r="0" b="9525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Pr="009E63F0" w:rsidRDefault="009E63F0" w:rsidP="009E63F0">
      <w:pPr>
        <w:pStyle w:val="Legenda"/>
      </w:pPr>
      <w:r>
        <w:t xml:space="preserve">Figura </w:t>
      </w:r>
      <w:r w:rsidR="00E81882">
        <w:fldChar w:fldCharType="begin"/>
      </w:r>
      <w:r w:rsidR="00E81882">
        <w:instrText xml:space="preserve"> SEQ Figura \* ARABIC </w:instrText>
      </w:r>
      <w:r w:rsidR="00E81882">
        <w:fldChar w:fldCharType="separate"/>
      </w:r>
      <w:r w:rsidR="008C7655">
        <w:rPr>
          <w:noProof/>
        </w:rPr>
        <w:t>48</w:t>
      </w:r>
      <w:r w:rsidR="00E81882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Configurações do Sistema (E-mail)</w:t>
      </w:r>
    </w:p>
    <w:p w:rsidR="009E63F0" w:rsidRDefault="009E63F0" w:rsidP="009E63F0">
      <w:pPr>
        <w:pStyle w:val="Ttulo3"/>
      </w:pPr>
      <w:r>
        <w:t>Pré-condição</w:t>
      </w:r>
    </w:p>
    <w:p w:rsidR="009E63F0" w:rsidRPr="00AB3CED" w:rsidRDefault="009E63F0" w:rsidP="009E63F0">
      <w:pPr>
        <w:pStyle w:val="CorpodoTexto"/>
      </w:pPr>
      <w:r w:rsidRPr="00AB3CED">
        <w:t>Este caso de uso pode iniciar somente se:</w:t>
      </w:r>
    </w:p>
    <w:p w:rsidR="009E63F0" w:rsidRDefault="009E63F0" w:rsidP="009E63F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E63F0" w:rsidRDefault="009E63F0" w:rsidP="009E63F0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9E63F0" w:rsidRPr="00AB3CED" w:rsidRDefault="009E63F0" w:rsidP="009E63F0">
      <w:pPr>
        <w:pStyle w:val="CorpodoTexto"/>
      </w:pPr>
    </w:p>
    <w:p w:rsidR="009E63F0" w:rsidRDefault="009E63F0" w:rsidP="009E63F0">
      <w:pPr>
        <w:pStyle w:val="Ttulo3"/>
      </w:pPr>
      <w:r>
        <w:lastRenderedPageBreak/>
        <w:t>Pós-condição</w:t>
      </w:r>
    </w:p>
    <w:p w:rsidR="009E63F0" w:rsidRPr="00614936" w:rsidRDefault="009E63F0" w:rsidP="009E63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E63F0" w:rsidRDefault="009E63F0" w:rsidP="009E63F0">
      <w:pPr>
        <w:pStyle w:val="CorpodoTexto"/>
      </w:pPr>
      <w:r>
        <w:t>1. Ter pesquisado ou</w:t>
      </w:r>
      <w:r w:rsidRPr="002665C0">
        <w:t xml:space="preserve"> alterado </w:t>
      </w:r>
      <w:r>
        <w:t>as configurações do sistema</w:t>
      </w:r>
      <w:r w:rsidRPr="002665C0">
        <w:t>;</w:t>
      </w:r>
    </w:p>
    <w:p w:rsidR="009E63F0" w:rsidRDefault="009E63F0" w:rsidP="009E63F0">
      <w:pPr>
        <w:pStyle w:val="Ttulo3"/>
      </w:pPr>
      <w:r>
        <w:t>Autor Primário</w:t>
      </w:r>
    </w:p>
    <w:p w:rsidR="009E63F0" w:rsidRDefault="009E63F0" w:rsidP="009E63F0">
      <w:pPr>
        <w:pStyle w:val="CorpodoTexto"/>
      </w:pPr>
      <w:r>
        <w:t>Funcionário.</w:t>
      </w:r>
    </w:p>
    <w:p w:rsidR="009E63F0" w:rsidRDefault="009E63F0" w:rsidP="009E63F0">
      <w:pPr>
        <w:pStyle w:val="Ttulo3"/>
      </w:pPr>
      <w:r>
        <w:t>Fluxo Principal</w:t>
      </w:r>
    </w:p>
    <w:p w:rsidR="009429CC" w:rsidRDefault="009429CC" w:rsidP="009429CC">
      <w:pPr>
        <w:pStyle w:val="CorpodoTexto"/>
      </w:pPr>
      <w:r>
        <w:t>1. O sistema monta a lista de setores ativos;</w:t>
      </w:r>
    </w:p>
    <w:p w:rsidR="00E74D1A" w:rsidRDefault="009429CC" w:rsidP="009E63F0">
      <w:pPr>
        <w:pStyle w:val="CorpodoTexto"/>
      </w:pPr>
      <w:r>
        <w:t>2</w:t>
      </w:r>
      <w:r w:rsidR="009E63F0">
        <w:t>.</w:t>
      </w:r>
      <w:r w:rsidR="00E74D1A">
        <w:t xml:space="preserve"> O sistema carrega os dados da</w:t>
      </w:r>
      <w:r w:rsidR="001F0DE2">
        <w:t>s</w:t>
      </w:r>
      <w:r w:rsidR="00E74D1A">
        <w:t xml:space="preserve"> </w:t>
      </w:r>
      <w:r w:rsidR="00E7444F">
        <w:t>configurações</w:t>
      </w:r>
      <w:r w:rsidR="00E74D1A">
        <w:t>;</w:t>
      </w:r>
    </w:p>
    <w:p w:rsidR="009E63F0" w:rsidRPr="008571E9" w:rsidRDefault="009429CC" w:rsidP="009E63F0">
      <w:pPr>
        <w:pStyle w:val="CorpodoTexto"/>
      </w:pPr>
      <w:r>
        <w:t>3</w:t>
      </w:r>
      <w:r w:rsidR="00E74D1A">
        <w:t xml:space="preserve">. </w:t>
      </w:r>
      <w:r w:rsidR="009E63F0">
        <w:t xml:space="preserve">O sistema apresenta a tela </w:t>
      </w:r>
      <w:r w:rsidR="009E63F0" w:rsidRPr="0080732C">
        <w:rPr>
          <w:b/>
        </w:rPr>
        <w:t>DV1</w:t>
      </w:r>
      <w:r w:rsidR="009E63F0">
        <w:t>;</w:t>
      </w:r>
    </w:p>
    <w:p w:rsidR="00E74D1A" w:rsidRDefault="009429CC" w:rsidP="00E74D1A">
      <w:pPr>
        <w:pStyle w:val="CorpodoTexto"/>
        <w:rPr>
          <w:b/>
        </w:rPr>
      </w:pPr>
      <w:r>
        <w:t>4</w:t>
      </w:r>
      <w:r w:rsidR="009E63F0">
        <w:t>. O</w:t>
      </w:r>
      <w:r w:rsidR="009E63F0" w:rsidRPr="00614936">
        <w:t xml:space="preserve"> </w:t>
      </w:r>
      <w:r w:rsidR="009E63F0">
        <w:t>ator preenche todos os campos da tela e pressiona o botão “</w:t>
      </w:r>
      <w:r w:rsidR="00E74D1A">
        <w:t>Salvar</w:t>
      </w:r>
      <w:r w:rsidR="009E63F0">
        <w:t>”</w:t>
      </w:r>
      <w:r w:rsidR="009E63F0">
        <w:rPr>
          <w:b/>
        </w:rPr>
        <w:t>;</w:t>
      </w:r>
    </w:p>
    <w:p w:rsidR="00E74D1A" w:rsidRDefault="009429CC" w:rsidP="00E74D1A">
      <w:pPr>
        <w:pStyle w:val="CorpodoTexto"/>
      </w:pPr>
      <w:r>
        <w:t>5</w:t>
      </w:r>
      <w:r w:rsidR="00E74D1A">
        <w:t xml:space="preserve">. O sistema verifica o preenchimento dos campos da tela </w:t>
      </w:r>
      <w:r w:rsidR="00E74D1A" w:rsidRPr="007F75E1">
        <w:rPr>
          <w:b/>
        </w:rPr>
        <w:t>(</w:t>
      </w:r>
      <w:r w:rsidR="00E74D1A">
        <w:rPr>
          <w:b/>
        </w:rPr>
        <w:t>R3</w:t>
      </w:r>
      <w:r w:rsidR="00767C38">
        <w:rPr>
          <w:b/>
        </w:rPr>
        <w:t>171</w:t>
      </w:r>
      <w:proofErr w:type="gramStart"/>
      <w:r w:rsidR="00E74D1A" w:rsidRPr="007F75E1">
        <w:rPr>
          <w:b/>
        </w:rPr>
        <w:t>)</w:t>
      </w:r>
      <w:r w:rsidR="00E74D1A">
        <w:rPr>
          <w:b/>
        </w:rPr>
        <w:t>(</w:t>
      </w:r>
      <w:proofErr w:type="gramEnd"/>
      <w:r w:rsidR="00E74D1A">
        <w:rPr>
          <w:b/>
        </w:rPr>
        <w:t>E1)</w:t>
      </w:r>
      <w:r w:rsidR="00E74D1A">
        <w:t>;</w:t>
      </w:r>
    </w:p>
    <w:p w:rsidR="00E74D1A" w:rsidRDefault="009429CC" w:rsidP="00E74D1A">
      <w:pPr>
        <w:pStyle w:val="CorpodoTexto"/>
      </w:pPr>
      <w:r>
        <w:t>6</w:t>
      </w:r>
      <w:r w:rsidR="00E74D1A">
        <w:t xml:space="preserve">. O sistema grava os dados das configurações no banco de dados </w:t>
      </w:r>
      <w:r w:rsidR="00E74D1A" w:rsidRPr="007F75E1">
        <w:rPr>
          <w:b/>
        </w:rPr>
        <w:t>(E2)</w:t>
      </w:r>
      <w:r w:rsidR="00E74D1A">
        <w:t>;</w:t>
      </w:r>
    </w:p>
    <w:p w:rsidR="00E74D1A" w:rsidRDefault="009429CC" w:rsidP="00E74D1A">
      <w:pPr>
        <w:pStyle w:val="CorpodoTexto"/>
      </w:pPr>
      <w:r>
        <w:t>7</w:t>
      </w:r>
      <w:r w:rsidR="00E74D1A">
        <w:t>. O sistema notifica ao usuário que o registro foi alterado com sucesso;</w:t>
      </w:r>
    </w:p>
    <w:p w:rsidR="00E74D1A" w:rsidRDefault="009429CC" w:rsidP="00E74D1A">
      <w:pPr>
        <w:pStyle w:val="CorpodoTexto"/>
      </w:pPr>
      <w:r>
        <w:t>8</w:t>
      </w:r>
      <w:r w:rsidR="00E74D1A">
        <w:t>. O caso de uso é encerrado</w:t>
      </w:r>
      <w:r w:rsidR="00E74D1A" w:rsidRPr="009628A6">
        <w:t>.</w:t>
      </w:r>
    </w:p>
    <w:p w:rsidR="009E63F0" w:rsidRDefault="009E63F0" w:rsidP="009E63F0">
      <w:pPr>
        <w:pStyle w:val="Ttulo3"/>
      </w:pPr>
      <w:r>
        <w:t>Fluxos de Exceções</w:t>
      </w:r>
    </w:p>
    <w:p w:rsidR="009E63F0" w:rsidRDefault="009E63F0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E63F0" w:rsidRDefault="009E63F0" w:rsidP="009E63F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</w:t>
      </w:r>
      <w:r w:rsidR="00436F9B">
        <w:t>igatórios não foram preenchidos;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 w:rsidR="00436F9B">
        <w:rPr>
          <w:rFonts w:cs="Arial"/>
        </w:rPr>
        <w:t>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E63F0" w:rsidRDefault="004769BC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das configurações </w:t>
      </w:r>
      <w:r w:rsidR="009E63F0">
        <w:rPr>
          <w:rFonts w:cs="Arial"/>
          <w:b/>
        </w:rPr>
        <w:t>no banco de dados: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 w:rsidR="00436F9B">
        <w:rPr>
          <w:rFonts w:cs="Arial"/>
        </w:rPr>
        <w:t>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60"/>
      <w:footerReference w:type="default" r:id="rId61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099" w:rsidRDefault="00805099">
      <w:pPr>
        <w:spacing w:line="240" w:lineRule="auto"/>
      </w:pPr>
      <w:r>
        <w:separator/>
      </w:r>
    </w:p>
  </w:endnote>
  <w:endnote w:type="continuationSeparator" w:id="0">
    <w:p w:rsidR="00805099" w:rsidRDefault="008050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0509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E81882">
            <w:rPr>
              <w:rStyle w:val="Nmerodepgina"/>
              <w:noProof/>
            </w:rPr>
            <w:t>36</w:t>
          </w:r>
          <w:r>
            <w:rPr>
              <w:rStyle w:val="Nmerodepgina"/>
            </w:rPr>
            <w:fldChar w:fldCharType="end"/>
          </w:r>
        </w:p>
      </w:tc>
    </w:tr>
  </w:tbl>
  <w:p w:rsidR="00805099" w:rsidRDefault="0080509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099" w:rsidRDefault="00805099">
      <w:pPr>
        <w:spacing w:line="240" w:lineRule="auto"/>
      </w:pPr>
      <w:r>
        <w:separator/>
      </w:r>
    </w:p>
  </w:footnote>
  <w:footnote w:type="continuationSeparator" w:id="0">
    <w:p w:rsidR="00805099" w:rsidRDefault="008050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099" w:rsidRDefault="00805099">
    <w:pPr>
      <w:rPr>
        <w:sz w:val="24"/>
        <w:szCs w:val="24"/>
      </w:rPr>
    </w:pPr>
  </w:p>
  <w:p w:rsidR="00805099" w:rsidRDefault="00805099">
    <w:pPr>
      <w:pBdr>
        <w:top w:val="single" w:sz="6" w:space="1" w:color="auto"/>
      </w:pBdr>
      <w:rPr>
        <w:sz w:val="24"/>
        <w:szCs w:val="24"/>
      </w:rPr>
    </w:pPr>
  </w:p>
  <w:p w:rsidR="00805099" w:rsidRDefault="00805099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805099" w:rsidRDefault="00805099">
    <w:pPr>
      <w:pBdr>
        <w:bottom w:val="single" w:sz="6" w:space="1" w:color="auto"/>
      </w:pBdr>
      <w:jc w:val="right"/>
      <w:rPr>
        <w:sz w:val="24"/>
        <w:szCs w:val="24"/>
      </w:rPr>
    </w:pPr>
  </w:p>
  <w:p w:rsidR="00805099" w:rsidRDefault="0080509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0509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Pr="003D259E" w:rsidRDefault="00805099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Pr="003D259E" w:rsidRDefault="00805099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80509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Default="00805099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Default="00805099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E81882">
            <w:rPr>
              <w:b/>
              <w:bCs/>
              <w:noProof/>
            </w:rPr>
            <w:t>28/11/2013 14:11:00</w:t>
          </w:r>
          <w:r>
            <w:rPr>
              <w:b/>
              <w:bCs/>
            </w:rPr>
            <w:fldChar w:fldCharType="end"/>
          </w:r>
        </w:p>
      </w:tc>
    </w:tr>
  </w:tbl>
  <w:p w:rsidR="00805099" w:rsidRDefault="0080509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3A3A"/>
    <w:rsid w:val="0002454C"/>
    <w:rsid w:val="00034194"/>
    <w:rsid w:val="00037D5F"/>
    <w:rsid w:val="000450CE"/>
    <w:rsid w:val="00045198"/>
    <w:rsid w:val="000553AC"/>
    <w:rsid w:val="0005672C"/>
    <w:rsid w:val="00064691"/>
    <w:rsid w:val="00066B6E"/>
    <w:rsid w:val="000673AD"/>
    <w:rsid w:val="00073E48"/>
    <w:rsid w:val="000775C0"/>
    <w:rsid w:val="00083589"/>
    <w:rsid w:val="00087EE8"/>
    <w:rsid w:val="000927B1"/>
    <w:rsid w:val="00095579"/>
    <w:rsid w:val="0009664B"/>
    <w:rsid w:val="000A63FE"/>
    <w:rsid w:val="000B252F"/>
    <w:rsid w:val="000B27BA"/>
    <w:rsid w:val="000B6DE8"/>
    <w:rsid w:val="000C6FBB"/>
    <w:rsid w:val="000D7EE1"/>
    <w:rsid w:val="000E1746"/>
    <w:rsid w:val="000E646C"/>
    <w:rsid w:val="000F07BA"/>
    <w:rsid w:val="000F2E5F"/>
    <w:rsid w:val="000F4325"/>
    <w:rsid w:val="000F562A"/>
    <w:rsid w:val="001222DE"/>
    <w:rsid w:val="00123534"/>
    <w:rsid w:val="00126069"/>
    <w:rsid w:val="0013426D"/>
    <w:rsid w:val="00137080"/>
    <w:rsid w:val="001378F5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4CA3"/>
    <w:rsid w:val="001E7896"/>
    <w:rsid w:val="001F0ACC"/>
    <w:rsid w:val="001F0DE2"/>
    <w:rsid w:val="001F2B62"/>
    <w:rsid w:val="001F41B6"/>
    <w:rsid w:val="001F4B54"/>
    <w:rsid w:val="00212F4B"/>
    <w:rsid w:val="002218A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7609C"/>
    <w:rsid w:val="00287AD7"/>
    <w:rsid w:val="00290ACA"/>
    <w:rsid w:val="002A674E"/>
    <w:rsid w:val="002B0310"/>
    <w:rsid w:val="002B1D51"/>
    <w:rsid w:val="002B381C"/>
    <w:rsid w:val="002C59F9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6CF7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5DDC"/>
    <w:rsid w:val="00427DAE"/>
    <w:rsid w:val="00432BE2"/>
    <w:rsid w:val="00436F9B"/>
    <w:rsid w:val="0043723C"/>
    <w:rsid w:val="00440694"/>
    <w:rsid w:val="00441A93"/>
    <w:rsid w:val="004421DC"/>
    <w:rsid w:val="004434E1"/>
    <w:rsid w:val="0046254B"/>
    <w:rsid w:val="004628E6"/>
    <w:rsid w:val="004769BC"/>
    <w:rsid w:val="00480777"/>
    <w:rsid w:val="00484BDF"/>
    <w:rsid w:val="0049085F"/>
    <w:rsid w:val="00492EFD"/>
    <w:rsid w:val="004954A3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D5C05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0EE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C6EF8"/>
    <w:rsid w:val="005D43A6"/>
    <w:rsid w:val="005E3A61"/>
    <w:rsid w:val="005F0031"/>
    <w:rsid w:val="005F2F91"/>
    <w:rsid w:val="005F35F5"/>
    <w:rsid w:val="005F5A30"/>
    <w:rsid w:val="005F7387"/>
    <w:rsid w:val="005F7A99"/>
    <w:rsid w:val="00604403"/>
    <w:rsid w:val="006249C1"/>
    <w:rsid w:val="00632CB2"/>
    <w:rsid w:val="00632F18"/>
    <w:rsid w:val="00633F98"/>
    <w:rsid w:val="006352EB"/>
    <w:rsid w:val="0063630B"/>
    <w:rsid w:val="00637AD6"/>
    <w:rsid w:val="00655F42"/>
    <w:rsid w:val="00657FFC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6F9"/>
    <w:rsid w:val="006B7CE9"/>
    <w:rsid w:val="006C090C"/>
    <w:rsid w:val="006C507D"/>
    <w:rsid w:val="006C6F04"/>
    <w:rsid w:val="006D52E4"/>
    <w:rsid w:val="006E0141"/>
    <w:rsid w:val="006E1860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47CCF"/>
    <w:rsid w:val="00754909"/>
    <w:rsid w:val="007553FE"/>
    <w:rsid w:val="007568E8"/>
    <w:rsid w:val="00765736"/>
    <w:rsid w:val="00767C38"/>
    <w:rsid w:val="00773C57"/>
    <w:rsid w:val="00775130"/>
    <w:rsid w:val="00783178"/>
    <w:rsid w:val="0079637E"/>
    <w:rsid w:val="0079676C"/>
    <w:rsid w:val="00797E44"/>
    <w:rsid w:val="007A447A"/>
    <w:rsid w:val="007A5FEC"/>
    <w:rsid w:val="007B094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330A"/>
    <w:rsid w:val="00805099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1328"/>
    <w:rsid w:val="008858EF"/>
    <w:rsid w:val="0089368F"/>
    <w:rsid w:val="008A1BF4"/>
    <w:rsid w:val="008B0653"/>
    <w:rsid w:val="008B13C1"/>
    <w:rsid w:val="008B764A"/>
    <w:rsid w:val="008C0D0C"/>
    <w:rsid w:val="008C73F5"/>
    <w:rsid w:val="008C7655"/>
    <w:rsid w:val="008D2C3B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429CC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97DD5"/>
    <w:rsid w:val="009A499F"/>
    <w:rsid w:val="009A4A68"/>
    <w:rsid w:val="009B0261"/>
    <w:rsid w:val="009B517D"/>
    <w:rsid w:val="009E3E1B"/>
    <w:rsid w:val="009E63F0"/>
    <w:rsid w:val="009E7E39"/>
    <w:rsid w:val="009F6A10"/>
    <w:rsid w:val="00A049B1"/>
    <w:rsid w:val="00A075F6"/>
    <w:rsid w:val="00A10478"/>
    <w:rsid w:val="00A153C7"/>
    <w:rsid w:val="00A17A3F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57AC2"/>
    <w:rsid w:val="00A61A47"/>
    <w:rsid w:val="00A67912"/>
    <w:rsid w:val="00A86352"/>
    <w:rsid w:val="00A978F6"/>
    <w:rsid w:val="00AB025E"/>
    <w:rsid w:val="00AB30A2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3A83"/>
    <w:rsid w:val="00B16EF2"/>
    <w:rsid w:val="00B205AC"/>
    <w:rsid w:val="00B21C84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C776F"/>
    <w:rsid w:val="00BD1F37"/>
    <w:rsid w:val="00BD74C1"/>
    <w:rsid w:val="00BE6E7F"/>
    <w:rsid w:val="00BF5E87"/>
    <w:rsid w:val="00C04BB2"/>
    <w:rsid w:val="00C111A9"/>
    <w:rsid w:val="00C1489B"/>
    <w:rsid w:val="00C17AC3"/>
    <w:rsid w:val="00C205CE"/>
    <w:rsid w:val="00C216E2"/>
    <w:rsid w:val="00C2292B"/>
    <w:rsid w:val="00C27758"/>
    <w:rsid w:val="00C34401"/>
    <w:rsid w:val="00C4202D"/>
    <w:rsid w:val="00C45E44"/>
    <w:rsid w:val="00C4740E"/>
    <w:rsid w:val="00C60D3B"/>
    <w:rsid w:val="00C6242D"/>
    <w:rsid w:val="00C650E5"/>
    <w:rsid w:val="00C665F4"/>
    <w:rsid w:val="00C72E4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0455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5172"/>
    <w:rsid w:val="00D2766C"/>
    <w:rsid w:val="00D30575"/>
    <w:rsid w:val="00D33CC5"/>
    <w:rsid w:val="00D35834"/>
    <w:rsid w:val="00D45432"/>
    <w:rsid w:val="00D47329"/>
    <w:rsid w:val="00D568E9"/>
    <w:rsid w:val="00D56A89"/>
    <w:rsid w:val="00D56AAA"/>
    <w:rsid w:val="00D606F6"/>
    <w:rsid w:val="00D61F1A"/>
    <w:rsid w:val="00D63A87"/>
    <w:rsid w:val="00D65FCB"/>
    <w:rsid w:val="00D82311"/>
    <w:rsid w:val="00D8286C"/>
    <w:rsid w:val="00D94597"/>
    <w:rsid w:val="00DA0E9E"/>
    <w:rsid w:val="00DA20FE"/>
    <w:rsid w:val="00DB0E24"/>
    <w:rsid w:val="00DB2205"/>
    <w:rsid w:val="00DB5ECD"/>
    <w:rsid w:val="00DC17FC"/>
    <w:rsid w:val="00DC26AF"/>
    <w:rsid w:val="00DC424C"/>
    <w:rsid w:val="00DC4BB4"/>
    <w:rsid w:val="00DD7FB3"/>
    <w:rsid w:val="00DE785B"/>
    <w:rsid w:val="00E01B9F"/>
    <w:rsid w:val="00E05917"/>
    <w:rsid w:val="00E14CFD"/>
    <w:rsid w:val="00E16A87"/>
    <w:rsid w:val="00E23720"/>
    <w:rsid w:val="00E272F3"/>
    <w:rsid w:val="00E27CFE"/>
    <w:rsid w:val="00E376D2"/>
    <w:rsid w:val="00E37727"/>
    <w:rsid w:val="00E41298"/>
    <w:rsid w:val="00E44EFE"/>
    <w:rsid w:val="00E4500A"/>
    <w:rsid w:val="00E46121"/>
    <w:rsid w:val="00E56423"/>
    <w:rsid w:val="00E56EEB"/>
    <w:rsid w:val="00E61412"/>
    <w:rsid w:val="00E65F09"/>
    <w:rsid w:val="00E7444F"/>
    <w:rsid w:val="00E74AD1"/>
    <w:rsid w:val="00E74D1A"/>
    <w:rsid w:val="00E76265"/>
    <w:rsid w:val="00E802E6"/>
    <w:rsid w:val="00E8069E"/>
    <w:rsid w:val="00E807C8"/>
    <w:rsid w:val="00E81882"/>
    <w:rsid w:val="00E85ADF"/>
    <w:rsid w:val="00E86820"/>
    <w:rsid w:val="00E87B43"/>
    <w:rsid w:val="00E922B1"/>
    <w:rsid w:val="00E92806"/>
    <w:rsid w:val="00E94CD4"/>
    <w:rsid w:val="00EA7D51"/>
    <w:rsid w:val="00EB0511"/>
    <w:rsid w:val="00EB5686"/>
    <w:rsid w:val="00EB70BD"/>
    <w:rsid w:val="00EC6213"/>
    <w:rsid w:val="00ED5217"/>
    <w:rsid w:val="00ED662D"/>
    <w:rsid w:val="00ED739A"/>
    <w:rsid w:val="00EE6D71"/>
    <w:rsid w:val="00EF68EA"/>
    <w:rsid w:val="00F00309"/>
    <w:rsid w:val="00F05425"/>
    <w:rsid w:val="00F11ACE"/>
    <w:rsid w:val="00F1525F"/>
    <w:rsid w:val="00F20106"/>
    <w:rsid w:val="00F202E0"/>
    <w:rsid w:val="00F23C4C"/>
    <w:rsid w:val="00F2590D"/>
    <w:rsid w:val="00F261E4"/>
    <w:rsid w:val="00F27AF9"/>
    <w:rsid w:val="00F3601D"/>
    <w:rsid w:val="00F411B3"/>
    <w:rsid w:val="00F44891"/>
    <w:rsid w:val="00F47E7F"/>
    <w:rsid w:val="00F56447"/>
    <w:rsid w:val="00F74024"/>
    <w:rsid w:val="00F74F47"/>
    <w:rsid w:val="00F8053A"/>
    <w:rsid w:val="00F8674B"/>
    <w:rsid w:val="00F87B90"/>
    <w:rsid w:val="00F87DF4"/>
    <w:rsid w:val="00F903C4"/>
    <w:rsid w:val="00F930F7"/>
    <w:rsid w:val="00F93F72"/>
    <w:rsid w:val="00F95CB2"/>
    <w:rsid w:val="00F968A1"/>
    <w:rsid w:val="00F9693C"/>
    <w:rsid w:val="00F96993"/>
    <w:rsid w:val="00F96FA2"/>
    <w:rsid w:val="00FB021B"/>
    <w:rsid w:val="00FB0A65"/>
    <w:rsid w:val="00FB567C"/>
    <w:rsid w:val="00FC4F62"/>
    <w:rsid w:val="00FC5E70"/>
    <w:rsid w:val="00FD144B"/>
    <w:rsid w:val="00FD26BD"/>
    <w:rsid w:val="00FD5EEE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DC262C-8866-45B7-A6DF-9E7D28678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3156</TotalTime>
  <Pages>59</Pages>
  <Words>9700</Words>
  <Characters>46151</Characters>
  <Application>Microsoft Office Word</Application>
  <DocSecurity>0</DocSecurity>
  <Lines>384</Lines>
  <Paragraphs>111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55740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395</cp:revision>
  <dcterms:created xsi:type="dcterms:W3CDTF">2012-09-20T00:46:00Z</dcterms:created>
  <dcterms:modified xsi:type="dcterms:W3CDTF">2013-11-29T15:00:00Z</dcterms:modified>
</cp:coreProperties>
</file>